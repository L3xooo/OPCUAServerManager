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FD95" w14:textId="4063F4A2" w:rsidR="000830F5" w:rsidRPr="00642CC1" w:rsidRDefault="000830F5" w:rsidP="001517CE">
      <w:pPr>
        <w:pStyle w:val="Obal"/>
      </w:pPr>
      <w:r w:rsidRPr="00642CC1">
        <w:t>SLOVENSK</w:t>
      </w:r>
      <w:r w:rsidR="00642CC1" w:rsidRPr="00642CC1">
        <w:t>Á TECHNICKÁ</w:t>
      </w:r>
      <w:r w:rsidRPr="00642CC1">
        <w:t xml:space="preserve"> UNIVERZITA V BRATISLAVE</w:t>
      </w:r>
    </w:p>
    <w:p w14:paraId="594B1E16" w14:textId="77777777" w:rsidR="00DB41CC" w:rsidRDefault="000830F5" w:rsidP="001517CE">
      <w:pPr>
        <w:pStyle w:val="Obal"/>
      </w:pPr>
      <w:r w:rsidRPr="00642CC1">
        <w:t>FAKULTA ELEKTROTECHNIKY A</w:t>
      </w:r>
      <w:r w:rsidR="001517CE">
        <w:t> </w:t>
      </w:r>
      <w:r w:rsidRPr="00642CC1">
        <w:t>INFORMATIKY</w:t>
      </w:r>
    </w:p>
    <w:p w14:paraId="31CE0D7B" w14:textId="77777777" w:rsidR="001517CE" w:rsidRDefault="001517CE" w:rsidP="00033151">
      <w:pPr>
        <w:pStyle w:val="Zakladny"/>
      </w:pPr>
    </w:p>
    <w:p w14:paraId="48E7F935" w14:textId="77777777" w:rsidR="00AD3CFD" w:rsidRDefault="00AD3CFD" w:rsidP="00033151">
      <w:pPr>
        <w:pStyle w:val="Zakladny"/>
      </w:pPr>
    </w:p>
    <w:p w14:paraId="065031B6" w14:textId="09F734B4" w:rsidR="001D6977" w:rsidRDefault="003959C7" w:rsidP="00033151">
      <w:pPr>
        <w:pStyle w:val="Zakladny"/>
      </w:pPr>
      <w:r>
        <w:rPr>
          <w:noProof/>
        </w:rPr>
        <mc:AlternateContent>
          <mc:Choice Requires="wps">
            <w:drawing>
              <wp:anchor distT="45720" distB="45720" distL="114300" distR="114300" simplePos="0" relativeHeight="251659264" behindDoc="0" locked="0" layoutInCell="1" allowOverlap="1" wp14:anchorId="64F536D7" wp14:editId="18121D35">
                <wp:simplePos x="0" y="0"/>
                <wp:positionH relativeFrom="margin">
                  <wp:align>right</wp:align>
                </wp:positionH>
                <wp:positionV relativeFrom="margin">
                  <wp:posOffset>3791585</wp:posOffset>
                </wp:positionV>
                <wp:extent cx="5575935" cy="914400"/>
                <wp:effectExtent l="0" t="0" r="0" b="0"/>
                <wp:wrapSquare wrapText="bothSides"/>
                <wp:docPr id="596873099"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sdt>
                                <w:sdtPr>
                                  <w:rPr>
                                    <w:rStyle w:val="ObalChar"/>
                                  </w:rPr>
                                  <w:id w:val="-1925332416"/>
                                </w:sdtPr>
                                <w:sdtEndPr>
                                  <w:rPr>
                                    <w:rStyle w:val="Predvolenpsmoodseku"/>
                                    <w:rFonts w:asciiTheme="minorHAnsi" w:hAnsiTheme="minorHAnsi" w:cstheme="minorBidi"/>
                                    <w:b w:val="0"/>
                                    <w:caps w:val="0"/>
                                    <w:sz w:val="22"/>
                                    <w:szCs w:val="22"/>
                                  </w:rPr>
                                </w:sdtEndPr>
                                <w:sdtContent>
                                  <w:p w14:paraId="0A6E2EDD" w14:textId="1683FA47" w:rsidR="00924A77" w:rsidRPr="00283612" w:rsidRDefault="00283612" w:rsidP="00283612">
                                    <w:pPr>
                                      <w:spacing w:after="0" w:line="240" w:lineRule="auto"/>
                                      <w:jc w:val="center"/>
                                    </w:pPr>
                                    <w:r>
                                      <w:rPr>
                                        <w:rStyle w:val="ObalChar"/>
                                      </w:rPr>
                                      <w:t>Web aplikácia na správu OPC UA serverov</w:t>
                                    </w:r>
                                  </w:p>
                                </w:sdtContent>
                              </w:sdt>
                            </w:sdtContent>
                          </w:sdt>
                          <w:p w14:paraId="40088B5C" w14:textId="4BF72ACA"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F536D7" id="_x0000_t202" coordsize="21600,21600" o:spt="202" path="m,l,21600r21600,l21600,xe">
                <v:stroke joinstyle="miter"/>
                <v:path gradientshapeok="t" o:connecttype="rect"/>
              </v:shapetype>
              <v:shape id="Textové pole 4"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sdt>
                          <w:sdtPr>
                            <w:rPr>
                              <w:rStyle w:val="ObalChar"/>
                            </w:rPr>
                            <w:id w:val="-1925332416"/>
                          </w:sdtPr>
                          <w:sdtEndPr>
                            <w:rPr>
                              <w:rStyle w:val="Predvolenpsmoodseku"/>
                              <w:rFonts w:asciiTheme="minorHAnsi" w:hAnsiTheme="minorHAnsi" w:cstheme="minorBidi"/>
                              <w:b w:val="0"/>
                              <w:caps w:val="0"/>
                              <w:sz w:val="22"/>
                              <w:szCs w:val="22"/>
                            </w:rPr>
                          </w:sdtEndPr>
                          <w:sdtContent>
                            <w:p w14:paraId="0A6E2EDD" w14:textId="1683FA47" w:rsidR="00924A77" w:rsidRPr="00283612" w:rsidRDefault="00283612" w:rsidP="00283612">
                              <w:pPr>
                                <w:spacing w:after="0" w:line="240" w:lineRule="auto"/>
                                <w:jc w:val="center"/>
                              </w:pPr>
                              <w:r>
                                <w:rPr>
                                  <w:rStyle w:val="ObalChar"/>
                                </w:rPr>
                                <w:t>Web aplikácia na správu OPC UA serverov</w:t>
                              </w:r>
                            </w:p>
                          </w:sdtContent>
                        </w:sdt>
                      </w:sdtContent>
                    </w:sdt>
                    <w:p w14:paraId="40088B5C" w14:textId="4BF72ACA"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v:textbox>
                <w10:wrap type="square" anchorx="margin" anchory="margin"/>
              </v:shape>
            </w:pict>
          </mc:Fallback>
        </mc:AlternateContent>
      </w:r>
      <w:r w:rsidR="001517CE">
        <w:t>Evidenčné číslo:</w:t>
      </w:r>
      <w:r w:rsidR="00AD3CFD">
        <w:t xml:space="preserve"> </w:t>
      </w:r>
      <w:sdt>
        <w:sdtPr>
          <w:rPr>
            <w:rStyle w:val="ZakladnyChar"/>
          </w:rPr>
          <w:id w:val="-63804806"/>
          <w:placeholder>
            <w:docPart w:val="67E67235448E4A8EA2F700A339A7A286"/>
          </w:placeholder>
        </w:sdtPr>
        <w:sdtEndPr>
          <w:rPr>
            <w:rStyle w:val="Predvolenpsmoodseku"/>
          </w:rPr>
        </w:sdtEndPr>
        <w:sdtContent>
          <w:sdt>
            <w:sdtPr>
              <w:rPr>
                <w:rStyle w:val="ZakladnyChar"/>
              </w:rPr>
              <w:id w:val="150569673"/>
              <w:placeholder>
                <w:docPart w:val="6369A6B323B44422A3F9FD477193F8D4"/>
              </w:placeholder>
            </w:sdtPr>
            <w:sdtEndPr>
              <w:rPr>
                <w:rStyle w:val="Predvolenpsmoodseku"/>
              </w:rPr>
            </w:sdtEndPr>
            <w:sdtContent>
              <w:r w:rsidR="00283612">
                <w:rPr>
                  <w:rStyle w:val="ZakladnyChar"/>
                </w:rPr>
                <w:t>FEI-16605-115084</w:t>
              </w:r>
            </w:sdtContent>
          </w:sdt>
        </w:sdtContent>
      </w:sdt>
    </w:p>
    <w:p w14:paraId="4D8FC338" w14:textId="77777777" w:rsidR="001D6977" w:rsidRPr="001D6977" w:rsidRDefault="001D6977" w:rsidP="001D6977"/>
    <w:p w14:paraId="1F412CB6" w14:textId="77777777" w:rsidR="001D6977" w:rsidRPr="001D6977" w:rsidRDefault="001D6977" w:rsidP="001D6977"/>
    <w:p w14:paraId="225D1524" w14:textId="77777777" w:rsidR="001D6977" w:rsidRPr="001D6977" w:rsidRDefault="001D6977" w:rsidP="001D6977"/>
    <w:p w14:paraId="6800C371" w14:textId="77777777" w:rsidR="001D6977" w:rsidRPr="001D6977" w:rsidRDefault="001D6977" w:rsidP="001D6977"/>
    <w:p w14:paraId="0056BD31" w14:textId="77777777" w:rsidR="001D6977" w:rsidRPr="001D6977" w:rsidRDefault="001D6977" w:rsidP="001D6977"/>
    <w:p w14:paraId="1AA4ACF0" w14:textId="77777777" w:rsidR="001D6977" w:rsidRPr="001D6977" w:rsidRDefault="001D6977" w:rsidP="001D6977"/>
    <w:p w14:paraId="3A8B2624" w14:textId="77777777" w:rsidR="001D6977" w:rsidRPr="001D6977" w:rsidRDefault="001D6977" w:rsidP="001D6977"/>
    <w:p w14:paraId="074308B5" w14:textId="77777777" w:rsidR="001D6977" w:rsidRPr="001D6977" w:rsidRDefault="001D6977" w:rsidP="001D6977"/>
    <w:p w14:paraId="31B1B456" w14:textId="77777777" w:rsidR="001D6977" w:rsidRPr="001D6977" w:rsidRDefault="001D6977" w:rsidP="001D6977"/>
    <w:p w14:paraId="09602402" w14:textId="77777777" w:rsidR="001D6977" w:rsidRPr="001D6977" w:rsidRDefault="001D6977" w:rsidP="001D6977"/>
    <w:p w14:paraId="48520F42" w14:textId="77777777" w:rsidR="001D6977" w:rsidRPr="001D6977" w:rsidRDefault="001D6977" w:rsidP="001D6977"/>
    <w:p w14:paraId="0F20291A" w14:textId="77777777" w:rsidR="001D6977" w:rsidRPr="001D6977" w:rsidRDefault="001D6977" w:rsidP="001D6977"/>
    <w:p w14:paraId="5FD580EB" w14:textId="77777777" w:rsidR="001D6977" w:rsidRPr="001D6977" w:rsidRDefault="001D6977" w:rsidP="001D6977"/>
    <w:p w14:paraId="1CBF933C" w14:textId="77777777" w:rsidR="001D6977" w:rsidRDefault="001D6977" w:rsidP="001D6977">
      <w:pPr>
        <w:tabs>
          <w:tab w:val="left" w:pos="3489"/>
        </w:tabs>
        <w:sectPr w:rsidR="001D6977" w:rsidSect="007B66E1">
          <w:footerReference w:type="default" r:id="rId9"/>
          <w:pgSz w:w="11906" w:h="16838"/>
          <w:pgMar w:top="1701" w:right="1418" w:bottom="1701" w:left="1701" w:header="709" w:footer="709" w:gutter="0"/>
          <w:cols w:space="708"/>
          <w:docGrid w:linePitch="360"/>
        </w:sectPr>
      </w:pPr>
      <w:r>
        <w:tab/>
      </w:r>
    </w:p>
    <w:p w14:paraId="7C8032CB" w14:textId="77777777" w:rsidR="001D6977" w:rsidRPr="00642CC1" w:rsidRDefault="001D6977" w:rsidP="001D6977">
      <w:pPr>
        <w:pStyle w:val="Obal"/>
      </w:pPr>
      <w:r w:rsidRPr="00642CC1">
        <w:lastRenderedPageBreak/>
        <w:t>SLOVENSKÁ TECHNICKÁ UNIVERZITA V BRATISLAVE</w:t>
      </w:r>
    </w:p>
    <w:p w14:paraId="5D299952" w14:textId="77777777" w:rsidR="001D6977" w:rsidRDefault="001D6977" w:rsidP="001D6977">
      <w:pPr>
        <w:pStyle w:val="Obal"/>
      </w:pPr>
      <w:r w:rsidRPr="00642CC1">
        <w:t>FAKULTA ELEKTROTECHNIKY A</w:t>
      </w:r>
      <w:r>
        <w:t> </w:t>
      </w:r>
      <w:r w:rsidRPr="00642CC1">
        <w:t>INFORMATIKY</w:t>
      </w:r>
    </w:p>
    <w:p w14:paraId="1FEBB722" w14:textId="77777777" w:rsidR="001D6977" w:rsidRDefault="001D6977" w:rsidP="00033151">
      <w:pPr>
        <w:pStyle w:val="Zakladny"/>
      </w:pPr>
    </w:p>
    <w:p w14:paraId="30DD4CBF" w14:textId="77777777" w:rsidR="001D6977" w:rsidRDefault="001D6977" w:rsidP="00033151">
      <w:pPr>
        <w:pStyle w:val="Zakladny"/>
      </w:pPr>
    </w:p>
    <w:p w14:paraId="34D61A79" w14:textId="736742E8" w:rsidR="001D6977" w:rsidRDefault="003959C7" w:rsidP="00033151">
      <w:pPr>
        <w:pStyle w:val="Zakladny"/>
      </w:pPr>
      <w:r>
        <w:rPr>
          <w:noProof/>
        </w:rPr>
        <mc:AlternateContent>
          <mc:Choice Requires="wps">
            <w:drawing>
              <wp:anchor distT="45720" distB="45720" distL="114300" distR="114300" simplePos="0" relativeHeight="251661312" behindDoc="0" locked="0" layoutInCell="1" allowOverlap="1" wp14:anchorId="7313A605" wp14:editId="108FB033">
                <wp:simplePos x="0" y="0"/>
                <wp:positionH relativeFrom="margin">
                  <wp:align>right</wp:align>
                </wp:positionH>
                <wp:positionV relativeFrom="margin">
                  <wp:posOffset>3791585</wp:posOffset>
                </wp:positionV>
                <wp:extent cx="5575935" cy="914400"/>
                <wp:effectExtent l="0" t="0" r="0" b="0"/>
                <wp:wrapSquare wrapText="bothSides"/>
                <wp:docPr id="642930651"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1172798448"/>
                                </w:sdtPr>
                                <w:sdtEndPr>
                                  <w:rPr>
                                    <w:rStyle w:val="Predvolenpsmoodseku"/>
                                    <w:rFonts w:asciiTheme="minorHAnsi" w:hAnsiTheme="minorHAnsi" w:cstheme="minorBidi"/>
                                    <w:b w:val="0"/>
                                    <w:caps w:val="0"/>
                                    <w:sz w:val="22"/>
                                    <w:szCs w:val="22"/>
                                  </w:rPr>
                                </w:sdtEndPr>
                                <w:sdtContent>
                                  <w:p w14:paraId="60C70806" w14:textId="77777777" w:rsidR="00283612" w:rsidRPr="00A555DC" w:rsidRDefault="00283612" w:rsidP="00283612">
                                    <w:pPr>
                                      <w:spacing w:after="0" w:line="240" w:lineRule="auto"/>
                                      <w:jc w:val="center"/>
                                      <w:rPr>
                                        <w:rFonts w:ascii="Times New Roman" w:hAnsi="Times New Roman" w:cs="Times New Roman"/>
                                        <w:b/>
                                        <w:caps/>
                                        <w:sz w:val="32"/>
                                        <w:szCs w:val="32"/>
                                      </w:rPr>
                                    </w:pPr>
                                    <w:r>
                                      <w:rPr>
                                        <w:rStyle w:val="ObalChar"/>
                                      </w:rPr>
                                      <w:t>Web aplikácia na správu OPC UA serverov</w:t>
                                    </w:r>
                                  </w:p>
                                </w:sdtContent>
                              </w:sdt>
                              <w:p w14:paraId="2F72F6BC" w14:textId="4E8BB5A8" w:rsidR="00924A77" w:rsidRPr="00A555DC" w:rsidRDefault="00000000" w:rsidP="001D6977">
                                <w:pPr>
                                  <w:spacing w:after="0" w:line="240" w:lineRule="auto"/>
                                  <w:jc w:val="center"/>
                                  <w:rPr>
                                    <w:rFonts w:ascii="Times New Roman" w:hAnsi="Times New Roman" w:cs="Times New Roman"/>
                                    <w:b/>
                                    <w:caps/>
                                    <w:sz w:val="32"/>
                                    <w:szCs w:val="32"/>
                                  </w:rPr>
                                </w:pPr>
                              </w:p>
                            </w:sdtContent>
                          </w:sdt>
                          <w:p w14:paraId="68704424" w14:textId="5F418521"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605" id="Textové pole 3" o:sp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1172798448"/>
                          </w:sdtPr>
                          <w:sdtEndPr>
                            <w:rPr>
                              <w:rStyle w:val="Predvolenpsmoodseku"/>
                              <w:rFonts w:asciiTheme="minorHAnsi" w:hAnsiTheme="minorHAnsi" w:cstheme="minorBidi"/>
                              <w:b w:val="0"/>
                              <w:caps w:val="0"/>
                              <w:sz w:val="22"/>
                              <w:szCs w:val="22"/>
                            </w:rPr>
                          </w:sdtEndPr>
                          <w:sdtContent>
                            <w:p w14:paraId="60C70806" w14:textId="77777777" w:rsidR="00283612" w:rsidRPr="00A555DC" w:rsidRDefault="00283612" w:rsidP="00283612">
                              <w:pPr>
                                <w:spacing w:after="0" w:line="240" w:lineRule="auto"/>
                                <w:jc w:val="center"/>
                                <w:rPr>
                                  <w:rFonts w:ascii="Times New Roman" w:hAnsi="Times New Roman" w:cs="Times New Roman"/>
                                  <w:b/>
                                  <w:caps/>
                                  <w:sz w:val="32"/>
                                  <w:szCs w:val="32"/>
                                </w:rPr>
                              </w:pPr>
                              <w:r>
                                <w:rPr>
                                  <w:rStyle w:val="ObalChar"/>
                                </w:rPr>
                                <w:t>Web aplikácia na správu OPC UA serverov</w:t>
                              </w:r>
                            </w:p>
                          </w:sdtContent>
                        </w:sdt>
                        <w:p w14:paraId="2F72F6BC" w14:textId="4E8BB5A8" w:rsidR="00924A77" w:rsidRPr="00A555DC" w:rsidRDefault="00000000" w:rsidP="001D6977">
                          <w:pPr>
                            <w:spacing w:after="0" w:line="240" w:lineRule="auto"/>
                            <w:jc w:val="center"/>
                            <w:rPr>
                              <w:rFonts w:ascii="Times New Roman" w:hAnsi="Times New Roman" w:cs="Times New Roman"/>
                              <w:b/>
                              <w:caps/>
                              <w:sz w:val="32"/>
                              <w:szCs w:val="32"/>
                            </w:rPr>
                          </w:pPr>
                        </w:p>
                      </w:sdtContent>
                    </w:sdt>
                    <w:p w14:paraId="68704424" w14:textId="5F418521"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v:textbox>
                <w10:wrap type="square" anchorx="margin" anchory="margin"/>
              </v:shape>
            </w:pict>
          </mc:Fallback>
        </mc:AlternateContent>
      </w:r>
      <w:r w:rsidR="001D6977">
        <w:t xml:space="preserve">Evidenčné číslo: </w:t>
      </w:r>
      <w:sdt>
        <w:sdtPr>
          <w:rPr>
            <w:rStyle w:val="ZakladnyChar"/>
          </w:rPr>
          <w:id w:val="-434131631"/>
          <w:placeholder>
            <w:docPart w:val="D01EC667F65041D9BEC922E88CD02874"/>
          </w:placeholder>
        </w:sdtPr>
        <w:sdtEndPr>
          <w:rPr>
            <w:rStyle w:val="Predvolenpsmoodseku"/>
          </w:rPr>
        </w:sdtEndPr>
        <w:sdtContent>
          <w:sdt>
            <w:sdtPr>
              <w:rPr>
                <w:rStyle w:val="ZakladnyChar"/>
              </w:rPr>
              <w:id w:val="-377399137"/>
              <w:placeholder>
                <w:docPart w:val="E73E021365C94BA6AF9D0B00E1EEF173"/>
              </w:placeholder>
            </w:sdtPr>
            <w:sdtEndPr>
              <w:rPr>
                <w:rStyle w:val="Predvolenpsmoodseku"/>
              </w:rPr>
            </w:sdtEndPr>
            <w:sdtContent>
              <w:r w:rsidR="00283612">
                <w:rPr>
                  <w:rStyle w:val="ZakladnyChar"/>
                </w:rPr>
                <w:t>FEI-16605-115084</w:t>
              </w:r>
            </w:sdtContent>
          </w:sdt>
        </w:sdtContent>
      </w:sdt>
    </w:p>
    <w:p w14:paraId="14C25AB1" w14:textId="77777777" w:rsidR="001D6977" w:rsidRPr="001D6977" w:rsidRDefault="001D6977" w:rsidP="001D6977"/>
    <w:p w14:paraId="7F1DFDC1" w14:textId="77777777" w:rsidR="001D6977" w:rsidRPr="001D6977" w:rsidRDefault="001D6977" w:rsidP="001D6977"/>
    <w:p w14:paraId="3C9CE3ED" w14:textId="77777777" w:rsidR="001D6977" w:rsidRPr="001D6977" w:rsidRDefault="001D6977" w:rsidP="001D6977"/>
    <w:p w14:paraId="69E0DD07" w14:textId="77777777" w:rsidR="001D6977" w:rsidRPr="001D6977" w:rsidRDefault="001D6977" w:rsidP="001D6977"/>
    <w:p w14:paraId="728C3EE4" w14:textId="77777777" w:rsidR="001D6977" w:rsidRPr="001D6977" w:rsidRDefault="001D6977" w:rsidP="001D6977"/>
    <w:p w14:paraId="09559982" w14:textId="77777777" w:rsidR="001D6977" w:rsidRPr="001D6977" w:rsidRDefault="001D6977" w:rsidP="001D6977"/>
    <w:p w14:paraId="33EEBA43" w14:textId="77777777" w:rsidR="001D6977" w:rsidRPr="001D6977" w:rsidRDefault="001D6977" w:rsidP="001D6977"/>
    <w:p w14:paraId="686C725B" w14:textId="77777777" w:rsidR="001D6977" w:rsidRPr="001D6977" w:rsidRDefault="001D6977" w:rsidP="001D6977"/>
    <w:p w14:paraId="236BFAFB" w14:textId="77777777" w:rsidR="001D6977" w:rsidRPr="001D6977" w:rsidRDefault="001D6977" w:rsidP="001D6977"/>
    <w:p w14:paraId="00883492" w14:textId="77777777" w:rsidR="001D6977" w:rsidRPr="001D6977" w:rsidRDefault="001D6977" w:rsidP="001D6977"/>
    <w:p w14:paraId="04558029" w14:textId="77777777" w:rsidR="001D6977" w:rsidRPr="001D6977" w:rsidRDefault="001D697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08ECB90B" w14:textId="77777777" w:rsidTr="001C4183">
        <w:tc>
          <w:tcPr>
            <w:tcW w:w="3397" w:type="dxa"/>
          </w:tcPr>
          <w:p w14:paraId="5F22646F" w14:textId="77777777" w:rsidR="0061717F" w:rsidRPr="0061717F" w:rsidRDefault="00000000" w:rsidP="00033151">
            <w:pPr>
              <w:pStyle w:val="Zakladny"/>
            </w:pPr>
            <w:sdt>
              <w:sdtPr>
                <w:id w:val="-199865357"/>
                <w:lock w:val="sdtContentLocked"/>
                <w:placeholder>
                  <w:docPart w:val="DEDCEC63F4D945E1977EC7F5259216BE"/>
                </w:placeholder>
                <w:showingPlcHdr/>
              </w:sdtPr>
              <w:sdtContent>
                <w:r w:rsidR="0061717F">
                  <w:t>Študijný program</w:t>
                </w:r>
                <w:r w:rsidR="0061717F" w:rsidRPr="008C3053">
                  <w:rPr>
                    <w:rStyle w:val="Zstupntext"/>
                  </w:rPr>
                  <w:t xml:space="preserve"> </w:t>
                </w:r>
                <w:r w:rsidR="0061717F">
                  <w:rPr>
                    <w:rStyle w:val="Zstupntext"/>
                  </w:rPr>
                  <w:t>:</w:t>
                </w:r>
              </w:sdtContent>
            </w:sdt>
          </w:p>
        </w:tc>
        <w:tc>
          <w:tcPr>
            <w:tcW w:w="5103" w:type="dxa"/>
          </w:tcPr>
          <w:p w14:paraId="4573DCDC" w14:textId="77777777" w:rsidR="0061717F" w:rsidRPr="0061717F" w:rsidRDefault="00000000" w:rsidP="00033151">
            <w:pPr>
              <w:pStyle w:val="Zakladny"/>
            </w:pPr>
            <w:sdt>
              <w:sdtPr>
                <w:id w:val="-1602716550"/>
                <w:lock w:val="sdtContentLocked"/>
                <w:placeholder>
                  <w:docPart w:val="71D0239B1EC84FA3BBF01C8AA8B9292B"/>
                </w:placeholder>
                <w:showingPlcHdr/>
              </w:sdtPr>
              <w:sdtContent>
                <w:r w:rsidR="0061717F" w:rsidRPr="0061717F">
                  <w:t>Aplikovaná informatika</w:t>
                </w:r>
              </w:sdtContent>
            </w:sdt>
          </w:p>
        </w:tc>
      </w:tr>
      <w:tr w:rsidR="0061717F" w:rsidRPr="0061717F" w14:paraId="32FE8BC9" w14:textId="77777777" w:rsidTr="001C4183">
        <w:tc>
          <w:tcPr>
            <w:tcW w:w="3397" w:type="dxa"/>
          </w:tcPr>
          <w:p w14:paraId="7C839BA8" w14:textId="77777777" w:rsidR="0061717F" w:rsidRPr="0061717F" w:rsidRDefault="00000000" w:rsidP="00033151">
            <w:pPr>
              <w:pStyle w:val="Zakladny"/>
            </w:pPr>
            <w:sdt>
              <w:sdtPr>
                <w:id w:val="-1694068349"/>
                <w:lock w:val="sdtContentLocked"/>
                <w:placeholder>
                  <w:docPart w:val="0BB4A5E5285A4ABAAED2D29206360C10"/>
                </w:placeholder>
                <w:showingPlcHdr/>
              </w:sdtPr>
              <w:sdtContent>
                <w:r w:rsidR="0061717F" w:rsidRPr="0061717F">
                  <w:t>Číslo študijného odboru:</w:t>
                </w:r>
              </w:sdtContent>
            </w:sdt>
          </w:p>
        </w:tc>
        <w:tc>
          <w:tcPr>
            <w:tcW w:w="5103" w:type="dxa"/>
          </w:tcPr>
          <w:p w14:paraId="5FF772DE" w14:textId="77777777" w:rsidR="0061717F" w:rsidRPr="0061717F" w:rsidRDefault="00000000" w:rsidP="00033151">
            <w:pPr>
              <w:pStyle w:val="Zakladny"/>
            </w:pPr>
            <w:sdt>
              <w:sdtPr>
                <w:id w:val="268979638"/>
                <w:lock w:val="sdtContentLocked"/>
                <w:placeholder>
                  <w:docPart w:val="AF49861641214528974FD43A1AD603D0"/>
                </w:placeholder>
                <w:showingPlcHdr/>
              </w:sdtPr>
              <w:sdtContent>
                <w:r w:rsidR="0061717F" w:rsidRPr="0061717F">
                  <w:t>2511</w:t>
                </w:r>
              </w:sdtContent>
            </w:sdt>
          </w:p>
        </w:tc>
      </w:tr>
      <w:tr w:rsidR="0061717F" w:rsidRPr="0061717F" w14:paraId="1BEC56F7" w14:textId="77777777" w:rsidTr="001C4183">
        <w:tc>
          <w:tcPr>
            <w:tcW w:w="3397" w:type="dxa"/>
          </w:tcPr>
          <w:p w14:paraId="6A456F64" w14:textId="77777777" w:rsidR="0061717F" w:rsidRPr="0061717F" w:rsidRDefault="00000000" w:rsidP="00033151">
            <w:pPr>
              <w:pStyle w:val="Zakladny"/>
            </w:pPr>
            <w:sdt>
              <w:sdtPr>
                <w:id w:val="1291793631"/>
                <w:lock w:val="sdtContentLocked"/>
                <w:placeholder>
                  <w:docPart w:val="303C4B583AFE4311975E1503C3A39162"/>
                </w:placeholder>
                <w:showingPlcHdr/>
              </w:sdtPr>
              <w:sdtContent>
                <w:r w:rsidR="0061717F" w:rsidRPr="0061717F">
                  <w:t>Názov študijného odboru:</w:t>
                </w:r>
              </w:sdtContent>
            </w:sdt>
          </w:p>
        </w:tc>
        <w:tc>
          <w:tcPr>
            <w:tcW w:w="5103" w:type="dxa"/>
          </w:tcPr>
          <w:p w14:paraId="04CF3336" w14:textId="77777777" w:rsidR="0061717F" w:rsidRPr="0061717F" w:rsidRDefault="00000000" w:rsidP="00033151">
            <w:pPr>
              <w:pStyle w:val="Zakladny"/>
            </w:pPr>
            <w:sdt>
              <w:sdtPr>
                <w:id w:val="-1740937123"/>
                <w:lock w:val="sdtContentLocked"/>
                <w:placeholder>
                  <w:docPart w:val="CDCC1653CE414D59A1E06323EDAC2748"/>
                </w:placeholder>
                <w:showingPlcHdr/>
              </w:sdtPr>
              <w:sdtContent>
                <w:r w:rsidR="0061717F" w:rsidRPr="0061717F">
                  <w:t>9.2.9 Aplikovaná informatika</w:t>
                </w:r>
                <w:r w:rsidR="0061717F" w:rsidRPr="0061717F">
                  <w:rPr>
                    <w:rStyle w:val="Zstupntext"/>
                  </w:rPr>
                  <w:t xml:space="preserve"> </w:t>
                </w:r>
              </w:sdtContent>
            </w:sdt>
          </w:p>
        </w:tc>
      </w:tr>
      <w:tr w:rsidR="0061717F" w:rsidRPr="0061717F" w14:paraId="2215F340" w14:textId="77777777" w:rsidTr="001C4183">
        <w:tc>
          <w:tcPr>
            <w:tcW w:w="3397" w:type="dxa"/>
          </w:tcPr>
          <w:p w14:paraId="54D10BFC" w14:textId="77777777" w:rsidR="0061717F" w:rsidRPr="0061717F" w:rsidRDefault="00000000" w:rsidP="00033151">
            <w:pPr>
              <w:pStyle w:val="Zakladny"/>
            </w:pPr>
            <w:sdt>
              <w:sdtPr>
                <w:id w:val="278066194"/>
                <w:lock w:val="sdtContentLocked"/>
                <w:placeholder>
                  <w:docPart w:val="68FBE19C1E4949E5AC6A9E1AB28565AD"/>
                </w:placeholder>
                <w:showingPlcHdr/>
              </w:sdtPr>
              <w:sdtContent>
                <w:r w:rsidR="0061717F" w:rsidRPr="0061717F">
                  <w:t>Školiace pracovisko:</w:t>
                </w:r>
              </w:sdtContent>
            </w:sdt>
          </w:p>
        </w:tc>
        <w:tc>
          <w:tcPr>
            <w:tcW w:w="5103" w:type="dxa"/>
          </w:tcPr>
          <w:p w14:paraId="72C59C9C" w14:textId="77777777" w:rsidR="0061717F" w:rsidRPr="0061717F" w:rsidRDefault="00000000" w:rsidP="00033151">
            <w:pPr>
              <w:pStyle w:val="Zakladny"/>
            </w:pPr>
            <w:sdt>
              <w:sdtPr>
                <w:id w:val="697820879"/>
                <w:lock w:val="sdtContentLocked"/>
                <w:placeholder>
                  <w:docPart w:val="AC11D59261C14DEBB3BEB3ACF7924794"/>
                </w:placeholder>
                <w:showingPlcHdr/>
              </w:sdtPr>
              <w:sdtContent>
                <w:r w:rsidR="0061717F" w:rsidRPr="0061717F">
                  <w:t>Ústav informatiky a matematiky</w:t>
                </w:r>
              </w:sdtContent>
            </w:sdt>
          </w:p>
        </w:tc>
      </w:tr>
      <w:tr w:rsidR="0061717F" w:rsidRPr="0061717F" w14:paraId="5D9DC085" w14:textId="77777777" w:rsidTr="001C4183">
        <w:tc>
          <w:tcPr>
            <w:tcW w:w="3397" w:type="dxa"/>
          </w:tcPr>
          <w:p w14:paraId="3F21AB5A" w14:textId="77777777" w:rsidR="0061717F" w:rsidRPr="0061717F" w:rsidRDefault="00000000" w:rsidP="00033151">
            <w:pPr>
              <w:pStyle w:val="Zakladny"/>
            </w:pPr>
            <w:sdt>
              <w:sdtPr>
                <w:id w:val="-2006186842"/>
                <w:lock w:val="sdtContentLocked"/>
                <w:placeholder>
                  <w:docPart w:val="AD964FA578BF4826B60EEFD631106162"/>
                </w:placeholder>
                <w:showingPlcHdr/>
              </w:sdtPr>
              <w:sdtContent>
                <w:r w:rsidR="0061717F" w:rsidRPr="0061717F">
                  <w:t>Vedúci záverečnej práce:</w:t>
                </w:r>
              </w:sdtContent>
            </w:sdt>
          </w:p>
        </w:tc>
        <w:tc>
          <w:tcPr>
            <w:tcW w:w="5103" w:type="dxa"/>
          </w:tcPr>
          <w:p w14:paraId="09B77204" w14:textId="7A29D650" w:rsidR="0061717F" w:rsidRPr="0061717F" w:rsidRDefault="00000000" w:rsidP="00033151">
            <w:pPr>
              <w:pStyle w:val="Zakladny"/>
            </w:pPr>
            <w:sdt>
              <w:sdtPr>
                <w:id w:val="-809168553"/>
                <w:placeholder>
                  <w:docPart w:val="81A2D9907F1F43B7A5D2725F94F74D92"/>
                </w:placeholder>
              </w:sdtPr>
              <w:sdtContent>
                <w:r w:rsidR="00283612">
                  <w:t xml:space="preserve"> </w:t>
                </w:r>
                <w:sdt>
                  <w:sdtPr>
                    <w:id w:val="-1169179964"/>
                    <w:placeholder>
                      <w:docPart w:val="087E554704B347C1AE20993B906D60AF"/>
                    </w:placeholder>
                  </w:sdtPr>
                  <w:sdtContent>
                    <w:r w:rsidR="00283612">
                      <w:t>Ing. Rudolf Pribiš, PhD.</w:t>
                    </w:r>
                  </w:sdtContent>
                </w:sdt>
                <w:r w:rsidR="00283612">
                  <w:t xml:space="preserve"> </w:t>
                </w:r>
              </w:sdtContent>
            </w:sdt>
          </w:p>
        </w:tc>
      </w:tr>
      <w:tr w:rsidR="0061717F" w14:paraId="757DD833" w14:textId="77777777" w:rsidTr="001C4183">
        <w:tc>
          <w:tcPr>
            <w:tcW w:w="3397" w:type="dxa"/>
          </w:tcPr>
          <w:p w14:paraId="07EF8995" w14:textId="77777777" w:rsidR="0061717F" w:rsidRDefault="00000000" w:rsidP="00033151">
            <w:pPr>
              <w:pStyle w:val="Zakladny"/>
            </w:pPr>
            <w:sdt>
              <w:sdtPr>
                <w:id w:val="-72824771"/>
                <w:placeholder>
                  <w:docPart w:val="95E29C18E28C4E4692B5A200E33FCB93"/>
                </w:placeholder>
                <w:temporary/>
                <w:showingPlcHdr/>
              </w:sdtPr>
              <w:sdtContent>
                <w:r w:rsidR="0061717F" w:rsidRPr="00D52763">
                  <w:t>Konzultant ak bol určený</w:t>
                </w:r>
                <w:r w:rsidR="0061717F" w:rsidRPr="001C4183">
                  <w:t>:</w:t>
                </w:r>
              </w:sdtContent>
            </w:sdt>
          </w:p>
        </w:tc>
        <w:tc>
          <w:tcPr>
            <w:tcW w:w="5103" w:type="dxa"/>
          </w:tcPr>
          <w:p w14:paraId="0B7DD5C0" w14:textId="026B9DD5" w:rsidR="0061717F" w:rsidRDefault="0061717F" w:rsidP="00033151">
            <w:pPr>
              <w:pStyle w:val="Zakladny"/>
            </w:pPr>
          </w:p>
        </w:tc>
      </w:tr>
    </w:tbl>
    <w:p w14:paraId="77DC183B" w14:textId="77777777" w:rsidR="000F2AA3" w:rsidRDefault="000F2AA3" w:rsidP="001D6977">
      <w:pPr>
        <w:sectPr w:rsidR="000F2AA3" w:rsidSect="007B66E1">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8B9AD2F7437C49EAB40D19F52951714D"/>
        </w:placeholder>
      </w:sdtPr>
      <w:sdtContent>
        <w:p w14:paraId="519A8B70" w14:textId="348425C1" w:rsidR="001D6977" w:rsidRDefault="00000000" w:rsidP="00033151">
          <w:pPr>
            <w:pStyle w:val="Zakladny"/>
            <w:sectPr w:rsidR="001D6977" w:rsidSect="007B66E1">
              <w:footerReference w:type="default" r:id="rId16"/>
              <w:pgSz w:w="11906" w:h="16838"/>
              <w:pgMar w:top="1701" w:right="1418" w:bottom="1701" w:left="1701" w:header="709" w:footer="709" w:gutter="0"/>
              <w:cols w:space="708"/>
              <w:docGrid w:linePitch="360"/>
            </w:sectPr>
          </w:pPr>
          <w:sdt>
            <w:sdtPr>
              <w:id w:val="-1348480703"/>
              <w:picture/>
            </w:sdtPr>
            <w:sdtContent>
              <w:r w:rsidR="00AB7E9A" w:rsidRPr="00283612">
                <w:rPr>
                  <w:noProof/>
                </w:rPr>
                <w:drawing>
                  <wp:inline distT="0" distB="0" distL="0" distR="0" wp14:anchorId="7639C866" wp14:editId="5F684E32">
                    <wp:extent cx="5151872" cy="728662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17"/>
                            <a:stretch>
                              <a:fillRect/>
                            </a:stretch>
                          </pic:blipFill>
                          <pic:spPr bwMode="auto">
                            <a:xfrm>
                              <a:off x="0" y="0"/>
                              <a:ext cx="5158587" cy="7296123"/>
                            </a:xfrm>
                            <a:prstGeom prst="rect">
                              <a:avLst/>
                            </a:prstGeom>
                            <a:noFill/>
                            <a:ln>
                              <a:noFill/>
                            </a:ln>
                          </pic:spPr>
                        </pic:pic>
                      </a:graphicData>
                    </a:graphic>
                  </wp:inline>
                </w:drawing>
              </w:r>
            </w:sdtContent>
          </w:sdt>
        </w:p>
      </w:sdtContent>
    </w:sdt>
    <w:sdt>
      <w:sdtPr>
        <w:id w:val="-986012505"/>
        <w:lock w:val="contentLocked"/>
        <w:placeholder>
          <w:docPart w:val="8B9AD2F7437C49EAB40D19F52951714D"/>
        </w:placeholder>
        <w:group/>
      </w:sdtPr>
      <w:sdtContent>
        <w:sdt>
          <w:sdtPr>
            <w:id w:val="1104841269"/>
            <w:lock w:val="sdtContentLocked"/>
            <w:placeholder>
              <w:docPart w:val="DF986B72DD4043D99BC0DE98660BD180"/>
            </w:placeholder>
            <w:showingPlcHdr/>
          </w:sdtPr>
          <w:sdtContent>
            <w:p w14:paraId="30E43935" w14:textId="77777777" w:rsidR="00F7112F" w:rsidRDefault="00F7112F" w:rsidP="00F7112F">
              <w:pPr>
                <w:tabs>
                  <w:tab w:val="left" w:pos="3489"/>
                </w:tabs>
              </w:pPr>
              <w:r>
                <w:rPr>
                  <w:rStyle w:val="Nadpis1rovneChar"/>
                </w:rPr>
                <w:t>SÚHRN</w:t>
              </w:r>
            </w:p>
          </w:sdtContent>
        </w:sdt>
        <w:sdt>
          <w:sdtPr>
            <w:id w:val="-1009523311"/>
            <w:lock w:val="sdtContentLocked"/>
            <w:placeholder>
              <w:docPart w:val="8728E0CE28934EAEAF1210B6CF381E98"/>
            </w:placeholder>
            <w:showingPlcHdr/>
          </w:sdtPr>
          <w:sdtContent>
            <w:p w14:paraId="3E7360D9" w14:textId="77777777" w:rsidR="00F7112F" w:rsidRPr="00642CC1" w:rsidRDefault="00F7112F" w:rsidP="00033151">
              <w:pPr>
                <w:pStyle w:val="Zakladny"/>
              </w:pPr>
              <w:r w:rsidRPr="00642CC1">
                <w:t>SLOVENSKÁ TECHNICKÁ UNIVERZITA V BRATISLAVE</w:t>
              </w:r>
            </w:p>
            <w:p w14:paraId="6B574051" w14:textId="77777777" w:rsidR="001D6977" w:rsidRPr="001D6977" w:rsidRDefault="00F7112F" w:rsidP="00033151">
              <w:pPr>
                <w:pStyle w:val="Zakladny"/>
              </w:pPr>
              <w:r w:rsidRPr="00642CC1">
                <w:t>FAKULTA ELEKTROTECHNIKY A</w:t>
              </w:r>
              <w:r>
                <w:t> </w:t>
              </w:r>
              <w:r w:rsidRPr="00642CC1">
                <w:t>INFORMATIKY</w:t>
              </w:r>
            </w:p>
          </w:sdtContent>
        </w:sdt>
        <w:p w14:paraId="0D4B5B51" w14:textId="77777777" w:rsidR="001D6977" w:rsidRPr="001D6977" w:rsidRDefault="00000000" w:rsidP="001D6977"/>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14:paraId="3A182F3D" w14:textId="77777777" w:rsidTr="00A6591F">
        <w:tc>
          <w:tcPr>
            <w:tcW w:w="4106" w:type="dxa"/>
          </w:tcPr>
          <w:p w14:paraId="1EFAD785" w14:textId="77777777" w:rsidR="00AC4C7B" w:rsidRPr="0061717F" w:rsidRDefault="00000000" w:rsidP="00033151">
            <w:pPr>
              <w:pStyle w:val="Zakladny"/>
            </w:pPr>
            <w:sdt>
              <w:sdtPr>
                <w:id w:val="-1969420930"/>
                <w:placeholder>
                  <w:docPart w:val="71F3233851624F6F98CB0EB1AD593DFF"/>
                </w:placeholder>
                <w:showingPlcHdr/>
              </w:sdtPr>
              <w:sdtContent>
                <w:r w:rsidR="00AC4C7B">
                  <w:t>Študijný program</w:t>
                </w:r>
                <w:r w:rsidR="00AC4C7B" w:rsidRPr="008C3053">
                  <w:rPr>
                    <w:rStyle w:val="Zstupntext"/>
                  </w:rPr>
                  <w:t xml:space="preserve"> </w:t>
                </w:r>
                <w:r w:rsidR="00AC4C7B">
                  <w:rPr>
                    <w:rStyle w:val="Zstupntext"/>
                  </w:rPr>
                  <w:t>:</w:t>
                </w:r>
              </w:sdtContent>
            </w:sdt>
          </w:p>
        </w:tc>
        <w:tc>
          <w:tcPr>
            <w:tcW w:w="4394" w:type="dxa"/>
          </w:tcPr>
          <w:p w14:paraId="182AB96C" w14:textId="77777777" w:rsidR="00AC4C7B" w:rsidRPr="0061717F" w:rsidRDefault="00000000" w:rsidP="00033151">
            <w:pPr>
              <w:pStyle w:val="Zakladny"/>
            </w:pPr>
            <w:sdt>
              <w:sdtPr>
                <w:id w:val="8493299"/>
                <w:placeholder>
                  <w:docPart w:val="7906A9BD53784B39A4D9C66F907F4DCE"/>
                </w:placeholder>
                <w:showingPlcHdr/>
              </w:sdtPr>
              <w:sdtContent>
                <w:r w:rsidR="00AC4C7B" w:rsidRPr="0061717F">
                  <w:t>Aplikovaná informatika</w:t>
                </w:r>
              </w:sdtContent>
            </w:sdt>
          </w:p>
        </w:tc>
      </w:tr>
      <w:tr w:rsidR="00283612" w:rsidRPr="0061717F" w14:paraId="69C841D2" w14:textId="77777777" w:rsidTr="00A6591F">
        <w:sdt>
          <w:sdtPr>
            <w:id w:val="-1067724283"/>
            <w:placeholder>
              <w:docPart w:val="20AF6F0C92B247EBB440FC0336338124"/>
            </w:placeholder>
            <w:showingPlcHdr/>
            <w:dropDownList>
              <w:listItem w:value="Choose an item."/>
              <w:listItem w:displayText="Diplomová práca:" w:value="Diplomová práca:"/>
              <w:listItem w:displayText="Bakalárska práca:" w:value="Bakalárska práca:"/>
            </w:dropDownList>
          </w:sdtPr>
          <w:sdtContent>
            <w:tc>
              <w:tcPr>
                <w:tcW w:w="4106" w:type="dxa"/>
              </w:tcPr>
              <w:p w14:paraId="4CD90A2E" w14:textId="77777777" w:rsidR="00283612" w:rsidRPr="0061717F" w:rsidRDefault="00283612" w:rsidP="00033151">
                <w:pPr>
                  <w:pStyle w:val="Zakladny"/>
                </w:pPr>
                <w:r w:rsidRPr="00AC4C7B">
                  <w:t>Vyberte typ práce</w:t>
                </w:r>
              </w:p>
            </w:tc>
          </w:sdtContent>
        </w:sdt>
        <w:sdt>
          <w:sdtPr>
            <w:rPr>
              <w:rStyle w:val="ZakladnyChar"/>
            </w:rPr>
            <w:id w:val="-396511704"/>
            <w:placeholder>
              <w:docPart w:val="CEA72A0A54F94286B52A6D20A4D0829D"/>
            </w:placeholder>
          </w:sdtPr>
          <w:sdtEndPr>
            <w:rPr>
              <w:rStyle w:val="Predvolenpsmoodseku"/>
            </w:rPr>
          </w:sdtEndPr>
          <w:sdtContent>
            <w:tc>
              <w:tcPr>
                <w:tcW w:w="4394" w:type="dxa"/>
              </w:tcPr>
              <w:p w14:paraId="3D686A71" w14:textId="69C97A08" w:rsidR="00283612" w:rsidRPr="0061717F" w:rsidRDefault="00283612" w:rsidP="00033151">
                <w:pPr>
                  <w:pStyle w:val="Zakladny"/>
                </w:pPr>
                <w:r>
                  <w:rPr>
                    <w:rStyle w:val="ZakladnyChar"/>
                  </w:rPr>
                  <w:t>Web aplikácia na správu OPC UA</w:t>
                </w:r>
                <w:r>
                  <w:rPr>
                    <w:rStyle w:val="ZakladnyChar"/>
                  </w:rPr>
                  <w:br/>
                  <w:t xml:space="preserve">        serverov</w:t>
                </w:r>
              </w:p>
            </w:tc>
          </w:sdtContent>
        </w:sdt>
      </w:tr>
      <w:tr w:rsidR="00283612" w:rsidRPr="0061717F" w14:paraId="3C72E985" w14:textId="77777777" w:rsidTr="00A6591F">
        <w:sdt>
          <w:sdtPr>
            <w:rPr>
              <w:rStyle w:val="ZakladnyChar"/>
            </w:rPr>
            <w:id w:val="-822653841"/>
            <w:lock w:val="sdtContentLocked"/>
            <w:placeholder>
              <w:docPart w:val="6EEC255D275D4C8EAEBB18B803BE7CE9"/>
            </w:placeholder>
            <w:showingPlcHdr/>
          </w:sdtPr>
          <w:sdtEndPr>
            <w:rPr>
              <w:rStyle w:val="Predvolenpsmoodseku"/>
            </w:rPr>
          </w:sdtEndPr>
          <w:sdtContent>
            <w:tc>
              <w:tcPr>
                <w:tcW w:w="4106" w:type="dxa"/>
              </w:tcPr>
              <w:p w14:paraId="42920E26" w14:textId="77777777" w:rsidR="00283612" w:rsidRDefault="00283612" w:rsidP="00033151">
                <w:pPr>
                  <w:pStyle w:val="Zakladny"/>
                </w:pPr>
                <w:r>
                  <w:t>Autor:</w:t>
                </w:r>
              </w:p>
            </w:tc>
          </w:sdtContent>
        </w:sdt>
        <w:tc>
          <w:tcPr>
            <w:tcW w:w="4394" w:type="dxa"/>
          </w:tcPr>
          <w:p w14:paraId="7835A11E" w14:textId="6FA859B0" w:rsidR="00283612" w:rsidRPr="0061717F" w:rsidRDefault="00000000" w:rsidP="00033151">
            <w:pPr>
              <w:pStyle w:val="Zakladny"/>
            </w:pPr>
            <w:sdt>
              <w:sdtPr>
                <w:id w:val="833804230"/>
                <w:placeholder>
                  <w:docPart w:val="217E794E659B4CACB37195A091994AB2"/>
                </w:placeholder>
              </w:sdtPr>
              <w:sdtContent>
                <w:r w:rsidR="00283612">
                  <w:t>Peter Likavec</w:t>
                </w:r>
              </w:sdtContent>
            </w:sdt>
          </w:p>
        </w:tc>
      </w:tr>
      <w:tr w:rsidR="00283612" w:rsidRPr="0061717F" w14:paraId="17272FB7" w14:textId="77777777" w:rsidTr="00A6591F">
        <w:tc>
          <w:tcPr>
            <w:tcW w:w="4106" w:type="dxa"/>
          </w:tcPr>
          <w:p w14:paraId="1F756344" w14:textId="77777777" w:rsidR="00283612" w:rsidRPr="0061717F" w:rsidRDefault="00000000" w:rsidP="00033151">
            <w:pPr>
              <w:pStyle w:val="Zakladny"/>
            </w:pPr>
            <w:sdt>
              <w:sdtPr>
                <w:id w:val="-1630696343"/>
                <w:lock w:val="contentLocked"/>
                <w:placeholder>
                  <w:docPart w:val="3A9EADCAFE674C2D84C1EF7886EAB022"/>
                </w:placeholder>
                <w:showingPlcHdr/>
              </w:sdtPr>
              <w:sdtContent>
                <w:r w:rsidR="00283612" w:rsidRPr="0061717F">
                  <w:t>Vedúci záverečnej práce:</w:t>
                </w:r>
              </w:sdtContent>
            </w:sdt>
          </w:p>
        </w:tc>
        <w:tc>
          <w:tcPr>
            <w:tcW w:w="4394" w:type="dxa"/>
          </w:tcPr>
          <w:p w14:paraId="756DFA45" w14:textId="29DC913D" w:rsidR="00283612" w:rsidRPr="0061717F" w:rsidRDefault="00000000" w:rsidP="00033151">
            <w:pPr>
              <w:pStyle w:val="Zakladny"/>
            </w:pPr>
            <w:sdt>
              <w:sdtPr>
                <w:id w:val="135455669"/>
                <w:placeholder>
                  <w:docPart w:val="EC49A710D55E466F876A2A54BB686389"/>
                </w:placeholder>
              </w:sdtPr>
              <w:sdtContent>
                <w:r w:rsidR="00283612">
                  <w:t>Ing. Rudolf Pribiš, PhD.</w:t>
                </w:r>
              </w:sdtContent>
            </w:sdt>
          </w:p>
        </w:tc>
      </w:tr>
      <w:tr w:rsidR="00283612" w:rsidRPr="0061717F" w14:paraId="2BF74D47" w14:textId="77777777" w:rsidTr="00A6591F">
        <w:tc>
          <w:tcPr>
            <w:tcW w:w="4106" w:type="dxa"/>
          </w:tcPr>
          <w:p w14:paraId="555E42B1" w14:textId="77777777" w:rsidR="00283612" w:rsidRPr="0061717F" w:rsidRDefault="00000000" w:rsidP="00033151">
            <w:pPr>
              <w:pStyle w:val="Zakladny"/>
            </w:pPr>
            <w:sdt>
              <w:sdtPr>
                <w:id w:val="-240795729"/>
                <w:placeholder>
                  <w:docPart w:val="26770E0D79E6408AA8CACFE466111AAB"/>
                </w:placeholder>
                <w:temporary/>
                <w:showingPlcHdr/>
              </w:sdtPr>
              <w:sdtContent>
                <w:r w:rsidR="00283612" w:rsidRPr="00D52763">
                  <w:t>Konzultant ak bol určený</w:t>
                </w:r>
                <w:r w:rsidR="00283612" w:rsidRPr="001C4183">
                  <w:t>:</w:t>
                </w:r>
              </w:sdtContent>
            </w:sdt>
          </w:p>
        </w:tc>
        <w:tc>
          <w:tcPr>
            <w:tcW w:w="4394" w:type="dxa"/>
          </w:tcPr>
          <w:p w14:paraId="1C315785" w14:textId="4269BC7B" w:rsidR="00283612" w:rsidRPr="0061717F" w:rsidRDefault="00283612" w:rsidP="00033151">
            <w:pPr>
              <w:pStyle w:val="Zakladny"/>
            </w:pPr>
          </w:p>
        </w:tc>
      </w:tr>
      <w:tr w:rsidR="00283612" w:rsidRPr="0061717F" w14:paraId="4E65F02C" w14:textId="77777777" w:rsidTr="00A6591F">
        <w:sdt>
          <w:sdtPr>
            <w:rPr>
              <w:rStyle w:val="ZakladnyChar"/>
            </w:rPr>
            <w:id w:val="1514567378"/>
            <w:lock w:val="sdtContentLocked"/>
            <w:placeholder>
              <w:docPart w:val="E05434A8C87747A78141802683FD3F24"/>
            </w:placeholder>
            <w:showingPlcHdr/>
          </w:sdtPr>
          <w:sdtEndPr>
            <w:rPr>
              <w:rStyle w:val="Predvolenpsmoodseku"/>
            </w:rPr>
          </w:sdtEndPr>
          <w:sdtContent>
            <w:tc>
              <w:tcPr>
                <w:tcW w:w="4106" w:type="dxa"/>
              </w:tcPr>
              <w:p w14:paraId="495C6CF7" w14:textId="77777777" w:rsidR="00283612" w:rsidRPr="0061717F" w:rsidRDefault="00283612" w:rsidP="00033151">
                <w:pPr>
                  <w:pStyle w:val="Zakladny"/>
                </w:pPr>
                <w:r>
                  <w:t>Miesto a rok predloženia práce:</w:t>
                </w:r>
              </w:p>
            </w:tc>
          </w:sdtContent>
        </w:sdt>
        <w:sdt>
          <w:sdtPr>
            <w:id w:val="1827700786"/>
            <w:lock w:val="sdtLocked"/>
            <w:placeholder>
              <w:docPart w:val="F2293700F9434D85AAD3A5EFAABDE4A7"/>
            </w:placeholder>
          </w:sdtPr>
          <w:sdtContent>
            <w:tc>
              <w:tcPr>
                <w:tcW w:w="4394" w:type="dxa"/>
              </w:tcPr>
              <w:p w14:paraId="79CD2734" w14:textId="4966AA55" w:rsidR="00283612" w:rsidRPr="0061717F" w:rsidRDefault="00283612" w:rsidP="00033151">
                <w:pPr>
                  <w:pStyle w:val="Zakladny"/>
                </w:pPr>
                <w:r>
                  <w:t xml:space="preserve">Bratislava </w:t>
                </w:r>
                <w:r>
                  <w:fldChar w:fldCharType="begin"/>
                </w:r>
                <w:r>
                  <w:instrText xml:space="preserve"> TIME \@ "yyyy" </w:instrText>
                </w:r>
                <w:r>
                  <w:fldChar w:fldCharType="separate"/>
                </w:r>
                <w:r w:rsidR="004220AD">
                  <w:rPr>
                    <w:noProof/>
                  </w:rPr>
                  <w:t>2024</w:t>
                </w:r>
                <w:r>
                  <w:fldChar w:fldCharType="end"/>
                </w:r>
              </w:p>
            </w:tc>
          </w:sdtContent>
        </w:sdt>
      </w:tr>
    </w:tbl>
    <w:p w14:paraId="37BBB29C" w14:textId="77777777" w:rsidR="001D6977" w:rsidRDefault="001D6977" w:rsidP="001D6977">
      <w:pPr>
        <w:rPr>
          <w:lang w:val="en-US"/>
        </w:rPr>
      </w:pPr>
    </w:p>
    <w:p w14:paraId="6C39A4D6" w14:textId="77777777" w:rsidR="00B35510" w:rsidRDefault="00B35510" w:rsidP="001D6977">
      <w:pPr>
        <w:rPr>
          <w:lang w:val="en-US"/>
        </w:rPr>
      </w:pPr>
    </w:p>
    <w:p w14:paraId="5332FDCC" w14:textId="77777777" w:rsidR="00032F77" w:rsidRDefault="00032F77" w:rsidP="001D6977">
      <w:pPr>
        <w:rPr>
          <w:lang w:val="en-US"/>
        </w:rPr>
      </w:pPr>
    </w:p>
    <w:p w14:paraId="0BF85542" w14:textId="77777777" w:rsidR="00C30545" w:rsidRDefault="00C30545" w:rsidP="001D6977">
      <w:pPr>
        <w:rPr>
          <w:lang w:val="en-US"/>
        </w:rPr>
      </w:pPr>
    </w:p>
    <w:p w14:paraId="7308DC5D" w14:textId="77777777" w:rsidR="00C30545" w:rsidRDefault="00C30545" w:rsidP="001D6977">
      <w:pPr>
        <w:rPr>
          <w:lang w:val="en-US"/>
        </w:rPr>
      </w:pPr>
    </w:p>
    <w:p w14:paraId="72551BFC" w14:textId="77777777" w:rsidR="00C30545" w:rsidRDefault="00C30545" w:rsidP="001D6977">
      <w:pPr>
        <w:rPr>
          <w:lang w:val="en-US"/>
        </w:rPr>
      </w:pPr>
    </w:p>
    <w:p w14:paraId="41CC9E43" w14:textId="77777777" w:rsidR="00C30545" w:rsidRDefault="00C30545" w:rsidP="001D6977">
      <w:pPr>
        <w:rPr>
          <w:lang w:val="en-US"/>
        </w:rPr>
      </w:pPr>
    </w:p>
    <w:p w14:paraId="74373C21" w14:textId="77777777" w:rsidR="00C30545" w:rsidRPr="00AC4C7B" w:rsidRDefault="00C30545" w:rsidP="001D6977">
      <w:pPr>
        <w:rPr>
          <w:lang w:val="en-US"/>
        </w:rPr>
      </w:pPr>
    </w:p>
    <w:sdt>
      <w:sdtPr>
        <w:rPr>
          <w:rStyle w:val="ZakladnyChar"/>
        </w:rPr>
        <w:id w:val="766351122"/>
        <w:placeholder>
          <w:docPart w:val="3D3F856052FC4675B3B372B8102DE8F0"/>
        </w:placeholder>
      </w:sdtPr>
      <w:sdtEndPr>
        <w:rPr>
          <w:rStyle w:val="Predvolenpsmoodseku"/>
        </w:rPr>
      </w:sdtEndPr>
      <w:sdtContent>
        <w:sdt>
          <w:sdtPr>
            <w:rPr>
              <w:rStyle w:val="ZakladnyChar"/>
            </w:rPr>
            <w:id w:val="-520856539"/>
            <w:placeholder>
              <w:docPart w:val="0B6F51B4641845DAA3B9D10C4CFF7C8B"/>
            </w:placeholder>
          </w:sdtPr>
          <w:sdtEndPr>
            <w:rPr>
              <w:rStyle w:val="Predvolenpsmoodseku"/>
            </w:rPr>
          </w:sdtEndPr>
          <w:sdtContent>
            <w:p w14:paraId="7A758B31" w14:textId="264AB113" w:rsidR="0006179A" w:rsidRDefault="00283612" w:rsidP="00033151">
              <w:pPr>
                <w:pStyle w:val="Zakladny"/>
                <w:rPr>
                  <w:rStyle w:val="ZakladnyChar"/>
                </w:rPr>
              </w:pPr>
              <w:r>
                <w:rPr>
                  <w:rStyle w:val="ZakladnyChar"/>
                </w:rPr>
                <w:t xml:space="preserve">Bakalárska </w:t>
              </w:r>
              <w:r w:rsidR="00C30545">
                <w:rPr>
                  <w:rStyle w:val="ZakladnyChar"/>
                </w:rPr>
                <w:t>práca</w:t>
              </w:r>
              <w:r>
                <w:rPr>
                  <w:rStyle w:val="ZakladnyChar"/>
                </w:rPr>
                <w:t xml:space="preserve"> sa zaoberá získaním analýzou informácií o OPC UA serveroch, administratívnej schránke aktív a ich prepojeniu  s Industry 4.0, ktoré sú základným pilierom vedomostí webovej aplikácie. Úvodná časť je zameraná na získanie vedomostí a porozumeniu oblasti ohľadom Internet vecí, administratívnej schránke aktív, OPC UA serverov a Industry 4.0. Nasledujúcou časťou je spraviť analýzu pre možnosti riešenia implementácie a zvoliť vhodné technológie pre návrh a vývoj aplikácie. Cieľom bakalárskej práce je vďaka získaným poznatkom navrhnúť, implementovať a následne nasadiť aplikáciu v IIS s využitím vhodných technológií, ktorá ma slúžiť na prácu s OPC UA servermi, aby mal užívateľ k dispozícii jednoduchý nástroj na prácu s OPC UA servermi. Realizácia práce obsahuje štruktúru webovej aplikácie, ktorá pozostáva z</w:t>
              </w:r>
              <w:r w:rsidR="00C576DB">
                <w:rPr>
                  <w:rStyle w:val="ZakladnyChar"/>
                </w:rPr>
                <w:t> </w:t>
              </w:r>
              <w:r>
                <w:rPr>
                  <w:rStyle w:val="ZakladnyChar"/>
                </w:rPr>
                <w:t>front</w:t>
              </w:r>
              <w:r w:rsidR="00C576DB">
                <w:rPr>
                  <w:rStyle w:val="ZakladnyChar"/>
                </w:rPr>
                <w:t>-</w:t>
              </w:r>
              <w:r>
                <w:rPr>
                  <w:rStyle w:val="ZakladnyChar"/>
                </w:rPr>
                <w:t>endu a</w:t>
              </w:r>
              <w:r w:rsidR="00C576DB">
                <w:rPr>
                  <w:rStyle w:val="ZakladnyChar"/>
                </w:rPr>
                <w:t> </w:t>
              </w:r>
              <w:proofErr w:type="spellStart"/>
              <w:r>
                <w:rPr>
                  <w:rStyle w:val="ZakladnyChar"/>
                </w:rPr>
                <w:t>back</w:t>
              </w:r>
              <w:proofErr w:type="spellEnd"/>
              <w:r w:rsidR="00C576DB">
                <w:rPr>
                  <w:rStyle w:val="ZakladnyChar"/>
                </w:rPr>
                <w:t>-</w:t>
              </w:r>
              <w:r>
                <w:rPr>
                  <w:rStyle w:val="ZakladnyChar"/>
                </w:rPr>
                <w:t xml:space="preserve">endu. Riešenie zahŕňa detailný opis aplikácie ako aj zoznam a vysvetlenie všetkých použitých technológií, </w:t>
              </w:r>
              <w:r>
                <w:rPr>
                  <w:rStyle w:val="ZakladnyChar"/>
                </w:rPr>
                <w:lastRenderedPageBreak/>
                <w:t>prehľad funkcionality a dôležitých častí, ktoré sú obsiahnuté v užívateľskej príručke. V závere práce sú zdokumentované a zhodnotené výsledky projektu spolu s odporúčaním pre ďalší rozvoj aplikácie.</w:t>
              </w:r>
            </w:p>
          </w:sdtContent>
        </w:sdt>
      </w:sdtContent>
    </w:sdt>
    <w:p w14:paraId="0A69D4E9" w14:textId="77777777" w:rsidR="00976E12" w:rsidRDefault="00976E12" w:rsidP="00033151">
      <w:pPr>
        <w:pStyle w:val="Zakladny"/>
        <w:rPr>
          <w:rStyle w:val="ZakladnyChar"/>
        </w:rPr>
      </w:pPr>
    </w:p>
    <w:p w14:paraId="191996BC" w14:textId="5EB2A130" w:rsidR="00976E12" w:rsidRDefault="00000000" w:rsidP="00033151">
      <w:pPr>
        <w:pStyle w:val="Zakladny"/>
        <w:rPr>
          <w:rStyle w:val="ZakladnyChar"/>
        </w:rPr>
      </w:pPr>
      <w:sdt>
        <w:sdtPr>
          <w:id w:val="-1918853428"/>
          <w:lock w:val="sdtContentLocked"/>
          <w:placeholder>
            <w:docPart w:val="9C5824131DC248FCAA51AEB8DFA9934B"/>
          </w:placeholder>
          <w:showingPlcHdr/>
        </w:sdtPr>
        <w:sdtContent>
          <w:r w:rsidR="00E66E98" w:rsidRPr="00E66E98">
            <w:t>Kľúčové slová:</w:t>
          </w:r>
          <w:r w:rsidR="00E66E98">
            <w:tab/>
          </w:r>
        </w:sdtContent>
      </w:sdt>
      <w:sdt>
        <w:sdtPr>
          <w:rPr>
            <w:rStyle w:val="ZakladnyChar"/>
          </w:rPr>
          <w:id w:val="-1770229256"/>
          <w:placeholder>
            <w:docPart w:val="80AB9D688D0940CE8A902C68883631B0"/>
          </w:placeholder>
        </w:sdtPr>
        <w:sdtEndPr>
          <w:rPr>
            <w:rStyle w:val="Predvolenpsmoodseku"/>
          </w:rPr>
        </w:sdtEndPr>
        <w:sdtContent>
          <w:sdt>
            <w:sdtPr>
              <w:rPr>
                <w:rStyle w:val="ZakladnyChar"/>
              </w:rPr>
              <w:id w:val="2146848390"/>
              <w:placeholder>
                <w:docPart w:val="24F25538D73A463AB859AE1F90BC7700"/>
              </w:placeholder>
            </w:sdtPr>
            <w:sdtEndPr>
              <w:rPr>
                <w:rStyle w:val="Predvolenpsmoodseku"/>
              </w:rPr>
            </w:sdtEndPr>
            <w:sdtContent>
              <w:r w:rsidR="00283612">
                <w:rPr>
                  <w:rStyle w:val="ZakladnyChar"/>
                </w:rPr>
                <w:t>Webová aplikácia, Industry 4.0, AAS, RAMI 4.0, React</w:t>
              </w:r>
              <w:r w:rsidR="00283612">
                <w:t>.js</w:t>
              </w:r>
              <w:r w:rsidR="00283612">
                <w:rPr>
                  <w:rStyle w:val="ZakladnyChar"/>
                </w:rPr>
                <w:t>, ASP .NET</w:t>
              </w:r>
            </w:sdtContent>
          </w:sdt>
        </w:sdtContent>
      </w:sdt>
    </w:p>
    <w:p w14:paraId="05B86498" w14:textId="77777777" w:rsidR="00803E9E" w:rsidRDefault="00803E9E" w:rsidP="00033151">
      <w:pPr>
        <w:pStyle w:val="Zakladny"/>
        <w:rPr>
          <w:rStyle w:val="ZakladnyChar"/>
        </w:rPr>
      </w:pPr>
      <w:r>
        <w:rPr>
          <w:rStyle w:val="ZakladnyChar"/>
        </w:rPr>
        <w:br w:type="page"/>
      </w:r>
    </w:p>
    <w:sdt>
      <w:sdtPr>
        <w:id w:val="-2012366898"/>
        <w:lock w:val="contentLocked"/>
        <w:placeholder>
          <w:docPart w:val="8F4129E2AFEB4E6EB1A21DFF3BFB6D70"/>
        </w:placeholder>
        <w:group/>
      </w:sdtPr>
      <w:sdtContent>
        <w:sdt>
          <w:sdtPr>
            <w:id w:val="-859042885"/>
            <w:lock w:val="contentLocked"/>
            <w:placeholder>
              <w:docPart w:val="1AD6D871E90147F0B93BC31D7C9F26DD"/>
            </w:placeholder>
            <w:showingPlcHdr/>
          </w:sdtPr>
          <w:sdtContent>
            <w:p w14:paraId="0DF7DAD6" w14:textId="77777777" w:rsidR="00803E9E" w:rsidRDefault="00803E9E" w:rsidP="00416686">
              <w:pPr>
                <w:tabs>
                  <w:tab w:val="left" w:pos="3489"/>
                </w:tabs>
              </w:pPr>
              <w:r>
                <w:rPr>
                  <w:rStyle w:val="Nadpis1rovneChar"/>
                </w:rPr>
                <w:t>ABSTRACT</w:t>
              </w:r>
            </w:p>
          </w:sdtContent>
        </w:sdt>
        <w:sdt>
          <w:sdtPr>
            <w:id w:val="1595820431"/>
            <w:lock w:val="contentLocked"/>
            <w:placeholder>
              <w:docPart w:val="DAF1493FBD8047A28F07BAE5B1027075"/>
            </w:placeholder>
            <w:showingPlcHdr/>
          </w:sdtPr>
          <w:sdtContent>
            <w:p w14:paraId="7892FF62" w14:textId="77777777" w:rsidR="00803E9E" w:rsidRDefault="00803E9E" w:rsidP="00033151">
              <w:pPr>
                <w:pStyle w:val="Zakladny"/>
              </w:pPr>
              <w:r>
                <w:t>SLOVAK UNIVERSITY OF TECHNOLOGY IN BRATISLAVA</w:t>
              </w:r>
            </w:p>
            <w:p w14:paraId="3A5C42EB" w14:textId="77777777" w:rsidR="00803E9E" w:rsidRPr="001D6977" w:rsidRDefault="00803E9E" w:rsidP="00033151">
              <w:pPr>
                <w:pStyle w:val="Zakladny"/>
              </w:pPr>
              <w:r>
                <w:t>FACULTY OF ELECTRICAL ENGINEERING AND INFORMA</w:t>
              </w:r>
              <w:r w:rsidRPr="00803E9E">
                <w:t>TION TECHNOLOGY</w:t>
              </w:r>
              <w:r>
                <w:t xml:space="preserve"> </w:t>
              </w:r>
            </w:p>
          </w:sdtContent>
        </w:sdt>
        <w:p w14:paraId="00801601" w14:textId="77777777" w:rsidR="00803E9E" w:rsidRPr="001D6977" w:rsidRDefault="00000000" w:rsidP="00416686"/>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322"/>
        <w:gridCol w:w="4072"/>
      </w:tblGrid>
      <w:tr w:rsidR="00803E9E" w:rsidRPr="0061717F" w14:paraId="01DECC52" w14:textId="77777777" w:rsidTr="00416686">
        <w:tc>
          <w:tcPr>
            <w:tcW w:w="4106" w:type="dxa"/>
          </w:tcPr>
          <w:p w14:paraId="4CD8D5AA" w14:textId="77777777" w:rsidR="00803E9E" w:rsidRPr="0061717F" w:rsidRDefault="00000000" w:rsidP="00033151">
            <w:pPr>
              <w:pStyle w:val="Zakladny"/>
            </w:pPr>
            <w:sdt>
              <w:sdtPr>
                <w:id w:val="957138707"/>
                <w:placeholder>
                  <w:docPart w:val="F58B04BE61344BACA842BE9BBA968610"/>
                </w:placeholder>
                <w:showingPlcHdr/>
              </w:sdtPr>
              <w:sdtContent>
                <w:r w:rsidR="00803E9E" w:rsidRPr="00803E9E">
                  <w:t xml:space="preserve">Study Programme: </w:t>
                </w:r>
              </w:sdtContent>
            </w:sdt>
          </w:p>
        </w:tc>
        <w:tc>
          <w:tcPr>
            <w:tcW w:w="4394" w:type="dxa"/>
            <w:gridSpan w:val="2"/>
          </w:tcPr>
          <w:p w14:paraId="3589C888" w14:textId="77777777" w:rsidR="00803E9E" w:rsidRPr="00C576DB" w:rsidRDefault="00000000" w:rsidP="00033151">
            <w:pPr>
              <w:pStyle w:val="Zakladny"/>
              <w:rPr>
                <w:lang w:val="en-US"/>
              </w:rPr>
            </w:pPr>
            <w:sdt>
              <w:sdtPr>
                <w:rPr>
                  <w:lang w:val="en-US"/>
                </w:rPr>
                <w:id w:val="-2094842236"/>
                <w:placeholder>
                  <w:docPart w:val="C4FFB3F273CF4DA1AA37998744688E0D"/>
                </w:placeholder>
              </w:sdtPr>
              <w:sdtContent>
                <w:r w:rsidR="00420B27" w:rsidRPr="00C576DB">
                  <w:rPr>
                    <w:lang w:val="en-US"/>
                  </w:rPr>
                  <w:t>Applied Informatics</w:t>
                </w:r>
              </w:sdtContent>
            </w:sdt>
          </w:p>
        </w:tc>
      </w:tr>
      <w:tr w:rsidR="00803E9E" w:rsidRPr="0061717F" w14:paraId="50C61CC9" w14:textId="77777777" w:rsidTr="00C576DB">
        <w:sdt>
          <w:sdtPr>
            <w:rPr>
              <w:rStyle w:val="ZakladnyChar"/>
            </w:rPr>
            <w:id w:val="-1774393192"/>
            <w:placeholder>
              <w:docPart w:val="D3B200441D1D40DF98A175FFA0251176"/>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428" w:type="dxa"/>
                <w:gridSpan w:val="2"/>
              </w:tcPr>
              <w:p w14:paraId="5B512122" w14:textId="77777777" w:rsidR="00803E9E" w:rsidRPr="0061717F" w:rsidRDefault="000A10DD" w:rsidP="00033151">
                <w:pPr>
                  <w:pStyle w:val="Zakladny"/>
                </w:pPr>
                <w:r>
                  <w:rPr>
                    <w:rStyle w:val="ZakladnyChar"/>
                  </w:rPr>
                  <w:t>Bachelor Thesis:</w:t>
                </w:r>
              </w:p>
            </w:tc>
          </w:sdtContent>
        </w:sdt>
        <w:sdt>
          <w:sdtPr>
            <w:rPr>
              <w:rStyle w:val="ZakladnyChar"/>
              <w:lang w:val="en-US"/>
            </w:rPr>
            <w:id w:val="133310043"/>
            <w:placeholder>
              <w:docPart w:val="88761B0CD8554434B5674A945F71776A"/>
            </w:placeholder>
          </w:sdtPr>
          <w:sdtEndPr>
            <w:rPr>
              <w:rStyle w:val="Predvolenpsmoodseku"/>
            </w:rPr>
          </w:sdtEndPr>
          <w:sdtContent>
            <w:tc>
              <w:tcPr>
                <w:tcW w:w="4072" w:type="dxa"/>
              </w:tcPr>
              <w:p w14:paraId="5270E9CC" w14:textId="69A63560" w:rsidR="00803E9E" w:rsidRPr="00C576DB" w:rsidRDefault="00000000" w:rsidP="00033151">
                <w:pPr>
                  <w:pStyle w:val="Zakladny"/>
                  <w:rPr>
                    <w:lang w:val="en-US"/>
                  </w:rPr>
                </w:pPr>
                <w:sdt>
                  <w:sdtPr>
                    <w:rPr>
                      <w:rStyle w:val="ZakladnyChar"/>
                      <w:lang w:val="en-US"/>
                    </w:rPr>
                    <w:id w:val="366256195"/>
                    <w:placeholder>
                      <w:docPart w:val="26848A6C9D1B43548E53E716B2F39910"/>
                    </w:placeholder>
                  </w:sdtPr>
                  <w:sdtEndPr>
                    <w:rPr>
                      <w:rStyle w:val="Predvolenpsmoodseku"/>
                    </w:rPr>
                  </w:sdtEndPr>
                  <w:sdtContent>
                    <w:r w:rsidR="00283612" w:rsidRPr="00C576DB">
                      <w:rPr>
                        <w:rStyle w:val="ZakladnyChar"/>
                        <w:lang w:val="en-US"/>
                      </w:rPr>
                      <w:t>Web application for managing OPC</w:t>
                    </w:r>
                    <w:r w:rsidR="00283612" w:rsidRPr="00C576DB">
                      <w:rPr>
                        <w:rStyle w:val="ZakladnyChar"/>
                        <w:lang w:val="en-US"/>
                      </w:rPr>
                      <w:br/>
                      <w:t>UA servers</w:t>
                    </w:r>
                  </w:sdtContent>
                </w:sdt>
                <w:r w:rsidR="00283612" w:rsidRPr="00C576DB">
                  <w:rPr>
                    <w:lang w:val="en-US"/>
                  </w:rPr>
                  <w:t xml:space="preserve"> </w:t>
                </w:r>
              </w:p>
            </w:tc>
          </w:sdtContent>
        </w:sdt>
      </w:tr>
      <w:tr w:rsidR="00803E9E" w:rsidRPr="0061717F" w14:paraId="0CABE863" w14:textId="77777777" w:rsidTr="00416686">
        <w:sdt>
          <w:sdtPr>
            <w:rPr>
              <w:rStyle w:val="ZakladnyChar"/>
            </w:rPr>
            <w:id w:val="-1024944828"/>
            <w:lock w:val="contentLocked"/>
            <w:placeholder>
              <w:docPart w:val="31730075726E4FBD8B9F92CD20B12D6B"/>
            </w:placeholder>
            <w:showingPlcHdr/>
          </w:sdtPr>
          <w:sdtEndPr>
            <w:rPr>
              <w:rStyle w:val="Predvolenpsmoodseku"/>
            </w:rPr>
          </w:sdtEndPr>
          <w:sdtContent>
            <w:tc>
              <w:tcPr>
                <w:tcW w:w="4106" w:type="dxa"/>
              </w:tcPr>
              <w:p w14:paraId="5B4B3784" w14:textId="77777777" w:rsidR="00803E9E" w:rsidRDefault="00803E9E" w:rsidP="00033151">
                <w:pPr>
                  <w:pStyle w:val="Zakladny"/>
                </w:pPr>
                <w:r>
                  <w:t>Autor:</w:t>
                </w:r>
              </w:p>
            </w:tc>
          </w:sdtContent>
        </w:sdt>
        <w:tc>
          <w:tcPr>
            <w:tcW w:w="4394" w:type="dxa"/>
            <w:gridSpan w:val="2"/>
          </w:tcPr>
          <w:p w14:paraId="6F9D9D64" w14:textId="6BAC9851" w:rsidR="00803E9E" w:rsidRPr="0061717F" w:rsidRDefault="00000000" w:rsidP="00033151">
            <w:pPr>
              <w:pStyle w:val="Zakladny"/>
            </w:pPr>
            <w:sdt>
              <w:sdtPr>
                <w:id w:val="-1050230574"/>
                <w:placeholder>
                  <w:docPart w:val="6D40B0105CB7407F8260107CDF5D9205"/>
                </w:placeholder>
              </w:sdtPr>
              <w:sdtContent>
                <w:r w:rsidR="00283612">
                  <w:t>Peter Likavec</w:t>
                </w:r>
              </w:sdtContent>
            </w:sdt>
          </w:p>
        </w:tc>
      </w:tr>
      <w:tr w:rsidR="00283612" w:rsidRPr="0061717F" w14:paraId="428A8C29" w14:textId="77777777" w:rsidTr="00416686">
        <w:tc>
          <w:tcPr>
            <w:tcW w:w="4106" w:type="dxa"/>
          </w:tcPr>
          <w:p w14:paraId="39FED689" w14:textId="77777777" w:rsidR="00283612" w:rsidRPr="0061717F" w:rsidRDefault="00000000" w:rsidP="00033151">
            <w:pPr>
              <w:pStyle w:val="Zakladny"/>
            </w:pPr>
            <w:sdt>
              <w:sdtPr>
                <w:id w:val="-1476834268"/>
                <w:lock w:val="contentLocked"/>
                <w:placeholder>
                  <w:docPart w:val="81BE09940CC8417EA0E10548A46307BB"/>
                </w:placeholder>
                <w:showingPlcHdr/>
              </w:sdtPr>
              <w:sdtContent>
                <w:r w:rsidR="00283612" w:rsidRPr="00803E9E">
                  <w:t>Superviso</w:t>
                </w:r>
                <w:r w:rsidR="00283612">
                  <w:t>r</w:t>
                </w:r>
                <w:r w:rsidR="00283612" w:rsidRPr="0061717F">
                  <w:t>:</w:t>
                </w:r>
              </w:sdtContent>
            </w:sdt>
          </w:p>
        </w:tc>
        <w:tc>
          <w:tcPr>
            <w:tcW w:w="4394" w:type="dxa"/>
            <w:gridSpan w:val="2"/>
          </w:tcPr>
          <w:p w14:paraId="007924EF" w14:textId="54CC465A" w:rsidR="00283612" w:rsidRPr="0061717F" w:rsidRDefault="00000000" w:rsidP="00033151">
            <w:pPr>
              <w:pStyle w:val="Zakladny"/>
            </w:pPr>
            <w:sdt>
              <w:sdtPr>
                <w:id w:val="1333026269"/>
                <w:placeholder>
                  <w:docPart w:val="58F0F0C171B34427AC9B0AE228768FAF"/>
                </w:placeholder>
              </w:sdtPr>
              <w:sdtContent>
                <w:r w:rsidR="00283612">
                  <w:t>Ing. Rudolf Pribiš PhD.</w:t>
                </w:r>
              </w:sdtContent>
            </w:sdt>
          </w:p>
        </w:tc>
      </w:tr>
      <w:tr w:rsidR="00283612" w:rsidRPr="0061717F" w14:paraId="78C26877" w14:textId="77777777" w:rsidTr="00416686">
        <w:tc>
          <w:tcPr>
            <w:tcW w:w="4106" w:type="dxa"/>
          </w:tcPr>
          <w:p w14:paraId="582FE898" w14:textId="77777777" w:rsidR="00283612" w:rsidRPr="0061717F" w:rsidRDefault="00000000" w:rsidP="00033151">
            <w:pPr>
              <w:pStyle w:val="Zakladny"/>
            </w:pPr>
            <w:sdt>
              <w:sdtPr>
                <w:id w:val="1170684306"/>
                <w:placeholder>
                  <w:docPart w:val="C46315E5E0424E6C9BC7A06DC18AD1CC"/>
                </w:placeholder>
                <w:temporary/>
                <w:showingPlcHdr/>
              </w:sdtPr>
              <w:sdtContent>
                <w:r w:rsidR="00283612" w:rsidRPr="00803E9E">
                  <w:t>Consultant</w:t>
                </w:r>
                <w:r w:rsidR="00283612">
                  <w:t>:</w:t>
                </w:r>
              </w:sdtContent>
            </w:sdt>
          </w:p>
        </w:tc>
        <w:tc>
          <w:tcPr>
            <w:tcW w:w="4394" w:type="dxa"/>
            <w:gridSpan w:val="2"/>
          </w:tcPr>
          <w:p w14:paraId="40FB0382" w14:textId="24B74EE6" w:rsidR="00283612" w:rsidRPr="0061717F" w:rsidRDefault="00283612" w:rsidP="00033151">
            <w:pPr>
              <w:pStyle w:val="Zakladny"/>
            </w:pPr>
          </w:p>
        </w:tc>
      </w:tr>
      <w:tr w:rsidR="00283612" w:rsidRPr="0061717F" w14:paraId="562055F1" w14:textId="77777777" w:rsidTr="00416686">
        <w:sdt>
          <w:sdtPr>
            <w:rPr>
              <w:rStyle w:val="ZakladnyChar"/>
            </w:rPr>
            <w:id w:val="-2051219714"/>
            <w:lock w:val="contentLocked"/>
            <w:placeholder>
              <w:docPart w:val="7587100B0DB3424B82DF124CAC3C09AA"/>
            </w:placeholder>
            <w:showingPlcHdr/>
          </w:sdtPr>
          <w:sdtEndPr>
            <w:rPr>
              <w:rStyle w:val="Predvolenpsmoodseku"/>
            </w:rPr>
          </w:sdtEndPr>
          <w:sdtContent>
            <w:tc>
              <w:tcPr>
                <w:tcW w:w="4106" w:type="dxa"/>
              </w:tcPr>
              <w:p w14:paraId="552EA00E" w14:textId="77777777" w:rsidR="00283612" w:rsidRPr="0061717F" w:rsidRDefault="00283612" w:rsidP="00033151">
                <w:pPr>
                  <w:pStyle w:val="Zakladny"/>
                </w:pPr>
                <w:r>
                  <w:rPr>
                    <w:rStyle w:val="ZakladnyChar"/>
                  </w:rPr>
                  <w:t>Place and year of submission</w:t>
                </w:r>
                <w:r>
                  <w:t>:</w:t>
                </w:r>
              </w:p>
            </w:tc>
          </w:sdtContent>
        </w:sdt>
        <w:sdt>
          <w:sdtPr>
            <w:id w:val="609485119"/>
            <w:placeholder>
              <w:docPart w:val="A3AFE59C0C0E43B884BFA60E5E628A06"/>
            </w:placeholder>
          </w:sdtPr>
          <w:sdtContent>
            <w:tc>
              <w:tcPr>
                <w:tcW w:w="4394" w:type="dxa"/>
                <w:gridSpan w:val="2"/>
              </w:tcPr>
              <w:p w14:paraId="78BF189E" w14:textId="45AC31A2" w:rsidR="00283612" w:rsidRPr="0061717F" w:rsidRDefault="00283612" w:rsidP="00033151">
                <w:pPr>
                  <w:pStyle w:val="Zakladny"/>
                </w:pPr>
                <w:r>
                  <w:t xml:space="preserve">Bratislava </w:t>
                </w:r>
                <w:r>
                  <w:fldChar w:fldCharType="begin"/>
                </w:r>
                <w:r>
                  <w:instrText xml:space="preserve"> TIME \@ "yyyy" </w:instrText>
                </w:r>
                <w:r>
                  <w:fldChar w:fldCharType="separate"/>
                </w:r>
                <w:r w:rsidR="004220AD">
                  <w:rPr>
                    <w:noProof/>
                  </w:rPr>
                  <w:t>2024</w:t>
                </w:r>
                <w:r>
                  <w:fldChar w:fldCharType="end"/>
                </w:r>
              </w:p>
            </w:tc>
          </w:sdtContent>
        </w:sdt>
      </w:tr>
    </w:tbl>
    <w:p w14:paraId="0F505C92" w14:textId="77777777" w:rsidR="0085760E" w:rsidRDefault="0085760E" w:rsidP="00416686"/>
    <w:p w14:paraId="1A38F0C3" w14:textId="77777777" w:rsidR="0085760E" w:rsidRPr="00803E9E" w:rsidRDefault="0085760E" w:rsidP="00416686"/>
    <w:p w14:paraId="02EF7915" w14:textId="77777777" w:rsidR="00C30545" w:rsidRDefault="00C30545" w:rsidP="00033151">
      <w:pPr>
        <w:pStyle w:val="Zakladny"/>
        <w:rPr>
          <w:rStyle w:val="ZakladnyChar"/>
        </w:rPr>
      </w:pPr>
    </w:p>
    <w:p w14:paraId="2D521D3D" w14:textId="77777777" w:rsidR="00C30545" w:rsidRDefault="00C30545" w:rsidP="00033151">
      <w:pPr>
        <w:pStyle w:val="Zakladny"/>
        <w:rPr>
          <w:rStyle w:val="ZakladnyChar"/>
        </w:rPr>
      </w:pPr>
    </w:p>
    <w:p w14:paraId="0E43B54E" w14:textId="77777777" w:rsidR="00C30545" w:rsidRDefault="00C30545" w:rsidP="00033151">
      <w:pPr>
        <w:pStyle w:val="Zakladny"/>
        <w:rPr>
          <w:rStyle w:val="ZakladnyChar"/>
        </w:rPr>
      </w:pPr>
    </w:p>
    <w:p w14:paraId="4BBDBA28" w14:textId="77777777" w:rsidR="00C30545" w:rsidRDefault="00C30545" w:rsidP="00033151">
      <w:pPr>
        <w:pStyle w:val="Zakladny"/>
        <w:rPr>
          <w:rStyle w:val="ZakladnyChar"/>
        </w:rPr>
      </w:pPr>
    </w:p>
    <w:p w14:paraId="0F99D5AD" w14:textId="77777777" w:rsidR="00C30545" w:rsidRDefault="00C30545" w:rsidP="00033151">
      <w:pPr>
        <w:pStyle w:val="Zakladny"/>
        <w:rPr>
          <w:rStyle w:val="ZakladnyChar"/>
        </w:rPr>
      </w:pPr>
    </w:p>
    <w:p w14:paraId="70B9C105" w14:textId="77777777" w:rsidR="00C30545" w:rsidRDefault="00C30545" w:rsidP="00033151">
      <w:pPr>
        <w:pStyle w:val="Zakladny"/>
        <w:rPr>
          <w:rStyle w:val="ZakladnyChar"/>
        </w:rPr>
      </w:pPr>
    </w:p>
    <w:sdt>
      <w:sdtPr>
        <w:rPr>
          <w:rStyle w:val="ZakladnyChar"/>
        </w:rPr>
        <w:id w:val="132220108"/>
        <w:placeholder>
          <w:docPart w:val="791851FCF6A04697A2E3C39E5E221814"/>
        </w:placeholder>
      </w:sdtPr>
      <w:sdtEndPr>
        <w:rPr>
          <w:rStyle w:val="Predvolenpsmoodseku"/>
        </w:rPr>
      </w:sdtEndPr>
      <w:sdtContent>
        <w:sdt>
          <w:sdtPr>
            <w:rPr>
              <w:rStyle w:val="ZakladnyChar"/>
            </w:rPr>
            <w:id w:val="-2146044541"/>
            <w:placeholder>
              <w:docPart w:val="C38A2448C79F44C7A97D2E7E0889C744"/>
            </w:placeholder>
          </w:sdtPr>
          <w:sdtEndPr>
            <w:rPr>
              <w:rStyle w:val="Predvolenpsmoodseku"/>
            </w:rPr>
          </w:sdtEndPr>
          <w:sdtContent>
            <w:p w14:paraId="15791DF8" w14:textId="135362A1" w:rsidR="00803E9E" w:rsidRDefault="00283612" w:rsidP="00033151">
              <w:pPr>
                <w:pStyle w:val="Zakladny"/>
                <w:rPr>
                  <w:rStyle w:val="ZakladnyChar"/>
                </w:rPr>
              </w:pPr>
              <w:r w:rsidRPr="00C576DB">
                <w:rPr>
                  <w:rStyle w:val="ZakladnyChar"/>
                  <w:lang w:val="en-US"/>
                </w:rPr>
                <w:t xml:space="preserve">The bachelor’s thesis deals with obtaining and analyzing information about OPC UA servers, Asset Administration </w:t>
              </w:r>
              <w:r w:rsidR="0081657B" w:rsidRPr="00C576DB">
                <w:rPr>
                  <w:rStyle w:val="ZakladnyChar"/>
                  <w:lang w:val="en-US"/>
                </w:rPr>
                <w:t>Shell,</w:t>
              </w:r>
              <w:r w:rsidRPr="00C576DB">
                <w:rPr>
                  <w:rStyle w:val="ZakladnyChar"/>
                  <w:lang w:val="en-US"/>
                </w:rPr>
                <w:t xml:space="preserve"> and their connection with Industry 4.0, which are the basic pillar of web application knowledge. The introductory part is aimed at gaining the knowledge and understanding of the area </w:t>
              </w:r>
              <w:r w:rsidR="0081657B" w:rsidRPr="00C576DB">
                <w:rPr>
                  <w:rStyle w:val="ZakladnyChar"/>
                  <w:lang w:val="en-US"/>
                </w:rPr>
                <w:t>about</w:t>
              </w:r>
              <w:r w:rsidRPr="00C576DB">
                <w:rPr>
                  <w:rStyle w:val="ZakladnyChar"/>
                  <w:lang w:val="en-US"/>
                </w:rPr>
                <w:t xml:space="preserve"> the Internet of Things, Asset Administration Shell, OPC UA servers and Industry 4.0. The next part is to make an analysis for the possibilities of the implementation solution an choose suitable technologies for the design and development of the application. The goal of the bachelor’s thesis is to design, implement and the deploy and application in IIS using </w:t>
              </w:r>
              <w:r w:rsidR="0081657B" w:rsidRPr="00C576DB">
                <w:rPr>
                  <w:rStyle w:val="ZakladnyChar"/>
                  <w:lang w:val="en-US"/>
                </w:rPr>
                <w:t>right technologies</w:t>
              </w:r>
              <w:r w:rsidRPr="00C576DB">
                <w:rPr>
                  <w:rStyle w:val="ZakladnyChar"/>
                  <w:lang w:val="en-US"/>
                </w:rPr>
                <w:t xml:space="preserve">, which will server to work with OPC UA servers, so user has a simple tool for working and managing OPC UA servers. The implementation of the work </w:t>
              </w:r>
              <w:r w:rsidR="00C576DB" w:rsidRPr="00C576DB">
                <w:rPr>
                  <w:rStyle w:val="ZakladnyChar"/>
                  <w:lang w:val="en-US"/>
                </w:rPr>
                <w:t>includes</w:t>
              </w:r>
              <w:r w:rsidRPr="00C576DB">
                <w:rPr>
                  <w:rStyle w:val="ZakladnyChar"/>
                  <w:lang w:val="en-US"/>
                </w:rPr>
                <w:t xml:space="preserve"> structure of the web application which consist of backend and frontend. The solution includes a detailed description of the application as well </w:t>
              </w:r>
              <w:r w:rsidRPr="00C576DB">
                <w:rPr>
                  <w:rStyle w:val="ZakladnyChar"/>
                  <w:lang w:val="en-US"/>
                </w:rPr>
                <w:lastRenderedPageBreak/>
                <w:t>as a list of all technologies used, and overview of functionality and important parts. At the end of the work, the results of the project are documented and evaluated together with recommendation for further development of application</w:t>
              </w:r>
              <w:r>
                <w:rPr>
                  <w:rStyle w:val="ZakladnyChar"/>
                  <w:lang w:val="en-US"/>
                </w:rPr>
                <w:t>.</w:t>
              </w:r>
            </w:p>
          </w:sdtContent>
        </w:sdt>
      </w:sdtContent>
    </w:sdt>
    <w:p w14:paraId="627F5E40" w14:textId="77777777" w:rsidR="00803E9E" w:rsidRDefault="00803E9E" w:rsidP="00033151">
      <w:pPr>
        <w:pStyle w:val="Zakladny"/>
        <w:rPr>
          <w:rStyle w:val="ZakladnyChar"/>
        </w:rPr>
      </w:pPr>
    </w:p>
    <w:p w14:paraId="4B4FAF11" w14:textId="3F711DF3" w:rsidR="00803E9E" w:rsidRDefault="00000000" w:rsidP="00033151">
      <w:pPr>
        <w:pStyle w:val="Zakladny"/>
        <w:rPr>
          <w:rStyle w:val="ZakladnyChar"/>
        </w:rPr>
      </w:pPr>
      <w:sdt>
        <w:sdtPr>
          <w:id w:val="-270862774"/>
          <w:lock w:val="contentLocked"/>
          <w:placeholder>
            <w:docPart w:val="75F76806F1724A90A0B02FAA570EEAAB"/>
          </w:placeholder>
          <w:showingPlcHdr/>
        </w:sdtPr>
        <w:sdtContent>
          <w:r w:rsidR="00803E9E" w:rsidRPr="00E66E98">
            <w:t>K</w:t>
          </w:r>
          <w:r w:rsidR="000A10DD">
            <w:t>ey words</w:t>
          </w:r>
          <w:r w:rsidR="00803E9E" w:rsidRPr="00E66E98">
            <w:t>:</w:t>
          </w:r>
          <w:r w:rsidR="00803E9E">
            <w:tab/>
          </w:r>
        </w:sdtContent>
      </w:sdt>
      <w:sdt>
        <w:sdtPr>
          <w:rPr>
            <w:rStyle w:val="ZakladnyChar"/>
          </w:rPr>
          <w:id w:val="-709187070"/>
          <w:placeholder>
            <w:docPart w:val="96245521D8FA40B3899D5D04B388FCAD"/>
          </w:placeholder>
        </w:sdtPr>
        <w:sdtEndPr>
          <w:rPr>
            <w:rStyle w:val="Predvolenpsmoodseku"/>
          </w:rPr>
        </w:sdtEndPr>
        <w:sdtContent>
          <w:sdt>
            <w:sdtPr>
              <w:rPr>
                <w:rStyle w:val="ZakladnyChar"/>
              </w:rPr>
              <w:id w:val="1961230624"/>
              <w:placeholder>
                <w:docPart w:val="0116AB9B3E8C46F789002B591D8F3913"/>
              </w:placeholder>
            </w:sdtPr>
            <w:sdtEndPr>
              <w:rPr>
                <w:rStyle w:val="Predvolenpsmoodseku"/>
              </w:rPr>
            </w:sdtEndPr>
            <w:sdtContent>
              <w:r w:rsidR="00283612" w:rsidRPr="00C576DB">
                <w:rPr>
                  <w:rStyle w:val="ZakladnyChar"/>
                  <w:lang w:val="en-US"/>
                </w:rPr>
                <w:t>Web application, Industry 4.0, AAS, RAMI 4.0, React.js, ASP .NET</w:t>
              </w:r>
            </w:sdtContent>
          </w:sdt>
        </w:sdtContent>
      </w:sdt>
    </w:p>
    <w:p w14:paraId="4AFBF5A5" w14:textId="77777777" w:rsidR="000A10DD" w:rsidRDefault="000A10DD" w:rsidP="00033151">
      <w:pPr>
        <w:pStyle w:val="Zakladny"/>
        <w:sectPr w:rsidR="000A10DD" w:rsidSect="007B66E1">
          <w:pgSz w:w="11906" w:h="16838"/>
          <w:pgMar w:top="1701" w:right="1418" w:bottom="1701" w:left="1701" w:header="709" w:footer="709" w:gutter="0"/>
          <w:cols w:space="708"/>
          <w:docGrid w:linePitch="360"/>
        </w:sectPr>
      </w:pPr>
    </w:p>
    <w:sdt>
      <w:sdtPr>
        <w:id w:val="722799767"/>
        <w:placeholder>
          <w:docPart w:val="15473F565ECA4463AC49A93B5AD3C0D8"/>
        </w:placeholder>
        <w:temporary/>
        <w:showingPlcHdr/>
      </w:sdtPr>
      <w:sdtContent>
        <w:p w14:paraId="3F0B85F2" w14:textId="77777777" w:rsidR="00C87A2B" w:rsidRDefault="00C87A2B" w:rsidP="00033151">
          <w:pPr>
            <w:pStyle w:val="Zakladny"/>
          </w:pPr>
          <w:r>
            <w:rPr>
              <w:rStyle w:val="Nadpis1rovneChar"/>
            </w:rPr>
            <w:t>Vyhlásenie autora</w:t>
          </w:r>
        </w:p>
      </w:sdtContent>
    </w:sdt>
    <w:p w14:paraId="381E67EF" w14:textId="1CD0C6C7" w:rsidR="005A315A" w:rsidRDefault="00000000" w:rsidP="00033151">
      <w:pPr>
        <w:pStyle w:val="Zakladny"/>
        <w:rPr>
          <w:rStyle w:val="ZakladnyChar"/>
        </w:rPr>
      </w:pPr>
      <w:sdt>
        <w:sdtPr>
          <w:id w:val="1923064569"/>
          <w:placeholder>
            <w:docPart w:val="8E0B43FE81DB4D1B8E0C26B2AA268010"/>
          </w:placeholder>
          <w:dropDownList>
            <w:listItem w:value="Choose an item."/>
            <w:listItem w:displayText="Podpísaný " w:value="Podpísaný "/>
            <w:listItem w:displayText="Podpísaná" w:value="Podpísaná"/>
          </w:dropDownList>
        </w:sdtPr>
        <w:sdtContent>
          <w:r w:rsidR="00283612">
            <w:t xml:space="preserve">Podpísaný </w:t>
          </w:r>
        </w:sdtContent>
      </w:sdt>
      <w:r w:rsidR="005A315A">
        <w:t xml:space="preserve"> </w:t>
      </w:r>
      <w:sdt>
        <w:sdtPr>
          <w:rPr>
            <w:rStyle w:val="ZakladnyChar"/>
          </w:rPr>
          <w:id w:val="-766079281"/>
          <w:placeholder>
            <w:docPart w:val="8F00B77E26B44EC581F9BDF7B8683C92"/>
          </w:placeholder>
        </w:sdtPr>
        <w:sdtEndPr>
          <w:rPr>
            <w:rStyle w:val="Predvolenpsmoodseku"/>
          </w:rPr>
        </w:sdtEndPr>
        <w:sdtContent>
          <w:r w:rsidR="00283612">
            <w:rPr>
              <w:rStyle w:val="ZakladnyChar"/>
            </w:rPr>
            <w:t>Peter Likavec</w:t>
          </w:r>
        </w:sdtContent>
      </w:sdt>
      <w:r w:rsidR="005A315A">
        <w:rPr>
          <w:rStyle w:val="ZakladnyChar"/>
        </w:rPr>
        <w:t xml:space="preserve"> </w:t>
      </w:r>
      <w:sdt>
        <w:sdtPr>
          <w:rPr>
            <w:rStyle w:val="ZakladnyChar"/>
          </w:rPr>
          <w:id w:val="1208382148"/>
          <w:lock w:val="sdtContentLocked"/>
          <w:placeholder>
            <w:docPart w:val="84BF6E7FC1B24FF7A569FA6BED1BDFD0"/>
          </w:placeholder>
          <w:showingPlcHdr/>
        </w:sdtPr>
        <w:sdtContent>
          <w:r w:rsidR="005A315A">
            <w:t xml:space="preserve">čestne vyhlasujem, že som </w:t>
          </w:r>
        </w:sdtContent>
      </w:sdt>
      <w:sdt>
        <w:sdtPr>
          <w:rPr>
            <w:rStyle w:val="ZakladnyChar"/>
          </w:rPr>
          <w:id w:val="-791131399"/>
          <w:placeholder>
            <w:docPart w:val="7C057C4616A6401BAD8AA2A94FA4889F"/>
          </w:placeholder>
          <w:dropDownList>
            <w:listItem w:value="Choose an item."/>
            <w:listItem w:displayText="Bakalársku prácu" w:value="Bakalársku prácu"/>
            <w:listItem w:displayText="Diplomovú prácu" w:value="Diplomovú prácu"/>
          </w:dropDownList>
        </w:sdtPr>
        <w:sdtContent>
          <w:r w:rsidR="00283612">
            <w:rPr>
              <w:rStyle w:val="ZakladnyChar"/>
            </w:rPr>
            <w:t>Bakalársku prácu</w:t>
          </w:r>
        </w:sdtContent>
      </w:sdt>
      <w:r w:rsidR="005A315A">
        <w:rPr>
          <w:rStyle w:val="ZakladnyChar"/>
        </w:rPr>
        <w:t xml:space="preserve"> </w:t>
      </w:r>
      <w:sdt>
        <w:sdtPr>
          <w:rPr>
            <w:rStyle w:val="ZakladnyChar"/>
          </w:rPr>
          <w:id w:val="-497967723"/>
          <w:placeholder>
            <w:docPart w:val="16A02D10645941C7BBA7D99C1A3AD802"/>
          </w:placeholder>
        </w:sdtPr>
        <w:sdtContent>
          <w:r w:rsidR="00283612">
            <w:rPr>
              <w:rStyle w:val="ZakladnyChar"/>
            </w:rPr>
            <w:t xml:space="preserve">Web </w:t>
          </w:r>
          <w:r w:rsidR="00C30545">
            <w:rPr>
              <w:rStyle w:val="ZakladnyChar"/>
            </w:rPr>
            <w:t>aplikácie</w:t>
          </w:r>
          <w:r w:rsidR="00283612">
            <w:rPr>
              <w:rStyle w:val="ZakladnyChar"/>
            </w:rPr>
            <w:t xml:space="preserve"> na správu OPC UA serverov</w:t>
          </w:r>
        </w:sdtContent>
      </w:sdt>
      <w:r w:rsidR="005A315A">
        <w:rPr>
          <w:rStyle w:val="ZakladnyChar"/>
        </w:rPr>
        <w:t xml:space="preserve"> </w:t>
      </w:r>
      <w:sdt>
        <w:sdtPr>
          <w:rPr>
            <w:rStyle w:val="ZakladnyChar"/>
          </w:rPr>
          <w:id w:val="920070302"/>
          <w:placeholder>
            <w:docPart w:val="E63CA347A7A44608B2FBD8E7E8B0DC00"/>
          </w:placeholder>
          <w:dropDownList>
            <w:listItem w:value="Choose an item."/>
            <w:listItem w:displayText="vypracoval" w:value="vypracoval"/>
            <w:listItem w:displayText="vypracovala" w:value="vypracovala"/>
          </w:dropDownList>
        </w:sdtPr>
        <w:sdtContent>
          <w:r w:rsidR="00283612">
            <w:rPr>
              <w:rStyle w:val="ZakladnyChar"/>
            </w:rPr>
            <w:t>vypracoval</w:t>
          </w:r>
        </w:sdtContent>
      </w:sdt>
      <w:r w:rsidR="005A315A">
        <w:rPr>
          <w:rStyle w:val="ZakladnyChar"/>
        </w:rPr>
        <w:t xml:space="preserve"> </w:t>
      </w:r>
      <w:sdt>
        <w:sdtPr>
          <w:rPr>
            <w:rStyle w:val="ZakladnyChar"/>
          </w:rPr>
          <w:id w:val="1147706249"/>
          <w:lock w:val="sdtContentLocked"/>
          <w:placeholder>
            <w:docPart w:val="339DCB825DE44712A4F2B4C6211B0C32"/>
          </w:placeholder>
          <w:showingPlcHdr/>
        </w:sdtPr>
        <w:sdtContent>
          <w:r w:rsidR="005A315A">
            <w:t>na základe poznatkov získaných počas štúdia a informácií z dostupnej literatúry uvedenej v práci.</w:t>
          </w:r>
        </w:sdtContent>
      </w:sdt>
    </w:p>
    <w:p w14:paraId="01861F8F" w14:textId="1525959E" w:rsidR="005A315A" w:rsidRDefault="00000000" w:rsidP="00033151">
      <w:pPr>
        <w:pStyle w:val="Zakladny"/>
        <w:rPr>
          <w:rStyle w:val="ZakladnyChar"/>
        </w:rPr>
      </w:pPr>
      <w:sdt>
        <w:sdtPr>
          <w:rPr>
            <w:rStyle w:val="ZakladnyChar"/>
          </w:rPr>
          <w:id w:val="2014335351"/>
          <w:lock w:val="sdtContentLocked"/>
          <w:placeholder>
            <w:docPart w:val="1437B318D24544A3BD07C3CDB748EB52"/>
          </w:placeholder>
          <w:showingPlcHdr/>
        </w:sdtPr>
        <w:sdtEndPr>
          <w:rPr>
            <w:rStyle w:val="Predvolenpsmoodseku"/>
          </w:rPr>
        </w:sdtEndPr>
        <w:sdtContent>
          <w:r w:rsidR="005A315A">
            <w:t xml:space="preserve">Uvedenú prácu som </w:t>
          </w:r>
        </w:sdtContent>
      </w:sdt>
      <w:r w:rsidR="005A315A">
        <w:t xml:space="preserve"> </w:t>
      </w:r>
      <w:sdt>
        <w:sdtPr>
          <w:rPr>
            <w:rStyle w:val="ZakladnyChar"/>
          </w:rPr>
          <w:id w:val="-1281721026"/>
          <w:placeholder>
            <w:docPart w:val="2F5051935EF34438B0D8D10981148E22"/>
          </w:placeholder>
          <w:dropDownList>
            <w:listItem w:value="Choose an item."/>
            <w:listItem w:displayText="vypracoval" w:value="vypracoval"/>
            <w:listItem w:displayText="vypracovala" w:value="vypracovala"/>
          </w:dropDownList>
        </w:sdtPr>
        <w:sdtContent>
          <w:r w:rsidR="00283612">
            <w:rPr>
              <w:rStyle w:val="ZakladnyChar"/>
            </w:rPr>
            <w:t>vypracoval</w:t>
          </w:r>
        </w:sdtContent>
      </w:sdt>
      <w:r w:rsidR="005A315A">
        <w:rPr>
          <w:rStyle w:val="ZakladnyChar"/>
        </w:rPr>
        <w:t xml:space="preserve"> </w:t>
      </w:r>
      <w:sdt>
        <w:sdtPr>
          <w:rPr>
            <w:rStyle w:val="ZakladnyChar"/>
          </w:rPr>
          <w:id w:val="-1312858951"/>
          <w:lock w:val="sdtContentLocked"/>
          <w:placeholder>
            <w:docPart w:val="7B7C4D362866463191F47176C56AEA00"/>
          </w:placeholder>
          <w:showingPlcHdr/>
        </w:sdt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E7BD1BFC82284CB980BE54295416998F"/>
          </w:placeholder>
        </w:sdtPr>
        <w:sdtContent>
          <w:r w:rsidR="00283612">
            <w:rPr>
              <w:rStyle w:val="ZakladnyChar"/>
            </w:rPr>
            <w:t>Ing. Rudolf Pribiš, PhD</w:t>
          </w:r>
        </w:sdtContent>
      </w:sdt>
      <w:r w:rsidR="000A1115">
        <w:rPr>
          <w:rStyle w:val="ZakladnyChar"/>
        </w:rPr>
        <w:t>.</w:t>
      </w:r>
    </w:p>
    <w:p w14:paraId="11755B5D" w14:textId="77777777" w:rsidR="000A1115" w:rsidRDefault="000A1115" w:rsidP="00033151">
      <w:pPr>
        <w:pStyle w:val="Zakladny"/>
        <w:rPr>
          <w:rStyle w:val="ZakladnyChar"/>
        </w:rPr>
      </w:pPr>
    </w:p>
    <w:p w14:paraId="5E3EAAEB" w14:textId="40C5855A" w:rsidR="000A1115" w:rsidRDefault="00000000" w:rsidP="00033151">
      <w:pPr>
        <w:pStyle w:val="Zakladny"/>
        <w:rPr>
          <w:rStyle w:val="ZakladnyChar"/>
        </w:rPr>
      </w:pPr>
      <w:sdt>
        <w:sdtPr>
          <w:rPr>
            <w:rStyle w:val="ZakladnyChar"/>
          </w:rPr>
          <w:id w:val="-344781058"/>
          <w:lock w:val="sdtContentLocked"/>
          <w:placeholder>
            <w:docPart w:val="1DE2B56F11FD46D7B19F3287AC48F08F"/>
          </w:placeholder>
          <w:showingPlcHdr/>
        </w:sdt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4220AD">
        <w:rPr>
          <w:rStyle w:val="ZakladnyChar"/>
          <w:noProof/>
        </w:rPr>
        <w:t>20.04.2024</w:t>
      </w:r>
      <w:r w:rsidR="00E93554">
        <w:rPr>
          <w:rStyle w:val="ZakladnyChar"/>
        </w:rPr>
        <w:fldChar w:fldCharType="end"/>
      </w:r>
    </w:p>
    <w:p w14:paraId="252FDE30" w14:textId="77777777" w:rsidR="000A1115" w:rsidRDefault="000A1115" w:rsidP="00033151">
      <w:pPr>
        <w:pStyle w:val="Zakladny"/>
        <w:rPr>
          <w:rStyle w:val="ZakladnyChar"/>
        </w:rPr>
      </w:pPr>
    </w:p>
    <w:p w14:paraId="386BAD4E" w14:textId="77777777" w:rsidR="000A1115" w:rsidRDefault="000A1115" w:rsidP="00033151">
      <w:pPr>
        <w:pStyle w:val="Zakladny"/>
        <w:rPr>
          <w:rStyle w:val="ZakladnyChar"/>
        </w:rPr>
      </w:pPr>
    </w:p>
    <w:p w14:paraId="15E46952" w14:textId="77777777" w:rsidR="000A1115" w:rsidRDefault="000A1115" w:rsidP="00033151">
      <w:pPr>
        <w:pStyle w:val="Zakladny"/>
        <w:rPr>
          <w:rStyle w:val="ZakladnyChar"/>
        </w:rPr>
      </w:pPr>
    </w:p>
    <w:p w14:paraId="76A93C69" w14:textId="77777777" w:rsidR="000A1115" w:rsidRDefault="000A1115" w:rsidP="00033151">
      <w:pPr>
        <w:pStyle w:val="Zakladny"/>
        <w:rPr>
          <w:rStyle w:val="ZakladnyChar"/>
        </w:rPr>
      </w:pPr>
    </w:p>
    <w:sdt>
      <w:sdtPr>
        <w:rPr>
          <w:rStyle w:val="ZakladnyChar"/>
        </w:rPr>
        <w:id w:val="-1942518109"/>
        <w:placeholder>
          <w:docPart w:val="239713B7F3954025A3768CCF9C06256A"/>
        </w:placeholder>
        <w:showingPlcHdr/>
      </w:sdtPr>
      <w:sdtContent>
        <w:p w14:paraId="557F8F3D" w14:textId="77777777" w:rsidR="000A1115" w:rsidRDefault="000A1115" w:rsidP="00033151">
          <w:pPr>
            <w:pStyle w:val="Zakladny"/>
            <w:rPr>
              <w:rStyle w:val="ZakladnyChar"/>
            </w:rPr>
          </w:pPr>
          <w:r>
            <w:rPr>
              <w:rStyle w:val="ZakladnyChar"/>
            </w:rPr>
            <w:t>..................................................</w:t>
          </w:r>
        </w:p>
        <w:p w14:paraId="19A7042F" w14:textId="77777777" w:rsidR="000A1115" w:rsidRDefault="000A1115" w:rsidP="00033151">
          <w:pPr>
            <w:pStyle w:val="Zakladny"/>
            <w:rPr>
              <w:rStyle w:val="ZakladnyChar"/>
            </w:rPr>
          </w:pPr>
          <w:r>
            <w:rPr>
              <w:rStyle w:val="ZakladnyChar"/>
            </w:rPr>
            <w:t>podpis autora</w:t>
          </w:r>
        </w:p>
      </w:sdtContent>
    </w:sdt>
    <w:p w14:paraId="37583D91" w14:textId="77777777" w:rsidR="000A1115" w:rsidRDefault="000A1115" w:rsidP="00033151">
      <w:pPr>
        <w:pStyle w:val="Zakladny"/>
      </w:pPr>
    </w:p>
    <w:p w14:paraId="4F3EA9E2" w14:textId="77777777" w:rsidR="00D423D1" w:rsidRDefault="00D423D1" w:rsidP="00033151">
      <w:pPr>
        <w:pStyle w:val="Zakladny"/>
        <w:sectPr w:rsidR="00D423D1" w:rsidSect="007B66E1">
          <w:pgSz w:w="11906" w:h="16838" w:code="9"/>
          <w:pgMar w:top="1701" w:right="1418" w:bottom="1701" w:left="1701" w:header="709" w:footer="709" w:gutter="0"/>
          <w:cols w:space="708"/>
          <w:docGrid w:linePitch="360"/>
        </w:sectPr>
      </w:pPr>
    </w:p>
    <w:sdt>
      <w:sdtPr>
        <w:id w:val="2133514221"/>
        <w:placeholder>
          <w:docPart w:val="344279B683CB4F5586A75FD20795A89C"/>
        </w:placeholder>
        <w:temporary/>
        <w:showingPlcHdr/>
      </w:sdtPr>
      <w:sdtContent>
        <w:p w14:paraId="32082482" w14:textId="77777777" w:rsidR="000A1115" w:rsidRDefault="000B31CF" w:rsidP="00033151">
          <w:pPr>
            <w:pStyle w:val="Zakladny"/>
          </w:pPr>
          <w:r w:rsidRPr="000A1115">
            <w:rPr>
              <w:rStyle w:val="Nadpis1rovneChar"/>
            </w:rPr>
            <w:t>Poďakovanie</w:t>
          </w:r>
        </w:p>
      </w:sdtContent>
    </w:sdt>
    <w:sdt>
      <w:sdtPr>
        <w:rPr>
          <w:rStyle w:val="ZakladnyChar"/>
        </w:rPr>
        <w:id w:val="-1404445961"/>
        <w:placeholder>
          <w:docPart w:val="A849125205434746832CD7D7602D0A19"/>
        </w:placeholder>
      </w:sdtPr>
      <w:sdtEndPr>
        <w:rPr>
          <w:rStyle w:val="Predvolenpsmoodseku"/>
        </w:rPr>
      </w:sdtEndPr>
      <w:sdtContent>
        <w:sdt>
          <w:sdtPr>
            <w:rPr>
              <w:rStyle w:val="ZakladnyChar"/>
            </w:rPr>
            <w:id w:val="-1631786901"/>
            <w:placeholder>
              <w:docPart w:val="367837DC61F84A0EB932573FAB4BA4B7"/>
            </w:placeholder>
          </w:sdtPr>
          <w:sdtEndPr>
            <w:rPr>
              <w:rStyle w:val="Predvolenpsmoodseku"/>
            </w:rPr>
          </w:sdtEndPr>
          <w:sdtContent>
            <w:p w14:paraId="7D6D6E28" w14:textId="4690B16F" w:rsidR="000A1115" w:rsidRDefault="00283612" w:rsidP="00033151">
              <w:pPr>
                <w:pStyle w:val="Zakladny"/>
              </w:pPr>
              <w:r>
                <w:rPr>
                  <w:rStyle w:val="ZakladnyChar"/>
                </w:rPr>
                <w:t xml:space="preserve">Týmto spôsobom by som chcel poďakovať vedúcemu práce Ing. Rudolf Pribiš, </w:t>
              </w:r>
              <w:r w:rsidR="00C30545">
                <w:rPr>
                  <w:rStyle w:val="ZakladnyChar"/>
                </w:rPr>
                <w:t>PhD.</w:t>
              </w:r>
              <w:r>
                <w:rPr>
                  <w:rStyle w:val="ZakladnyChar"/>
                </w:rPr>
                <w:t xml:space="preserve"> za usmernenie pri písaní práce a odbornú pomoc pri riešení práce.</w:t>
              </w:r>
            </w:p>
          </w:sdtContent>
        </w:sdt>
      </w:sdtContent>
    </w:sdt>
    <w:p w14:paraId="6A27FA0D" w14:textId="77777777" w:rsidR="00D004AE" w:rsidRDefault="00D004AE" w:rsidP="00033151">
      <w:pPr>
        <w:pStyle w:val="Zakladny"/>
      </w:pPr>
    </w:p>
    <w:p w14:paraId="1AB0B8F0" w14:textId="77777777" w:rsidR="00B93674" w:rsidRDefault="00B93674" w:rsidP="00033151">
      <w:pPr>
        <w:pStyle w:val="Zakladny"/>
      </w:pPr>
    </w:p>
    <w:p w14:paraId="08B39E77" w14:textId="77777777" w:rsidR="000A4698" w:rsidRDefault="000A4698" w:rsidP="00033151">
      <w:pPr>
        <w:pStyle w:val="Zakladny"/>
        <w:sectPr w:rsidR="000A4698" w:rsidSect="007B66E1">
          <w:pgSz w:w="11906" w:h="16838" w:code="9"/>
          <w:pgMar w:top="1701" w:right="1418" w:bottom="1701" w:left="1701" w:header="709" w:footer="709" w:gutter="0"/>
          <w:cols w:space="708"/>
          <w:docGrid w:linePitch="360"/>
        </w:sectPr>
      </w:pPr>
    </w:p>
    <w:sdt>
      <w:sdtPr>
        <w:id w:val="-1404914165"/>
        <w:lock w:val="sdtContentLocked"/>
        <w:placeholder>
          <w:docPart w:val="E2C42F38326940428D93665EEFEB4152"/>
        </w:placeholder>
        <w:showingPlcHdr/>
      </w:sdtPr>
      <w:sdtContent>
        <w:p w14:paraId="6DD2F573" w14:textId="77777777" w:rsidR="00D004AE" w:rsidRDefault="00D004AE" w:rsidP="00033151">
          <w:pPr>
            <w:pStyle w:val="Zakladny"/>
          </w:pPr>
          <w:r w:rsidRPr="00D004AE">
            <w:rPr>
              <w:rStyle w:val="Nadpis1rovneChar"/>
            </w:rPr>
            <w:t>Obsah</w:t>
          </w:r>
        </w:p>
      </w:sdtContent>
    </w:sdt>
    <w:sdt>
      <w:sdtPr>
        <w:rPr>
          <w:rFonts w:asciiTheme="minorHAnsi" w:eastAsiaTheme="minorHAnsi" w:hAnsiTheme="minorHAnsi" w:cstheme="minorBidi"/>
          <w:sz w:val="22"/>
          <w:szCs w:val="22"/>
          <w:lang w:val="sk-SK"/>
        </w:rPr>
        <w:id w:val="448434846"/>
        <w:docPartObj>
          <w:docPartGallery w:val="Table of Contents"/>
        </w:docPartObj>
      </w:sdtPr>
      <w:sdtEndPr>
        <w:rPr>
          <w:b w:val="0"/>
          <w:bCs/>
        </w:rPr>
      </w:sdtEndPr>
      <w:sdtContent>
        <w:p w14:paraId="0F2B7CB0" w14:textId="62BA04E2" w:rsidR="004220AD" w:rsidRDefault="002A2D0C" w:rsidP="00033151">
          <w:pPr>
            <w:pStyle w:val="Obsah1"/>
            <w:rPr>
              <w:rFonts w:asciiTheme="minorHAnsi" w:hAnsiTheme="minorHAnsi" w:cstheme="minorBidi"/>
              <w:noProof/>
              <w:kern w:val="2"/>
              <w:szCs w:val="24"/>
              <w:lang w:val="sk-SK" w:eastAsia="sk-SK"/>
              <w14:ligatures w14:val="standardContextual"/>
            </w:rPr>
          </w:pPr>
          <w:r>
            <w:rPr>
              <w:rFonts w:asciiTheme="minorHAnsi" w:hAnsiTheme="minorHAnsi" w:cstheme="minorBidi"/>
              <w:sz w:val="22"/>
              <w:szCs w:val="22"/>
            </w:rPr>
            <w:fldChar w:fldCharType="begin"/>
          </w:r>
          <w:r>
            <w:rPr>
              <w:rFonts w:asciiTheme="minorHAnsi" w:hAnsiTheme="minorHAnsi" w:cstheme="minorBidi"/>
              <w:sz w:val="22"/>
              <w:szCs w:val="22"/>
            </w:rPr>
            <w:instrText xml:space="preserve"> TOC \o "1-3" \h \z \t "Nadpis 1.úrovne,1" </w:instrText>
          </w:r>
          <w:r>
            <w:rPr>
              <w:rFonts w:asciiTheme="minorHAnsi" w:hAnsiTheme="minorHAnsi" w:cstheme="minorBidi"/>
              <w:sz w:val="22"/>
              <w:szCs w:val="22"/>
            </w:rPr>
            <w:fldChar w:fldCharType="separate"/>
          </w:r>
          <w:hyperlink w:anchor="_Toc164521198" w:history="1">
            <w:r w:rsidR="004220AD" w:rsidRPr="00596968">
              <w:rPr>
                <w:rStyle w:val="Hypertextovprepojenie"/>
                <w:noProof/>
              </w:rPr>
              <w:t>Úvod</w:t>
            </w:r>
            <w:r w:rsidR="004220AD">
              <w:rPr>
                <w:rFonts w:asciiTheme="minorHAnsi" w:hAnsiTheme="minorHAnsi" w:cstheme="minorBidi"/>
                <w:noProof/>
                <w:kern w:val="2"/>
                <w:szCs w:val="24"/>
                <w:lang w:val="sk-SK" w:eastAsia="sk-SK"/>
                <w14:ligatures w14:val="standardContextual"/>
              </w:rPr>
              <w:tab/>
            </w:r>
            <w:r w:rsidR="004220AD">
              <w:rPr>
                <w:noProof/>
                <w:webHidden/>
              </w:rPr>
              <w:tab/>
            </w:r>
            <w:r w:rsidR="004220AD">
              <w:rPr>
                <w:noProof/>
                <w:webHidden/>
              </w:rPr>
              <w:fldChar w:fldCharType="begin"/>
            </w:r>
            <w:r w:rsidR="004220AD">
              <w:rPr>
                <w:noProof/>
                <w:webHidden/>
              </w:rPr>
              <w:instrText xml:space="preserve"> PAGEREF _Toc164521198 \h </w:instrText>
            </w:r>
            <w:r w:rsidR="004220AD">
              <w:rPr>
                <w:noProof/>
                <w:webHidden/>
              </w:rPr>
            </w:r>
            <w:r w:rsidR="004220AD">
              <w:rPr>
                <w:noProof/>
                <w:webHidden/>
              </w:rPr>
              <w:fldChar w:fldCharType="separate"/>
            </w:r>
            <w:r w:rsidR="004220AD">
              <w:rPr>
                <w:noProof/>
                <w:webHidden/>
              </w:rPr>
              <w:t>1</w:t>
            </w:r>
            <w:r w:rsidR="004220AD">
              <w:rPr>
                <w:noProof/>
                <w:webHidden/>
              </w:rPr>
              <w:fldChar w:fldCharType="end"/>
            </w:r>
          </w:hyperlink>
        </w:p>
        <w:p w14:paraId="125B15D3" w14:textId="6EC1515C"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199" w:history="1">
            <w:r w:rsidRPr="00596968">
              <w:rPr>
                <w:rStyle w:val="Hypertextovprepojenie"/>
                <w:noProof/>
              </w:rPr>
              <w:t>1</w:t>
            </w:r>
            <w:r>
              <w:rPr>
                <w:rFonts w:asciiTheme="minorHAnsi" w:hAnsiTheme="minorHAnsi" w:cstheme="minorBidi"/>
                <w:noProof/>
                <w:kern w:val="2"/>
                <w:szCs w:val="24"/>
                <w:lang w:val="sk-SK" w:eastAsia="sk-SK"/>
                <w14:ligatures w14:val="standardContextual"/>
              </w:rPr>
              <w:tab/>
            </w:r>
            <w:r w:rsidRPr="00596968">
              <w:rPr>
                <w:rStyle w:val="Hypertextovprepojenie"/>
                <w:noProof/>
              </w:rPr>
              <w:t>Teoretická časť</w:t>
            </w:r>
            <w:r>
              <w:rPr>
                <w:noProof/>
                <w:webHidden/>
              </w:rPr>
              <w:tab/>
            </w:r>
            <w:r>
              <w:rPr>
                <w:noProof/>
                <w:webHidden/>
              </w:rPr>
              <w:fldChar w:fldCharType="begin"/>
            </w:r>
            <w:r>
              <w:rPr>
                <w:noProof/>
                <w:webHidden/>
              </w:rPr>
              <w:instrText xml:space="preserve"> PAGEREF _Toc164521199 \h </w:instrText>
            </w:r>
            <w:r>
              <w:rPr>
                <w:noProof/>
                <w:webHidden/>
              </w:rPr>
            </w:r>
            <w:r>
              <w:rPr>
                <w:noProof/>
                <w:webHidden/>
              </w:rPr>
              <w:fldChar w:fldCharType="separate"/>
            </w:r>
            <w:r>
              <w:rPr>
                <w:noProof/>
                <w:webHidden/>
              </w:rPr>
              <w:t>2</w:t>
            </w:r>
            <w:r>
              <w:rPr>
                <w:noProof/>
                <w:webHidden/>
              </w:rPr>
              <w:fldChar w:fldCharType="end"/>
            </w:r>
          </w:hyperlink>
        </w:p>
        <w:p w14:paraId="4B6107BC" w14:textId="7AE907A5"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00" w:history="1">
            <w:r w:rsidRPr="00596968">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Industry 4.0</w:t>
            </w:r>
            <w:r>
              <w:rPr>
                <w:noProof/>
                <w:webHidden/>
              </w:rPr>
              <w:tab/>
            </w:r>
            <w:r>
              <w:rPr>
                <w:noProof/>
                <w:webHidden/>
              </w:rPr>
              <w:fldChar w:fldCharType="begin"/>
            </w:r>
            <w:r>
              <w:rPr>
                <w:noProof/>
                <w:webHidden/>
              </w:rPr>
              <w:instrText xml:space="preserve"> PAGEREF _Toc164521200 \h </w:instrText>
            </w:r>
            <w:r>
              <w:rPr>
                <w:noProof/>
                <w:webHidden/>
              </w:rPr>
            </w:r>
            <w:r>
              <w:rPr>
                <w:noProof/>
                <w:webHidden/>
              </w:rPr>
              <w:fldChar w:fldCharType="separate"/>
            </w:r>
            <w:r>
              <w:rPr>
                <w:noProof/>
                <w:webHidden/>
              </w:rPr>
              <w:t>2</w:t>
            </w:r>
            <w:r>
              <w:rPr>
                <w:noProof/>
                <w:webHidden/>
              </w:rPr>
              <w:fldChar w:fldCharType="end"/>
            </w:r>
          </w:hyperlink>
        </w:p>
        <w:p w14:paraId="64728718" w14:textId="4E52E72D"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01" w:history="1">
            <w:r w:rsidRPr="00596968">
              <w:rPr>
                <w:rStyle w:val="Hypertextovprepojenie"/>
                <w:noProof/>
              </w:rPr>
              <w:t>1.2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OPC UA</w:t>
            </w:r>
            <w:r>
              <w:rPr>
                <w:noProof/>
                <w:webHidden/>
              </w:rPr>
              <w:tab/>
            </w:r>
            <w:r>
              <w:rPr>
                <w:noProof/>
                <w:webHidden/>
              </w:rPr>
              <w:fldChar w:fldCharType="begin"/>
            </w:r>
            <w:r>
              <w:rPr>
                <w:noProof/>
                <w:webHidden/>
              </w:rPr>
              <w:instrText xml:space="preserve"> PAGEREF _Toc164521201 \h </w:instrText>
            </w:r>
            <w:r>
              <w:rPr>
                <w:noProof/>
                <w:webHidden/>
              </w:rPr>
            </w:r>
            <w:r>
              <w:rPr>
                <w:noProof/>
                <w:webHidden/>
              </w:rPr>
              <w:fldChar w:fldCharType="separate"/>
            </w:r>
            <w:r>
              <w:rPr>
                <w:noProof/>
                <w:webHidden/>
              </w:rPr>
              <w:t>3</w:t>
            </w:r>
            <w:r>
              <w:rPr>
                <w:noProof/>
                <w:webHidden/>
              </w:rPr>
              <w:fldChar w:fldCharType="end"/>
            </w:r>
          </w:hyperlink>
        </w:p>
        <w:p w14:paraId="18B58EB8" w14:textId="1AECB569"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02" w:history="1">
            <w:r w:rsidRPr="00596968">
              <w:rPr>
                <w:rStyle w:val="Hypertextovprepojenie"/>
                <w:noProof/>
              </w:rPr>
              <w:t>1.2.1</w:t>
            </w:r>
            <w:r>
              <w:rPr>
                <w:rFonts w:asciiTheme="minorHAnsi" w:hAnsiTheme="minorHAnsi" w:cstheme="minorBidi"/>
                <w:noProof/>
                <w:kern w:val="2"/>
                <w:sz w:val="24"/>
                <w:szCs w:val="24"/>
                <w:lang w:val="sk-SK" w:eastAsia="sk-SK"/>
                <w14:ligatures w14:val="standardContextual"/>
              </w:rPr>
              <w:tab/>
            </w:r>
            <w:r w:rsidRPr="00596968">
              <w:rPr>
                <w:rStyle w:val="Hypertextovprepojenie"/>
                <w:noProof/>
                <w:shd w:val="clear" w:color="auto" w:fill="FFFFFF"/>
              </w:rPr>
              <w:t>OPC UA a vzťah s Industry 4.0</w:t>
            </w:r>
            <w:r>
              <w:rPr>
                <w:noProof/>
                <w:webHidden/>
              </w:rPr>
              <w:tab/>
            </w:r>
            <w:r>
              <w:rPr>
                <w:noProof/>
                <w:webHidden/>
              </w:rPr>
              <w:fldChar w:fldCharType="begin"/>
            </w:r>
            <w:r>
              <w:rPr>
                <w:noProof/>
                <w:webHidden/>
              </w:rPr>
              <w:instrText xml:space="preserve"> PAGEREF _Toc164521202 \h </w:instrText>
            </w:r>
            <w:r>
              <w:rPr>
                <w:noProof/>
                <w:webHidden/>
              </w:rPr>
            </w:r>
            <w:r>
              <w:rPr>
                <w:noProof/>
                <w:webHidden/>
              </w:rPr>
              <w:fldChar w:fldCharType="separate"/>
            </w:r>
            <w:r>
              <w:rPr>
                <w:noProof/>
                <w:webHidden/>
              </w:rPr>
              <w:t>4</w:t>
            </w:r>
            <w:r>
              <w:rPr>
                <w:noProof/>
                <w:webHidden/>
              </w:rPr>
              <w:fldChar w:fldCharType="end"/>
            </w:r>
          </w:hyperlink>
        </w:p>
        <w:p w14:paraId="0830EB02" w14:textId="36D996E3"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03" w:history="1">
            <w:r w:rsidRPr="00596968">
              <w:rPr>
                <w:rStyle w:val="Hypertextovprepojenie"/>
                <w:noProof/>
              </w:rPr>
              <w:t>1.2.2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Informačný model</w:t>
            </w:r>
            <w:r>
              <w:rPr>
                <w:noProof/>
                <w:webHidden/>
              </w:rPr>
              <w:tab/>
            </w:r>
            <w:r>
              <w:rPr>
                <w:noProof/>
                <w:webHidden/>
              </w:rPr>
              <w:fldChar w:fldCharType="begin"/>
            </w:r>
            <w:r>
              <w:rPr>
                <w:noProof/>
                <w:webHidden/>
              </w:rPr>
              <w:instrText xml:space="preserve"> PAGEREF _Toc164521203 \h </w:instrText>
            </w:r>
            <w:r>
              <w:rPr>
                <w:noProof/>
                <w:webHidden/>
              </w:rPr>
            </w:r>
            <w:r>
              <w:rPr>
                <w:noProof/>
                <w:webHidden/>
              </w:rPr>
              <w:fldChar w:fldCharType="separate"/>
            </w:r>
            <w:r>
              <w:rPr>
                <w:noProof/>
                <w:webHidden/>
              </w:rPr>
              <w:t>4</w:t>
            </w:r>
            <w:r>
              <w:rPr>
                <w:noProof/>
                <w:webHidden/>
              </w:rPr>
              <w:fldChar w:fldCharType="end"/>
            </w:r>
          </w:hyperlink>
        </w:p>
        <w:p w14:paraId="57B46E1D" w14:textId="78E2E1ED"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04" w:history="1">
            <w:r w:rsidRPr="00596968">
              <w:rPr>
                <w:rStyle w:val="Hypertextovprepojenie"/>
                <w:noProof/>
              </w:rPr>
              <w:t>1.2.3</w:t>
            </w:r>
            <w:r>
              <w:rPr>
                <w:rFonts w:asciiTheme="minorHAnsi" w:hAnsiTheme="minorHAnsi" w:cstheme="minorBidi"/>
                <w:noProof/>
                <w:kern w:val="2"/>
                <w:sz w:val="24"/>
                <w:szCs w:val="24"/>
                <w:lang w:val="sk-SK" w:eastAsia="sk-SK"/>
                <w14:ligatures w14:val="standardContextual"/>
              </w:rPr>
              <w:tab/>
            </w:r>
            <w:r w:rsidRPr="00596968">
              <w:rPr>
                <w:rStyle w:val="Hypertextovprepojenie"/>
                <w:noProof/>
                <w:shd w:val="clear" w:color="auto" w:fill="FFFFFF"/>
              </w:rPr>
              <w:t>Adresný priestor OPC UA</w:t>
            </w:r>
            <w:r>
              <w:rPr>
                <w:noProof/>
                <w:webHidden/>
              </w:rPr>
              <w:tab/>
            </w:r>
            <w:r>
              <w:rPr>
                <w:noProof/>
                <w:webHidden/>
              </w:rPr>
              <w:fldChar w:fldCharType="begin"/>
            </w:r>
            <w:r>
              <w:rPr>
                <w:noProof/>
                <w:webHidden/>
              </w:rPr>
              <w:instrText xml:space="preserve"> PAGEREF _Toc164521204 \h </w:instrText>
            </w:r>
            <w:r>
              <w:rPr>
                <w:noProof/>
                <w:webHidden/>
              </w:rPr>
            </w:r>
            <w:r>
              <w:rPr>
                <w:noProof/>
                <w:webHidden/>
              </w:rPr>
              <w:fldChar w:fldCharType="separate"/>
            </w:r>
            <w:r>
              <w:rPr>
                <w:noProof/>
                <w:webHidden/>
              </w:rPr>
              <w:t>6</w:t>
            </w:r>
            <w:r>
              <w:rPr>
                <w:noProof/>
                <w:webHidden/>
              </w:rPr>
              <w:fldChar w:fldCharType="end"/>
            </w:r>
          </w:hyperlink>
        </w:p>
        <w:p w14:paraId="3FF125D4" w14:textId="1521EB59"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05" w:history="1">
            <w:r w:rsidRPr="00596968">
              <w:rPr>
                <w:rStyle w:val="Hypertextovprepojenie"/>
                <w:noProof/>
              </w:rPr>
              <w:t>1.2.4</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OPC UA Server</w:t>
            </w:r>
            <w:r>
              <w:rPr>
                <w:noProof/>
                <w:webHidden/>
              </w:rPr>
              <w:tab/>
            </w:r>
            <w:r>
              <w:rPr>
                <w:noProof/>
                <w:webHidden/>
              </w:rPr>
              <w:fldChar w:fldCharType="begin"/>
            </w:r>
            <w:r>
              <w:rPr>
                <w:noProof/>
                <w:webHidden/>
              </w:rPr>
              <w:instrText xml:space="preserve"> PAGEREF _Toc164521205 \h </w:instrText>
            </w:r>
            <w:r>
              <w:rPr>
                <w:noProof/>
                <w:webHidden/>
              </w:rPr>
            </w:r>
            <w:r>
              <w:rPr>
                <w:noProof/>
                <w:webHidden/>
              </w:rPr>
              <w:fldChar w:fldCharType="separate"/>
            </w:r>
            <w:r>
              <w:rPr>
                <w:noProof/>
                <w:webHidden/>
              </w:rPr>
              <w:t>6</w:t>
            </w:r>
            <w:r>
              <w:rPr>
                <w:noProof/>
                <w:webHidden/>
              </w:rPr>
              <w:fldChar w:fldCharType="end"/>
            </w:r>
          </w:hyperlink>
        </w:p>
        <w:p w14:paraId="214500F2" w14:textId="7C516937"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06" w:history="1">
            <w:r w:rsidRPr="00596968">
              <w:rPr>
                <w:rStyle w:val="Hypertextovprepojenie"/>
                <w:noProof/>
              </w:rPr>
              <w:t>1.3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RAMI 4.0</w:t>
            </w:r>
            <w:r>
              <w:rPr>
                <w:noProof/>
                <w:webHidden/>
              </w:rPr>
              <w:tab/>
            </w:r>
            <w:r>
              <w:rPr>
                <w:noProof/>
                <w:webHidden/>
              </w:rPr>
              <w:fldChar w:fldCharType="begin"/>
            </w:r>
            <w:r>
              <w:rPr>
                <w:noProof/>
                <w:webHidden/>
              </w:rPr>
              <w:instrText xml:space="preserve"> PAGEREF _Toc164521206 \h </w:instrText>
            </w:r>
            <w:r>
              <w:rPr>
                <w:noProof/>
                <w:webHidden/>
              </w:rPr>
            </w:r>
            <w:r>
              <w:rPr>
                <w:noProof/>
                <w:webHidden/>
              </w:rPr>
              <w:fldChar w:fldCharType="separate"/>
            </w:r>
            <w:r>
              <w:rPr>
                <w:noProof/>
                <w:webHidden/>
              </w:rPr>
              <w:t>7</w:t>
            </w:r>
            <w:r>
              <w:rPr>
                <w:noProof/>
                <w:webHidden/>
              </w:rPr>
              <w:fldChar w:fldCharType="end"/>
            </w:r>
          </w:hyperlink>
        </w:p>
        <w:p w14:paraId="6F420FF7" w14:textId="452AF4C8"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07" w:history="1">
            <w:r w:rsidRPr="00596968">
              <w:rPr>
                <w:rStyle w:val="Hypertextovprepojenie"/>
                <w:noProof/>
              </w:rPr>
              <w:t>1.3.1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Layers axis (Os vrstiev architektúry)</w:t>
            </w:r>
            <w:r>
              <w:rPr>
                <w:noProof/>
                <w:webHidden/>
              </w:rPr>
              <w:tab/>
            </w:r>
            <w:r>
              <w:rPr>
                <w:noProof/>
                <w:webHidden/>
              </w:rPr>
              <w:fldChar w:fldCharType="begin"/>
            </w:r>
            <w:r>
              <w:rPr>
                <w:noProof/>
                <w:webHidden/>
              </w:rPr>
              <w:instrText xml:space="preserve"> PAGEREF _Toc164521207 \h </w:instrText>
            </w:r>
            <w:r>
              <w:rPr>
                <w:noProof/>
                <w:webHidden/>
              </w:rPr>
            </w:r>
            <w:r>
              <w:rPr>
                <w:noProof/>
                <w:webHidden/>
              </w:rPr>
              <w:fldChar w:fldCharType="separate"/>
            </w:r>
            <w:r>
              <w:rPr>
                <w:noProof/>
                <w:webHidden/>
              </w:rPr>
              <w:t>8</w:t>
            </w:r>
            <w:r>
              <w:rPr>
                <w:noProof/>
                <w:webHidden/>
              </w:rPr>
              <w:fldChar w:fldCharType="end"/>
            </w:r>
          </w:hyperlink>
        </w:p>
        <w:p w14:paraId="546B5E95" w14:textId="383BBDA0"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08" w:history="1">
            <w:r w:rsidRPr="00596968">
              <w:rPr>
                <w:rStyle w:val="Hypertextovprepojenie"/>
                <w:noProof/>
              </w:rPr>
              <w:t>1.3.2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Life Cycle Value Stream axis (Os životného cyklu a hodnotového toku)</w:t>
            </w:r>
            <w:r>
              <w:rPr>
                <w:noProof/>
                <w:webHidden/>
              </w:rPr>
              <w:tab/>
            </w:r>
            <w:r>
              <w:rPr>
                <w:noProof/>
                <w:webHidden/>
              </w:rPr>
              <w:fldChar w:fldCharType="begin"/>
            </w:r>
            <w:r>
              <w:rPr>
                <w:noProof/>
                <w:webHidden/>
              </w:rPr>
              <w:instrText xml:space="preserve"> PAGEREF _Toc164521208 \h </w:instrText>
            </w:r>
            <w:r>
              <w:rPr>
                <w:noProof/>
                <w:webHidden/>
              </w:rPr>
            </w:r>
            <w:r>
              <w:rPr>
                <w:noProof/>
                <w:webHidden/>
              </w:rPr>
              <w:fldChar w:fldCharType="separate"/>
            </w:r>
            <w:r>
              <w:rPr>
                <w:noProof/>
                <w:webHidden/>
              </w:rPr>
              <w:t>9</w:t>
            </w:r>
            <w:r>
              <w:rPr>
                <w:noProof/>
                <w:webHidden/>
              </w:rPr>
              <w:fldChar w:fldCharType="end"/>
            </w:r>
          </w:hyperlink>
        </w:p>
        <w:p w14:paraId="36184AAE" w14:textId="7DAC14EA"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09" w:history="1">
            <w:r w:rsidRPr="00596968">
              <w:rPr>
                <w:rStyle w:val="Hypertextovprepojenie"/>
                <w:noProof/>
              </w:rPr>
              <w:t>1.3.3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Hierarchy Levels axis (Os vrstiev architektúry)</w:t>
            </w:r>
            <w:r>
              <w:rPr>
                <w:noProof/>
                <w:webHidden/>
              </w:rPr>
              <w:tab/>
            </w:r>
            <w:r>
              <w:rPr>
                <w:noProof/>
                <w:webHidden/>
              </w:rPr>
              <w:fldChar w:fldCharType="begin"/>
            </w:r>
            <w:r>
              <w:rPr>
                <w:noProof/>
                <w:webHidden/>
              </w:rPr>
              <w:instrText xml:space="preserve"> PAGEREF _Toc164521209 \h </w:instrText>
            </w:r>
            <w:r>
              <w:rPr>
                <w:noProof/>
                <w:webHidden/>
              </w:rPr>
            </w:r>
            <w:r>
              <w:rPr>
                <w:noProof/>
                <w:webHidden/>
              </w:rPr>
              <w:fldChar w:fldCharType="separate"/>
            </w:r>
            <w:r>
              <w:rPr>
                <w:noProof/>
                <w:webHidden/>
              </w:rPr>
              <w:t>10</w:t>
            </w:r>
            <w:r>
              <w:rPr>
                <w:noProof/>
                <w:webHidden/>
              </w:rPr>
              <w:fldChar w:fldCharType="end"/>
            </w:r>
          </w:hyperlink>
        </w:p>
        <w:p w14:paraId="5CF5B2CD" w14:textId="5C9260A6"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10" w:history="1">
            <w:r w:rsidRPr="00596968">
              <w:rPr>
                <w:rStyle w:val="Hypertextovprepojenie"/>
                <w:noProof/>
              </w:rPr>
              <w:t>1.4</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IoT – Internet of Things (Internet vecí)</w:t>
            </w:r>
            <w:r>
              <w:rPr>
                <w:noProof/>
                <w:webHidden/>
              </w:rPr>
              <w:tab/>
            </w:r>
            <w:r>
              <w:rPr>
                <w:noProof/>
                <w:webHidden/>
              </w:rPr>
              <w:fldChar w:fldCharType="begin"/>
            </w:r>
            <w:r>
              <w:rPr>
                <w:noProof/>
                <w:webHidden/>
              </w:rPr>
              <w:instrText xml:space="preserve"> PAGEREF _Toc164521210 \h </w:instrText>
            </w:r>
            <w:r>
              <w:rPr>
                <w:noProof/>
                <w:webHidden/>
              </w:rPr>
            </w:r>
            <w:r>
              <w:rPr>
                <w:noProof/>
                <w:webHidden/>
              </w:rPr>
              <w:fldChar w:fldCharType="separate"/>
            </w:r>
            <w:r>
              <w:rPr>
                <w:noProof/>
                <w:webHidden/>
              </w:rPr>
              <w:t>11</w:t>
            </w:r>
            <w:r>
              <w:rPr>
                <w:noProof/>
                <w:webHidden/>
              </w:rPr>
              <w:fldChar w:fldCharType="end"/>
            </w:r>
          </w:hyperlink>
        </w:p>
        <w:p w14:paraId="58D94826" w14:textId="7ECC2865"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11" w:history="1">
            <w:r w:rsidRPr="00596968">
              <w:rPr>
                <w:rStyle w:val="Hypertextovprepojenie"/>
                <w:noProof/>
              </w:rPr>
              <w:t>1.5</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IIoT – Industrial Internet of Things (Priemyselný internet vecí )</w:t>
            </w:r>
            <w:r>
              <w:rPr>
                <w:noProof/>
                <w:webHidden/>
              </w:rPr>
              <w:tab/>
            </w:r>
            <w:r>
              <w:rPr>
                <w:noProof/>
                <w:webHidden/>
              </w:rPr>
              <w:fldChar w:fldCharType="begin"/>
            </w:r>
            <w:r>
              <w:rPr>
                <w:noProof/>
                <w:webHidden/>
              </w:rPr>
              <w:instrText xml:space="preserve"> PAGEREF _Toc164521211 \h </w:instrText>
            </w:r>
            <w:r>
              <w:rPr>
                <w:noProof/>
                <w:webHidden/>
              </w:rPr>
            </w:r>
            <w:r>
              <w:rPr>
                <w:noProof/>
                <w:webHidden/>
              </w:rPr>
              <w:fldChar w:fldCharType="separate"/>
            </w:r>
            <w:r>
              <w:rPr>
                <w:noProof/>
                <w:webHidden/>
              </w:rPr>
              <w:t>11</w:t>
            </w:r>
            <w:r>
              <w:rPr>
                <w:noProof/>
                <w:webHidden/>
              </w:rPr>
              <w:fldChar w:fldCharType="end"/>
            </w:r>
          </w:hyperlink>
        </w:p>
        <w:p w14:paraId="22B1C64E" w14:textId="73DF81CB"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12" w:history="1">
            <w:r w:rsidRPr="00596968">
              <w:rPr>
                <w:rStyle w:val="Hypertextovprepojenie"/>
                <w:noProof/>
              </w:rPr>
              <w:t>1.6</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Asset Administration Shell</w:t>
            </w:r>
            <w:r>
              <w:rPr>
                <w:noProof/>
                <w:webHidden/>
              </w:rPr>
              <w:tab/>
            </w:r>
            <w:r>
              <w:rPr>
                <w:noProof/>
                <w:webHidden/>
              </w:rPr>
              <w:fldChar w:fldCharType="begin"/>
            </w:r>
            <w:r>
              <w:rPr>
                <w:noProof/>
                <w:webHidden/>
              </w:rPr>
              <w:instrText xml:space="preserve"> PAGEREF _Toc164521212 \h </w:instrText>
            </w:r>
            <w:r>
              <w:rPr>
                <w:noProof/>
                <w:webHidden/>
              </w:rPr>
            </w:r>
            <w:r>
              <w:rPr>
                <w:noProof/>
                <w:webHidden/>
              </w:rPr>
              <w:fldChar w:fldCharType="separate"/>
            </w:r>
            <w:r>
              <w:rPr>
                <w:noProof/>
                <w:webHidden/>
              </w:rPr>
              <w:t>12</w:t>
            </w:r>
            <w:r>
              <w:rPr>
                <w:noProof/>
                <w:webHidden/>
              </w:rPr>
              <w:fldChar w:fldCharType="end"/>
            </w:r>
          </w:hyperlink>
        </w:p>
        <w:p w14:paraId="1911526A" w14:textId="02D11C26"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13" w:history="1">
            <w:r w:rsidRPr="00596968">
              <w:rPr>
                <w:rStyle w:val="Hypertextovprepojenie"/>
                <w:noProof/>
              </w:rPr>
              <w:t>1.6.1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Štruktúra AAS</w:t>
            </w:r>
            <w:r>
              <w:rPr>
                <w:noProof/>
                <w:webHidden/>
              </w:rPr>
              <w:tab/>
            </w:r>
            <w:r>
              <w:rPr>
                <w:noProof/>
                <w:webHidden/>
              </w:rPr>
              <w:fldChar w:fldCharType="begin"/>
            </w:r>
            <w:r>
              <w:rPr>
                <w:noProof/>
                <w:webHidden/>
              </w:rPr>
              <w:instrText xml:space="preserve"> PAGEREF _Toc164521213 \h </w:instrText>
            </w:r>
            <w:r>
              <w:rPr>
                <w:noProof/>
                <w:webHidden/>
              </w:rPr>
            </w:r>
            <w:r>
              <w:rPr>
                <w:noProof/>
                <w:webHidden/>
              </w:rPr>
              <w:fldChar w:fldCharType="separate"/>
            </w:r>
            <w:r>
              <w:rPr>
                <w:noProof/>
                <w:webHidden/>
              </w:rPr>
              <w:t>13</w:t>
            </w:r>
            <w:r>
              <w:rPr>
                <w:noProof/>
                <w:webHidden/>
              </w:rPr>
              <w:fldChar w:fldCharType="end"/>
            </w:r>
          </w:hyperlink>
        </w:p>
        <w:p w14:paraId="48936933" w14:textId="7D78E90F"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14" w:history="1">
            <w:r w:rsidRPr="00596968">
              <w:rPr>
                <w:rStyle w:val="Hypertextovprepojenie"/>
                <w:noProof/>
              </w:rPr>
              <w:t>1.6.2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AAS Submodel</w:t>
            </w:r>
            <w:r>
              <w:rPr>
                <w:noProof/>
                <w:webHidden/>
              </w:rPr>
              <w:tab/>
            </w:r>
            <w:r>
              <w:rPr>
                <w:noProof/>
                <w:webHidden/>
              </w:rPr>
              <w:fldChar w:fldCharType="begin"/>
            </w:r>
            <w:r>
              <w:rPr>
                <w:noProof/>
                <w:webHidden/>
              </w:rPr>
              <w:instrText xml:space="preserve"> PAGEREF _Toc164521214 \h </w:instrText>
            </w:r>
            <w:r>
              <w:rPr>
                <w:noProof/>
                <w:webHidden/>
              </w:rPr>
            </w:r>
            <w:r>
              <w:rPr>
                <w:noProof/>
                <w:webHidden/>
              </w:rPr>
              <w:fldChar w:fldCharType="separate"/>
            </w:r>
            <w:r>
              <w:rPr>
                <w:noProof/>
                <w:webHidden/>
              </w:rPr>
              <w:t>14</w:t>
            </w:r>
            <w:r>
              <w:rPr>
                <w:noProof/>
                <w:webHidden/>
              </w:rPr>
              <w:fldChar w:fldCharType="end"/>
            </w:r>
          </w:hyperlink>
        </w:p>
        <w:p w14:paraId="5A37A84F" w14:textId="70711754"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15" w:history="1">
            <w:r w:rsidRPr="00596968">
              <w:rPr>
                <w:rStyle w:val="Hypertextovprepojenie"/>
                <w:noProof/>
              </w:rPr>
              <w:t>1.7</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Klient-server architektúra</w:t>
            </w:r>
            <w:r>
              <w:rPr>
                <w:noProof/>
                <w:webHidden/>
              </w:rPr>
              <w:tab/>
            </w:r>
            <w:r>
              <w:rPr>
                <w:noProof/>
                <w:webHidden/>
              </w:rPr>
              <w:fldChar w:fldCharType="begin"/>
            </w:r>
            <w:r>
              <w:rPr>
                <w:noProof/>
                <w:webHidden/>
              </w:rPr>
              <w:instrText xml:space="preserve"> PAGEREF _Toc164521215 \h </w:instrText>
            </w:r>
            <w:r>
              <w:rPr>
                <w:noProof/>
                <w:webHidden/>
              </w:rPr>
            </w:r>
            <w:r>
              <w:rPr>
                <w:noProof/>
                <w:webHidden/>
              </w:rPr>
              <w:fldChar w:fldCharType="separate"/>
            </w:r>
            <w:r>
              <w:rPr>
                <w:noProof/>
                <w:webHidden/>
              </w:rPr>
              <w:t>14</w:t>
            </w:r>
            <w:r>
              <w:rPr>
                <w:noProof/>
                <w:webHidden/>
              </w:rPr>
              <w:fldChar w:fldCharType="end"/>
            </w:r>
          </w:hyperlink>
        </w:p>
        <w:p w14:paraId="2440D649" w14:textId="1BF33385"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16" w:history="1">
            <w:r w:rsidRPr="00596968">
              <w:rPr>
                <w:rStyle w:val="Hypertextovprepojenie"/>
                <w:noProof/>
              </w:rPr>
              <w:t>1.8</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Trojvrstvová architektúra</w:t>
            </w:r>
            <w:r>
              <w:rPr>
                <w:noProof/>
                <w:webHidden/>
              </w:rPr>
              <w:tab/>
            </w:r>
            <w:r>
              <w:rPr>
                <w:noProof/>
                <w:webHidden/>
              </w:rPr>
              <w:fldChar w:fldCharType="begin"/>
            </w:r>
            <w:r>
              <w:rPr>
                <w:noProof/>
                <w:webHidden/>
              </w:rPr>
              <w:instrText xml:space="preserve"> PAGEREF _Toc164521216 \h </w:instrText>
            </w:r>
            <w:r>
              <w:rPr>
                <w:noProof/>
                <w:webHidden/>
              </w:rPr>
            </w:r>
            <w:r>
              <w:rPr>
                <w:noProof/>
                <w:webHidden/>
              </w:rPr>
              <w:fldChar w:fldCharType="separate"/>
            </w:r>
            <w:r>
              <w:rPr>
                <w:noProof/>
                <w:webHidden/>
              </w:rPr>
              <w:t>15</w:t>
            </w:r>
            <w:r>
              <w:rPr>
                <w:noProof/>
                <w:webHidden/>
              </w:rPr>
              <w:fldChar w:fldCharType="end"/>
            </w:r>
          </w:hyperlink>
        </w:p>
        <w:p w14:paraId="66698476" w14:textId="7419A8CA"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17" w:history="1">
            <w:r w:rsidRPr="00596968">
              <w:rPr>
                <w:rStyle w:val="Hypertextovprepojenie"/>
                <w:noProof/>
              </w:rPr>
              <w:t>1.8.1</w:t>
            </w:r>
            <w:r>
              <w:rPr>
                <w:rFonts w:asciiTheme="minorHAnsi" w:hAnsiTheme="minorHAnsi" w:cstheme="minorBidi"/>
                <w:noProof/>
                <w:kern w:val="2"/>
                <w:sz w:val="24"/>
                <w:szCs w:val="24"/>
                <w:lang w:val="sk-SK" w:eastAsia="sk-SK"/>
                <w14:ligatures w14:val="standardContextual"/>
              </w:rPr>
              <w:tab/>
            </w:r>
            <w:r w:rsidRPr="00596968">
              <w:rPr>
                <w:rStyle w:val="Hypertextovprepojenie"/>
                <w:noProof/>
                <w:shd w:val="clear" w:color="auto" w:fill="FFFFFF"/>
              </w:rPr>
              <w:t>Klientska vrstva</w:t>
            </w:r>
            <w:r>
              <w:rPr>
                <w:noProof/>
                <w:webHidden/>
              </w:rPr>
              <w:tab/>
            </w:r>
            <w:r>
              <w:rPr>
                <w:noProof/>
                <w:webHidden/>
              </w:rPr>
              <w:fldChar w:fldCharType="begin"/>
            </w:r>
            <w:r>
              <w:rPr>
                <w:noProof/>
                <w:webHidden/>
              </w:rPr>
              <w:instrText xml:space="preserve"> PAGEREF _Toc164521217 \h </w:instrText>
            </w:r>
            <w:r>
              <w:rPr>
                <w:noProof/>
                <w:webHidden/>
              </w:rPr>
            </w:r>
            <w:r>
              <w:rPr>
                <w:noProof/>
                <w:webHidden/>
              </w:rPr>
              <w:fldChar w:fldCharType="separate"/>
            </w:r>
            <w:r>
              <w:rPr>
                <w:noProof/>
                <w:webHidden/>
              </w:rPr>
              <w:t>16</w:t>
            </w:r>
            <w:r>
              <w:rPr>
                <w:noProof/>
                <w:webHidden/>
              </w:rPr>
              <w:fldChar w:fldCharType="end"/>
            </w:r>
          </w:hyperlink>
        </w:p>
        <w:p w14:paraId="790B89D1" w14:textId="51FAE3FD"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18" w:history="1">
            <w:r w:rsidRPr="00596968">
              <w:rPr>
                <w:rStyle w:val="Hypertextovprepojenie"/>
                <w:noProof/>
              </w:rPr>
              <w:t>1.8.2</w:t>
            </w:r>
            <w:r>
              <w:rPr>
                <w:rFonts w:asciiTheme="minorHAnsi" w:hAnsiTheme="minorHAnsi" w:cstheme="minorBidi"/>
                <w:noProof/>
                <w:kern w:val="2"/>
                <w:sz w:val="24"/>
                <w:szCs w:val="24"/>
                <w:lang w:val="sk-SK" w:eastAsia="sk-SK"/>
                <w14:ligatures w14:val="standardContextual"/>
              </w:rPr>
              <w:tab/>
            </w:r>
            <w:r w:rsidRPr="00596968">
              <w:rPr>
                <w:rStyle w:val="Hypertextovprepojenie"/>
                <w:noProof/>
                <w:shd w:val="clear" w:color="auto" w:fill="FFFFFF"/>
              </w:rPr>
              <w:t>Serverová vrstva</w:t>
            </w:r>
            <w:r>
              <w:rPr>
                <w:noProof/>
                <w:webHidden/>
              </w:rPr>
              <w:tab/>
            </w:r>
            <w:r>
              <w:rPr>
                <w:noProof/>
                <w:webHidden/>
              </w:rPr>
              <w:fldChar w:fldCharType="begin"/>
            </w:r>
            <w:r>
              <w:rPr>
                <w:noProof/>
                <w:webHidden/>
              </w:rPr>
              <w:instrText xml:space="preserve"> PAGEREF _Toc164521218 \h </w:instrText>
            </w:r>
            <w:r>
              <w:rPr>
                <w:noProof/>
                <w:webHidden/>
              </w:rPr>
            </w:r>
            <w:r>
              <w:rPr>
                <w:noProof/>
                <w:webHidden/>
              </w:rPr>
              <w:fldChar w:fldCharType="separate"/>
            </w:r>
            <w:r>
              <w:rPr>
                <w:noProof/>
                <w:webHidden/>
              </w:rPr>
              <w:t>16</w:t>
            </w:r>
            <w:r>
              <w:rPr>
                <w:noProof/>
                <w:webHidden/>
              </w:rPr>
              <w:fldChar w:fldCharType="end"/>
            </w:r>
          </w:hyperlink>
        </w:p>
        <w:p w14:paraId="4AB306CB" w14:textId="0FDBD1AA"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19" w:history="1">
            <w:r w:rsidRPr="00596968">
              <w:rPr>
                <w:rStyle w:val="Hypertextovprepojenie"/>
                <w:noProof/>
              </w:rPr>
              <w:t>1.8.3</w:t>
            </w:r>
            <w:r>
              <w:rPr>
                <w:rFonts w:asciiTheme="minorHAnsi" w:hAnsiTheme="minorHAnsi" w:cstheme="minorBidi"/>
                <w:noProof/>
                <w:kern w:val="2"/>
                <w:sz w:val="24"/>
                <w:szCs w:val="24"/>
                <w:lang w:val="sk-SK" w:eastAsia="sk-SK"/>
                <w14:ligatures w14:val="standardContextual"/>
              </w:rPr>
              <w:tab/>
            </w:r>
            <w:r w:rsidRPr="00596968">
              <w:rPr>
                <w:rStyle w:val="Hypertextovprepojenie"/>
                <w:noProof/>
                <w:shd w:val="clear" w:color="auto" w:fill="FFFFFF"/>
              </w:rPr>
              <w:t>Dátová vrstva</w:t>
            </w:r>
            <w:r>
              <w:rPr>
                <w:noProof/>
                <w:webHidden/>
              </w:rPr>
              <w:tab/>
            </w:r>
            <w:r>
              <w:rPr>
                <w:noProof/>
                <w:webHidden/>
              </w:rPr>
              <w:fldChar w:fldCharType="begin"/>
            </w:r>
            <w:r>
              <w:rPr>
                <w:noProof/>
                <w:webHidden/>
              </w:rPr>
              <w:instrText xml:space="preserve"> PAGEREF _Toc164521219 \h </w:instrText>
            </w:r>
            <w:r>
              <w:rPr>
                <w:noProof/>
                <w:webHidden/>
              </w:rPr>
            </w:r>
            <w:r>
              <w:rPr>
                <w:noProof/>
                <w:webHidden/>
              </w:rPr>
              <w:fldChar w:fldCharType="separate"/>
            </w:r>
            <w:r>
              <w:rPr>
                <w:noProof/>
                <w:webHidden/>
              </w:rPr>
              <w:t>17</w:t>
            </w:r>
            <w:r>
              <w:rPr>
                <w:noProof/>
                <w:webHidden/>
              </w:rPr>
              <w:fldChar w:fldCharType="end"/>
            </w:r>
          </w:hyperlink>
        </w:p>
        <w:p w14:paraId="51187AED" w14:textId="2124EB23"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20" w:history="1">
            <w:r w:rsidRPr="00596968">
              <w:rPr>
                <w:rStyle w:val="Hypertextovprepojenie"/>
                <w:noProof/>
              </w:rPr>
              <w:t>1.8.4</w:t>
            </w:r>
            <w:r>
              <w:rPr>
                <w:rFonts w:asciiTheme="minorHAnsi" w:hAnsiTheme="minorHAnsi" w:cstheme="minorBidi"/>
                <w:noProof/>
                <w:kern w:val="2"/>
                <w:sz w:val="24"/>
                <w:szCs w:val="24"/>
                <w:lang w:val="sk-SK" w:eastAsia="sk-SK"/>
                <w14:ligatures w14:val="standardContextual"/>
              </w:rPr>
              <w:tab/>
            </w:r>
            <w:r w:rsidRPr="00596968">
              <w:rPr>
                <w:rStyle w:val="Hypertextovprepojenie"/>
                <w:noProof/>
                <w:shd w:val="clear" w:color="auto" w:fill="FFFFFF"/>
              </w:rPr>
              <w:t>Interakcia vrstiev</w:t>
            </w:r>
            <w:r>
              <w:rPr>
                <w:noProof/>
                <w:webHidden/>
              </w:rPr>
              <w:tab/>
            </w:r>
            <w:r>
              <w:rPr>
                <w:noProof/>
                <w:webHidden/>
              </w:rPr>
              <w:fldChar w:fldCharType="begin"/>
            </w:r>
            <w:r>
              <w:rPr>
                <w:noProof/>
                <w:webHidden/>
              </w:rPr>
              <w:instrText xml:space="preserve"> PAGEREF _Toc164521220 \h </w:instrText>
            </w:r>
            <w:r>
              <w:rPr>
                <w:noProof/>
                <w:webHidden/>
              </w:rPr>
            </w:r>
            <w:r>
              <w:rPr>
                <w:noProof/>
                <w:webHidden/>
              </w:rPr>
              <w:fldChar w:fldCharType="separate"/>
            </w:r>
            <w:r>
              <w:rPr>
                <w:noProof/>
                <w:webHidden/>
              </w:rPr>
              <w:t>17</w:t>
            </w:r>
            <w:r>
              <w:rPr>
                <w:noProof/>
                <w:webHidden/>
              </w:rPr>
              <w:fldChar w:fldCharType="end"/>
            </w:r>
          </w:hyperlink>
        </w:p>
        <w:p w14:paraId="3330C67E" w14:textId="5F24A8F8"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21" w:history="1">
            <w:r w:rsidRPr="00596968">
              <w:rPr>
                <w:rStyle w:val="Hypertextovprepojenie"/>
                <w:noProof/>
              </w:rPr>
              <w:t>1.9</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REST API</w:t>
            </w:r>
            <w:r>
              <w:rPr>
                <w:noProof/>
                <w:webHidden/>
              </w:rPr>
              <w:tab/>
            </w:r>
            <w:r>
              <w:rPr>
                <w:noProof/>
                <w:webHidden/>
              </w:rPr>
              <w:fldChar w:fldCharType="begin"/>
            </w:r>
            <w:r>
              <w:rPr>
                <w:noProof/>
                <w:webHidden/>
              </w:rPr>
              <w:instrText xml:space="preserve"> PAGEREF _Toc164521221 \h </w:instrText>
            </w:r>
            <w:r>
              <w:rPr>
                <w:noProof/>
                <w:webHidden/>
              </w:rPr>
            </w:r>
            <w:r>
              <w:rPr>
                <w:noProof/>
                <w:webHidden/>
              </w:rPr>
              <w:fldChar w:fldCharType="separate"/>
            </w:r>
            <w:r>
              <w:rPr>
                <w:noProof/>
                <w:webHidden/>
              </w:rPr>
              <w:t>18</w:t>
            </w:r>
            <w:r>
              <w:rPr>
                <w:noProof/>
                <w:webHidden/>
              </w:rPr>
              <w:fldChar w:fldCharType="end"/>
            </w:r>
          </w:hyperlink>
        </w:p>
        <w:p w14:paraId="713B94EE" w14:textId="3FE3D787" w:rsidR="004220AD" w:rsidRDefault="004220AD">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4521222" w:history="1">
            <w:r w:rsidRPr="00596968">
              <w:rPr>
                <w:rStyle w:val="Hypertextovprepojenie"/>
                <w:noProof/>
              </w:rPr>
              <w:t>1.10</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Virtual Document Object Model</w:t>
            </w:r>
            <w:r>
              <w:rPr>
                <w:noProof/>
                <w:webHidden/>
              </w:rPr>
              <w:tab/>
            </w:r>
            <w:r>
              <w:rPr>
                <w:noProof/>
                <w:webHidden/>
              </w:rPr>
              <w:fldChar w:fldCharType="begin"/>
            </w:r>
            <w:r>
              <w:rPr>
                <w:noProof/>
                <w:webHidden/>
              </w:rPr>
              <w:instrText xml:space="preserve"> PAGEREF _Toc164521222 \h </w:instrText>
            </w:r>
            <w:r>
              <w:rPr>
                <w:noProof/>
                <w:webHidden/>
              </w:rPr>
            </w:r>
            <w:r>
              <w:rPr>
                <w:noProof/>
                <w:webHidden/>
              </w:rPr>
              <w:fldChar w:fldCharType="separate"/>
            </w:r>
            <w:r>
              <w:rPr>
                <w:noProof/>
                <w:webHidden/>
              </w:rPr>
              <w:t>18</w:t>
            </w:r>
            <w:r>
              <w:rPr>
                <w:noProof/>
                <w:webHidden/>
              </w:rPr>
              <w:fldChar w:fldCharType="end"/>
            </w:r>
          </w:hyperlink>
        </w:p>
        <w:p w14:paraId="15CD6167" w14:textId="15A43F48" w:rsidR="004220AD" w:rsidRDefault="004220AD">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4521223" w:history="1">
            <w:r w:rsidRPr="00596968">
              <w:rPr>
                <w:rStyle w:val="Hypertextovprepojenie"/>
                <w:noProof/>
              </w:rPr>
              <w:t>1.11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Document Object Model</w:t>
            </w:r>
            <w:r>
              <w:rPr>
                <w:noProof/>
                <w:webHidden/>
              </w:rPr>
              <w:tab/>
            </w:r>
            <w:r>
              <w:rPr>
                <w:noProof/>
                <w:webHidden/>
              </w:rPr>
              <w:fldChar w:fldCharType="begin"/>
            </w:r>
            <w:r>
              <w:rPr>
                <w:noProof/>
                <w:webHidden/>
              </w:rPr>
              <w:instrText xml:space="preserve"> PAGEREF _Toc164521223 \h </w:instrText>
            </w:r>
            <w:r>
              <w:rPr>
                <w:noProof/>
                <w:webHidden/>
              </w:rPr>
            </w:r>
            <w:r>
              <w:rPr>
                <w:noProof/>
                <w:webHidden/>
              </w:rPr>
              <w:fldChar w:fldCharType="separate"/>
            </w:r>
            <w:r>
              <w:rPr>
                <w:noProof/>
                <w:webHidden/>
              </w:rPr>
              <w:t>19</w:t>
            </w:r>
            <w:r>
              <w:rPr>
                <w:noProof/>
                <w:webHidden/>
              </w:rPr>
              <w:fldChar w:fldCharType="end"/>
            </w:r>
          </w:hyperlink>
        </w:p>
        <w:p w14:paraId="031E7879" w14:textId="12C760CC"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24" w:history="1">
            <w:r w:rsidRPr="00596968">
              <w:rPr>
                <w:rStyle w:val="Hypertextovprepojenie"/>
                <w:noProof/>
              </w:rPr>
              <w:t>2</w:t>
            </w:r>
            <w:r>
              <w:rPr>
                <w:rFonts w:asciiTheme="minorHAnsi" w:hAnsiTheme="minorHAnsi" w:cstheme="minorBidi"/>
                <w:noProof/>
                <w:kern w:val="2"/>
                <w:szCs w:val="24"/>
                <w:lang w:val="sk-SK" w:eastAsia="sk-SK"/>
                <w14:ligatures w14:val="standardContextual"/>
              </w:rPr>
              <w:tab/>
            </w:r>
            <w:r w:rsidRPr="00596968">
              <w:rPr>
                <w:rStyle w:val="Hypertextovprepojenie"/>
                <w:noProof/>
              </w:rPr>
              <w:t>Použité technológie</w:t>
            </w:r>
            <w:r>
              <w:rPr>
                <w:noProof/>
                <w:webHidden/>
              </w:rPr>
              <w:tab/>
            </w:r>
            <w:r>
              <w:rPr>
                <w:noProof/>
                <w:webHidden/>
              </w:rPr>
              <w:fldChar w:fldCharType="begin"/>
            </w:r>
            <w:r>
              <w:rPr>
                <w:noProof/>
                <w:webHidden/>
              </w:rPr>
              <w:instrText xml:space="preserve"> PAGEREF _Toc164521224 \h </w:instrText>
            </w:r>
            <w:r>
              <w:rPr>
                <w:noProof/>
                <w:webHidden/>
              </w:rPr>
            </w:r>
            <w:r>
              <w:rPr>
                <w:noProof/>
                <w:webHidden/>
              </w:rPr>
              <w:fldChar w:fldCharType="separate"/>
            </w:r>
            <w:r>
              <w:rPr>
                <w:noProof/>
                <w:webHidden/>
              </w:rPr>
              <w:t>21</w:t>
            </w:r>
            <w:r>
              <w:rPr>
                <w:noProof/>
                <w:webHidden/>
              </w:rPr>
              <w:fldChar w:fldCharType="end"/>
            </w:r>
          </w:hyperlink>
        </w:p>
        <w:p w14:paraId="43007B72" w14:textId="32D1AE33"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25" w:history="1">
            <w:r w:rsidRPr="00596968">
              <w:rPr>
                <w:rStyle w:val="Hypertextovprepojenie"/>
                <w:noProof/>
              </w:rPr>
              <w:t>2.1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React.js</w:t>
            </w:r>
            <w:r>
              <w:rPr>
                <w:noProof/>
                <w:webHidden/>
              </w:rPr>
              <w:tab/>
            </w:r>
            <w:r>
              <w:rPr>
                <w:noProof/>
                <w:webHidden/>
              </w:rPr>
              <w:fldChar w:fldCharType="begin"/>
            </w:r>
            <w:r>
              <w:rPr>
                <w:noProof/>
                <w:webHidden/>
              </w:rPr>
              <w:instrText xml:space="preserve"> PAGEREF _Toc164521225 \h </w:instrText>
            </w:r>
            <w:r>
              <w:rPr>
                <w:noProof/>
                <w:webHidden/>
              </w:rPr>
            </w:r>
            <w:r>
              <w:rPr>
                <w:noProof/>
                <w:webHidden/>
              </w:rPr>
              <w:fldChar w:fldCharType="separate"/>
            </w:r>
            <w:r>
              <w:rPr>
                <w:noProof/>
                <w:webHidden/>
              </w:rPr>
              <w:t>21</w:t>
            </w:r>
            <w:r>
              <w:rPr>
                <w:noProof/>
                <w:webHidden/>
              </w:rPr>
              <w:fldChar w:fldCharType="end"/>
            </w:r>
          </w:hyperlink>
        </w:p>
        <w:p w14:paraId="048C94D2" w14:textId="2A140E5E"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26" w:history="1">
            <w:r w:rsidRPr="00596968">
              <w:rPr>
                <w:rStyle w:val="Hypertextovprepojenie"/>
                <w:noProof/>
              </w:rPr>
              <w:t>2.2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ASP .NET</w:t>
            </w:r>
            <w:r>
              <w:rPr>
                <w:noProof/>
                <w:webHidden/>
              </w:rPr>
              <w:tab/>
            </w:r>
            <w:r>
              <w:rPr>
                <w:noProof/>
                <w:webHidden/>
              </w:rPr>
              <w:fldChar w:fldCharType="begin"/>
            </w:r>
            <w:r>
              <w:rPr>
                <w:noProof/>
                <w:webHidden/>
              </w:rPr>
              <w:instrText xml:space="preserve"> PAGEREF _Toc164521226 \h </w:instrText>
            </w:r>
            <w:r>
              <w:rPr>
                <w:noProof/>
                <w:webHidden/>
              </w:rPr>
            </w:r>
            <w:r>
              <w:rPr>
                <w:noProof/>
                <w:webHidden/>
              </w:rPr>
              <w:fldChar w:fldCharType="separate"/>
            </w:r>
            <w:r>
              <w:rPr>
                <w:noProof/>
                <w:webHidden/>
              </w:rPr>
              <w:t>22</w:t>
            </w:r>
            <w:r>
              <w:rPr>
                <w:noProof/>
                <w:webHidden/>
              </w:rPr>
              <w:fldChar w:fldCharType="end"/>
            </w:r>
          </w:hyperlink>
        </w:p>
        <w:p w14:paraId="2035DC96" w14:textId="468CD931"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27" w:history="1">
            <w:r w:rsidRPr="00596968">
              <w:rPr>
                <w:rStyle w:val="Hypertextovprepojenie"/>
                <w:noProof/>
              </w:rPr>
              <w:t>2.3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Eclipse BaSyx</w:t>
            </w:r>
            <w:r>
              <w:rPr>
                <w:noProof/>
                <w:webHidden/>
              </w:rPr>
              <w:tab/>
            </w:r>
            <w:r>
              <w:rPr>
                <w:noProof/>
                <w:webHidden/>
              </w:rPr>
              <w:fldChar w:fldCharType="begin"/>
            </w:r>
            <w:r>
              <w:rPr>
                <w:noProof/>
                <w:webHidden/>
              </w:rPr>
              <w:instrText xml:space="preserve"> PAGEREF _Toc164521227 \h </w:instrText>
            </w:r>
            <w:r>
              <w:rPr>
                <w:noProof/>
                <w:webHidden/>
              </w:rPr>
            </w:r>
            <w:r>
              <w:rPr>
                <w:noProof/>
                <w:webHidden/>
              </w:rPr>
              <w:fldChar w:fldCharType="separate"/>
            </w:r>
            <w:r>
              <w:rPr>
                <w:noProof/>
                <w:webHidden/>
              </w:rPr>
              <w:t>22</w:t>
            </w:r>
            <w:r>
              <w:rPr>
                <w:noProof/>
                <w:webHidden/>
              </w:rPr>
              <w:fldChar w:fldCharType="end"/>
            </w:r>
          </w:hyperlink>
        </w:p>
        <w:p w14:paraId="4D5C24FB" w14:textId="5AF11C56"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28" w:history="1">
            <w:r w:rsidRPr="00596968">
              <w:rPr>
                <w:rStyle w:val="Hypertextovprepojenie"/>
                <w:noProof/>
              </w:rPr>
              <w:t>2.3.1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Eclipse BaSyx AAS Server</w:t>
            </w:r>
            <w:r>
              <w:rPr>
                <w:noProof/>
                <w:webHidden/>
              </w:rPr>
              <w:tab/>
            </w:r>
            <w:r>
              <w:rPr>
                <w:noProof/>
                <w:webHidden/>
              </w:rPr>
              <w:fldChar w:fldCharType="begin"/>
            </w:r>
            <w:r>
              <w:rPr>
                <w:noProof/>
                <w:webHidden/>
              </w:rPr>
              <w:instrText xml:space="preserve"> PAGEREF _Toc164521228 \h </w:instrText>
            </w:r>
            <w:r>
              <w:rPr>
                <w:noProof/>
                <w:webHidden/>
              </w:rPr>
            </w:r>
            <w:r>
              <w:rPr>
                <w:noProof/>
                <w:webHidden/>
              </w:rPr>
              <w:fldChar w:fldCharType="separate"/>
            </w:r>
            <w:r>
              <w:rPr>
                <w:noProof/>
                <w:webHidden/>
              </w:rPr>
              <w:t>22</w:t>
            </w:r>
            <w:r>
              <w:rPr>
                <w:noProof/>
                <w:webHidden/>
              </w:rPr>
              <w:fldChar w:fldCharType="end"/>
            </w:r>
          </w:hyperlink>
        </w:p>
        <w:p w14:paraId="63039DC1" w14:textId="59BCD9D5"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29" w:history="1">
            <w:r w:rsidRPr="00596968">
              <w:rPr>
                <w:rStyle w:val="Hypertextovprepojenie"/>
                <w:noProof/>
              </w:rPr>
              <w:t>2.3.2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Eclipse BaSyx AAS Registry</w:t>
            </w:r>
            <w:r>
              <w:rPr>
                <w:noProof/>
                <w:webHidden/>
              </w:rPr>
              <w:tab/>
            </w:r>
            <w:r>
              <w:rPr>
                <w:noProof/>
                <w:webHidden/>
              </w:rPr>
              <w:fldChar w:fldCharType="begin"/>
            </w:r>
            <w:r>
              <w:rPr>
                <w:noProof/>
                <w:webHidden/>
              </w:rPr>
              <w:instrText xml:space="preserve"> PAGEREF _Toc164521229 \h </w:instrText>
            </w:r>
            <w:r>
              <w:rPr>
                <w:noProof/>
                <w:webHidden/>
              </w:rPr>
            </w:r>
            <w:r>
              <w:rPr>
                <w:noProof/>
                <w:webHidden/>
              </w:rPr>
              <w:fldChar w:fldCharType="separate"/>
            </w:r>
            <w:r>
              <w:rPr>
                <w:noProof/>
                <w:webHidden/>
              </w:rPr>
              <w:t>23</w:t>
            </w:r>
            <w:r>
              <w:rPr>
                <w:noProof/>
                <w:webHidden/>
              </w:rPr>
              <w:fldChar w:fldCharType="end"/>
            </w:r>
          </w:hyperlink>
        </w:p>
        <w:p w14:paraId="1CC7D686" w14:textId="7E34D222"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30" w:history="1">
            <w:r w:rsidRPr="00596968">
              <w:rPr>
                <w:rStyle w:val="Hypertextovprepojenie"/>
                <w:noProof/>
              </w:rPr>
              <w:t>2.3.3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Eclipse AASX Package Explorer</w:t>
            </w:r>
            <w:r>
              <w:rPr>
                <w:noProof/>
                <w:webHidden/>
              </w:rPr>
              <w:tab/>
            </w:r>
            <w:r>
              <w:rPr>
                <w:noProof/>
                <w:webHidden/>
              </w:rPr>
              <w:fldChar w:fldCharType="begin"/>
            </w:r>
            <w:r>
              <w:rPr>
                <w:noProof/>
                <w:webHidden/>
              </w:rPr>
              <w:instrText xml:space="preserve"> PAGEREF _Toc164521230 \h </w:instrText>
            </w:r>
            <w:r>
              <w:rPr>
                <w:noProof/>
                <w:webHidden/>
              </w:rPr>
            </w:r>
            <w:r>
              <w:rPr>
                <w:noProof/>
                <w:webHidden/>
              </w:rPr>
              <w:fldChar w:fldCharType="separate"/>
            </w:r>
            <w:r>
              <w:rPr>
                <w:noProof/>
                <w:webHidden/>
              </w:rPr>
              <w:t>24</w:t>
            </w:r>
            <w:r>
              <w:rPr>
                <w:noProof/>
                <w:webHidden/>
              </w:rPr>
              <w:fldChar w:fldCharType="end"/>
            </w:r>
          </w:hyperlink>
        </w:p>
        <w:p w14:paraId="397D8B40" w14:textId="118383AD"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31" w:history="1">
            <w:r w:rsidRPr="00596968">
              <w:rPr>
                <w:rStyle w:val="Hypertextovprepojenie"/>
                <w:noProof/>
              </w:rPr>
              <w:t>2.4</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Docker</w:t>
            </w:r>
            <w:r>
              <w:rPr>
                <w:noProof/>
                <w:webHidden/>
              </w:rPr>
              <w:tab/>
            </w:r>
            <w:r>
              <w:rPr>
                <w:noProof/>
                <w:webHidden/>
              </w:rPr>
              <w:fldChar w:fldCharType="begin"/>
            </w:r>
            <w:r>
              <w:rPr>
                <w:noProof/>
                <w:webHidden/>
              </w:rPr>
              <w:instrText xml:space="preserve"> PAGEREF _Toc164521231 \h </w:instrText>
            </w:r>
            <w:r>
              <w:rPr>
                <w:noProof/>
                <w:webHidden/>
              </w:rPr>
            </w:r>
            <w:r>
              <w:rPr>
                <w:noProof/>
                <w:webHidden/>
              </w:rPr>
              <w:fldChar w:fldCharType="separate"/>
            </w:r>
            <w:r>
              <w:rPr>
                <w:noProof/>
                <w:webHidden/>
              </w:rPr>
              <w:t>25</w:t>
            </w:r>
            <w:r>
              <w:rPr>
                <w:noProof/>
                <w:webHidden/>
              </w:rPr>
              <w:fldChar w:fldCharType="end"/>
            </w:r>
          </w:hyperlink>
        </w:p>
        <w:p w14:paraId="2053F569" w14:textId="18E88C33"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32" w:history="1">
            <w:r w:rsidRPr="00596968">
              <w:rPr>
                <w:rStyle w:val="Hypertextovprepojenie"/>
                <w:noProof/>
              </w:rPr>
              <w:t>2.4.1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Docker Compose</w:t>
            </w:r>
            <w:r>
              <w:rPr>
                <w:noProof/>
                <w:webHidden/>
              </w:rPr>
              <w:tab/>
            </w:r>
            <w:r>
              <w:rPr>
                <w:noProof/>
                <w:webHidden/>
              </w:rPr>
              <w:fldChar w:fldCharType="begin"/>
            </w:r>
            <w:r>
              <w:rPr>
                <w:noProof/>
                <w:webHidden/>
              </w:rPr>
              <w:instrText xml:space="preserve"> PAGEREF _Toc164521232 \h </w:instrText>
            </w:r>
            <w:r>
              <w:rPr>
                <w:noProof/>
                <w:webHidden/>
              </w:rPr>
            </w:r>
            <w:r>
              <w:rPr>
                <w:noProof/>
                <w:webHidden/>
              </w:rPr>
              <w:fldChar w:fldCharType="separate"/>
            </w:r>
            <w:r>
              <w:rPr>
                <w:noProof/>
                <w:webHidden/>
              </w:rPr>
              <w:t>25</w:t>
            </w:r>
            <w:r>
              <w:rPr>
                <w:noProof/>
                <w:webHidden/>
              </w:rPr>
              <w:fldChar w:fldCharType="end"/>
            </w:r>
          </w:hyperlink>
        </w:p>
        <w:p w14:paraId="4FFA8AD8" w14:textId="495F3266"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33" w:history="1">
            <w:r w:rsidRPr="00596968">
              <w:rPr>
                <w:rStyle w:val="Hypertextovprepojenie"/>
                <w:noProof/>
              </w:rPr>
              <w:t>2.5</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MySQL</w:t>
            </w:r>
            <w:r>
              <w:rPr>
                <w:noProof/>
                <w:webHidden/>
              </w:rPr>
              <w:tab/>
            </w:r>
            <w:r>
              <w:rPr>
                <w:noProof/>
                <w:webHidden/>
              </w:rPr>
              <w:fldChar w:fldCharType="begin"/>
            </w:r>
            <w:r>
              <w:rPr>
                <w:noProof/>
                <w:webHidden/>
              </w:rPr>
              <w:instrText xml:space="preserve"> PAGEREF _Toc164521233 \h </w:instrText>
            </w:r>
            <w:r>
              <w:rPr>
                <w:noProof/>
                <w:webHidden/>
              </w:rPr>
            </w:r>
            <w:r>
              <w:rPr>
                <w:noProof/>
                <w:webHidden/>
              </w:rPr>
              <w:fldChar w:fldCharType="separate"/>
            </w:r>
            <w:r>
              <w:rPr>
                <w:noProof/>
                <w:webHidden/>
              </w:rPr>
              <w:t>26</w:t>
            </w:r>
            <w:r>
              <w:rPr>
                <w:noProof/>
                <w:webHidden/>
              </w:rPr>
              <w:fldChar w:fldCharType="end"/>
            </w:r>
          </w:hyperlink>
        </w:p>
        <w:p w14:paraId="59AD682B" w14:textId="48AB7B4E"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34" w:history="1">
            <w:r w:rsidRPr="00596968">
              <w:rPr>
                <w:rStyle w:val="Hypertextovprepojenie"/>
                <w:noProof/>
              </w:rPr>
              <w:t>2.6</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MongoDB</w:t>
            </w:r>
            <w:r>
              <w:rPr>
                <w:noProof/>
                <w:webHidden/>
              </w:rPr>
              <w:tab/>
            </w:r>
            <w:r>
              <w:rPr>
                <w:noProof/>
                <w:webHidden/>
              </w:rPr>
              <w:fldChar w:fldCharType="begin"/>
            </w:r>
            <w:r>
              <w:rPr>
                <w:noProof/>
                <w:webHidden/>
              </w:rPr>
              <w:instrText xml:space="preserve"> PAGEREF _Toc164521234 \h </w:instrText>
            </w:r>
            <w:r>
              <w:rPr>
                <w:noProof/>
                <w:webHidden/>
              </w:rPr>
            </w:r>
            <w:r>
              <w:rPr>
                <w:noProof/>
                <w:webHidden/>
              </w:rPr>
              <w:fldChar w:fldCharType="separate"/>
            </w:r>
            <w:r>
              <w:rPr>
                <w:noProof/>
                <w:webHidden/>
              </w:rPr>
              <w:t>26</w:t>
            </w:r>
            <w:r>
              <w:rPr>
                <w:noProof/>
                <w:webHidden/>
              </w:rPr>
              <w:fldChar w:fldCharType="end"/>
            </w:r>
          </w:hyperlink>
        </w:p>
        <w:p w14:paraId="6C822272" w14:textId="7CB6395D"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35" w:history="1">
            <w:r w:rsidRPr="00596968">
              <w:rPr>
                <w:rStyle w:val="Hypertextovprepojenie"/>
                <w:noProof/>
              </w:rPr>
              <w:t>3</w:t>
            </w:r>
            <w:r>
              <w:rPr>
                <w:rFonts w:asciiTheme="minorHAnsi" w:hAnsiTheme="minorHAnsi" w:cstheme="minorBidi"/>
                <w:noProof/>
                <w:kern w:val="2"/>
                <w:szCs w:val="24"/>
                <w:lang w:val="sk-SK" w:eastAsia="sk-SK"/>
                <w14:ligatures w14:val="standardContextual"/>
              </w:rPr>
              <w:tab/>
            </w:r>
            <w:r w:rsidRPr="00596968">
              <w:rPr>
                <w:rStyle w:val="Hypertextovprepojenie"/>
                <w:noProof/>
              </w:rPr>
              <w:t>Analytická časť</w:t>
            </w:r>
            <w:r>
              <w:rPr>
                <w:noProof/>
                <w:webHidden/>
              </w:rPr>
              <w:tab/>
            </w:r>
            <w:r>
              <w:rPr>
                <w:noProof/>
                <w:webHidden/>
              </w:rPr>
              <w:fldChar w:fldCharType="begin"/>
            </w:r>
            <w:r>
              <w:rPr>
                <w:noProof/>
                <w:webHidden/>
              </w:rPr>
              <w:instrText xml:space="preserve"> PAGEREF _Toc164521235 \h </w:instrText>
            </w:r>
            <w:r>
              <w:rPr>
                <w:noProof/>
                <w:webHidden/>
              </w:rPr>
            </w:r>
            <w:r>
              <w:rPr>
                <w:noProof/>
                <w:webHidden/>
              </w:rPr>
              <w:fldChar w:fldCharType="separate"/>
            </w:r>
            <w:r>
              <w:rPr>
                <w:noProof/>
                <w:webHidden/>
              </w:rPr>
              <w:t>28</w:t>
            </w:r>
            <w:r>
              <w:rPr>
                <w:noProof/>
                <w:webHidden/>
              </w:rPr>
              <w:fldChar w:fldCharType="end"/>
            </w:r>
          </w:hyperlink>
        </w:p>
        <w:p w14:paraId="57704DAC" w14:textId="143F3680"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36" w:history="1">
            <w:r w:rsidRPr="00596968">
              <w:rPr>
                <w:rStyle w:val="Hypertextovprepojenie"/>
                <w:noProof/>
              </w:rPr>
              <w:t>3.1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Architektúry web aplikácii</w:t>
            </w:r>
            <w:r>
              <w:rPr>
                <w:noProof/>
                <w:webHidden/>
              </w:rPr>
              <w:tab/>
            </w:r>
            <w:r>
              <w:rPr>
                <w:noProof/>
                <w:webHidden/>
              </w:rPr>
              <w:fldChar w:fldCharType="begin"/>
            </w:r>
            <w:r>
              <w:rPr>
                <w:noProof/>
                <w:webHidden/>
              </w:rPr>
              <w:instrText xml:space="preserve"> PAGEREF _Toc164521236 \h </w:instrText>
            </w:r>
            <w:r>
              <w:rPr>
                <w:noProof/>
                <w:webHidden/>
              </w:rPr>
            </w:r>
            <w:r>
              <w:rPr>
                <w:noProof/>
                <w:webHidden/>
              </w:rPr>
              <w:fldChar w:fldCharType="separate"/>
            </w:r>
            <w:r>
              <w:rPr>
                <w:noProof/>
                <w:webHidden/>
              </w:rPr>
              <w:t>28</w:t>
            </w:r>
            <w:r>
              <w:rPr>
                <w:noProof/>
                <w:webHidden/>
              </w:rPr>
              <w:fldChar w:fldCharType="end"/>
            </w:r>
          </w:hyperlink>
        </w:p>
        <w:p w14:paraId="0A60ACCF" w14:textId="702825BC"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37" w:history="1">
            <w:r w:rsidRPr="00596968">
              <w:rPr>
                <w:rStyle w:val="Hypertextovprepojenie"/>
                <w:noProof/>
              </w:rPr>
              <w:t>3.2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Frontendové technológie</w:t>
            </w:r>
            <w:r>
              <w:rPr>
                <w:noProof/>
                <w:webHidden/>
              </w:rPr>
              <w:tab/>
            </w:r>
            <w:r>
              <w:rPr>
                <w:noProof/>
                <w:webHidden/>
              </w:rPr>
              <w:fldChar w:fldCharType="begin"/>
            </w:r>
            <w:r>
              <w:rPr>
                <w:noProof/>
                <w:webHidden/>
              </w:rPr>
              <w:instrText xml:space="preserve"> PAGEREF _Toc164521237 \h </w:instrText>
            </w:r>
            <w:r>
              <w:rPr>
                <w:noProof/>
                <w:webHidden/>
              </w:rPr>
            </w:r>
            <w:r>
              <w:rPr>
                <w:noProof/>
                <w:webHidden/>
              </w:rPr>
              <w:fldChar w:fldCharType="separate"/>
            </w:r>
            <w:r>
              <w:rPr>
                <w:noProof/>
                <w:webHidden/>
              </w:rPr>
              <w:t>29</w:t>
            </w:r>
            <w:r>
              <w:rPr>
                <w:noProof/>
                <w:webHidden/>
              </w:rPr>
              <w:fldChar w:fldCharType="end"/>
            </w:r>
          </w:hyperlink>
        </w:p>
        <w:p w14:paraId="39D23533" w14:textId="61A7FB1F"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38" w:history="1">
            <w:r w:rsidRPr="00596968">
              <w:rPr>
                <w:rStyle w:val="Hypertextovprepojenie"/>
                <w:noProof/>
              </w:rPr>
              <w:t>3.2.1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Rozdiely medzi DOM a Virtual DOM</w:t>
            </w:r>
            <w:r>
              <w:rPr>
                <w:noProof/>
                <w:webHidden/>
              </w:rPr>
              <w:tab/>
            </w:r>
            <w:r>
              <w:rPr>
                <w:noProof/>
                <w:webHidden/>
              </w:rPr>
              <w:fldChar w:fldCharType="begin"/>
            </w:r>
            <w:r>
              <w:rPr>
                <w:noProof/>
                <w:webHidden/>
              </w:rPr>
              <w:instrText xml:space="preserve"> PAGEREF _Toc164521238 \h </w:instrText>
            </w:r>
            <w:r>
              <w:rPr>
                <w:noProof/>
                <w:webHidden/>
              </w:rPr>
            </w:r>
            <w:r>
              <w:rPr>
                <w:noProof/>
                <w:webHidden/>
              </w:rPr>
              <w:fldChar w:fldCharType="separate"/>
            </w:r>
            <w:r>
              <w:rPr>
                <w:noProof/>
                <w:webHidden/>
              </w:rPr>
              <w:t>29</w:t>
            </w:r>
            <w:r>
              <w:rPr>
                <w:noProof/>
                <w:webHidden/>
              </w:rPr>
              <w:fldChar w:fldCharType="end"/>
            </w:r>
          </w:hyperlink>
        </w:p>
        <w:p w14:paraId="504FC19D" w14:textId="34F39416"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39" w:history="1">
            <w:r w:rsidRPr="00596968">
              <w:rPr>
                <w:rStyle w:val="Hypertextovprepojenie"/>
                <w:noProof/>
              </w:rPr>
              <w:t>3.2.2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Porovnanie frameworkov</w:t>
            </w:r>
            <w:r>
              <w:rPr>
                <w:noProof/>
                <w:webHidden/>
              </w:rPr>
              <w:tab/>
            </w:r>
            <w:r>
              <w:rPr>
                <w:noProof/>
                <w:webHidden/>
              </w:rPr>
              <w:fldChar w:fldCharType="begin"/>
            </w:r>
            <w:r>
              <w:rPr>
                <w:noProof/>
                <w:webHidden/>
              </w:rPr>
              <w:instrText xml:space="preserve"> PAGEREF _Toc164521239 \h </w:instrText>
            </w:r>
            <w:r>
              <w:rPr>
                <w:noProof/>
                <w:webHidden/>
              </w:rPr>
            </w:r>
            <w:r>
              <w:rPr>
                <w:noProof/>
                <w:webHidden/>
              </w:rPr>
              <w:fldChar w:fldCharType="separate"/>
            </w:r>
            <w:r>
              <w:rPr>
                <w:noProof/>
                <w:webHidden/>
              </w:rPr>
              <w:t>29</w:t>
            </w:r>
            <w:r>
              <w:rPr>
                <w:noProof/>
                <w:webHidden/>
              </w:rPr>
              <w:fldChar w:fldCharType="end"/>
            </w:r>
          </w:hyperlink>
        </w:p>
        <w:p w14:paraId="1EC386F1" w14:textId="73AAD70C"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40" w:history="1">
            <w:r w:rsidRPr="00596968">
              <w:rPr>
                <w:rStyle w:val="Hypertextovprepojenie"/>
                <w:noProof/>
              </w:rPr>
              <w:t>3.2.3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Bootstrap</w:t>
            </w:r>
            <w:r>
              <w:rPr>
                <w:noProof/>
                <w:webHidden/>
              </w:rPr>
              <w:tab/>
            </w:r>
            <w:r>
              <w:rPr>
                <w:noProof/>
                <w:webHidden/>
              </w:rPr>
              <w:fldChar w:fldCharType="begin"/>
            </w:r>
            <w:r>
              <w:rPr>
                <w:noProof/>
                <w:webHidden/>
              </w:rPr>
              <w:instrText xml:space="preserve"> PAGEREF _Toc164521240 \h </w:instrText>
            </w:r>
            <w:r>
              <w:rPr>
                <w:noProof/>
                <w:webHidden/>
              </w:rPr>
            </w:r>
            <w:r>
              <w:rPr>
                <w:noProof/>
                <w:webHidden/>
              </w:rPr>
              <w:fldChar w:fldCharType="separate"/>
            </w:r>
            <w:r>
              <w:rPr>
                <w:noProof/>
                <w:webHidden/>
              </w:rPr>
              <w:t>31</w:t>
            </w:r>
            <w:r>
              <w:rPr>
                <w:noProof/>
                <w:webHidden/>
              </w:rPr>
              <w:fldChar w:fldCharType="end"/>
            </w:r>
          </w:hyperlink>
        </w:p>
        <w:p w14:paraId="4E1C9C66" w14:textId="58F97413"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41" w:history="1">
            <w:r w:rsidRPr="00596968">
              <w:rPr>
                <w:rStyle w:val="Hypertextovprepojenie"/>
                <w:noProof/>
              </w:rPr>
              <w:t>3.3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Backendové technológie</w:t>
            </w:r>
            <w:r>
              <w:rPr>
                <w:noProof/>
                <w:webHidden/>
              </w:rPr>
              <w:tab/>
            </w:r>
            <w:r>
              <w:rPr>
                <w:noProof/>
                <w:webHidden/>
              </w:rPr>
              <w:fldChar w:fldCharType="begin"/>
            </w:r>
            <w:r>
              <w:rPr>
                <w:noProof/>
                <w:webHidden/>
              </w:rPr>
              <w:instrText xml:space="preserve"> PAGEREF _Toc164521241 \h </w:instrText>
            </w:r>
            <w:r>
              <w:rPr>
                <w:noProof/>
                <w:webHidden/>
              </w:rPr>
            </w:r>
            <w:r>
              <w:rPr>
                <w:noProof/>
                <w:webHidden/>
              </w:rPr>
              <w:fldChar w:fldCharType="separate"/>
            </w:r>
            <w:r>
              <w:rPr>
                <w:noProof/>
                <w:webHidden/>
              </w:rPr>
              <w:t>31</w:t>
            </w:r>
            <w:r>
              <w:rPr>
                <w:noProof/>
                <w:webHidden/>
              </w:rPr>
              <w:fldChar w:fldCharType="end"/>
            </w:r>
          </w:hyperlink>
        </w:p>
        <w:p w14:paraId="3AA8CE85" w14:textId="41B03647"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42" w:history="1">
            <w:r w:rsidRPr="00596968">
              <w:rPr>
                <w:rStyle w:val="Hypertextovprepojenie"/>
                <w:noProof/>
              </w:rPr>
              <w:t>3.4</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Databázové technológie</w:t>
            </w:r>
            <w:r>
              <w:rPr>
                <w:noProof/>
                <w:webHidden/>
              </w:rPr>
              <w:tab/>
            </w:r>
            <w:r>
              <w:rPr>
                <w:noProof/>
                <w:webHidden/>
              </w:rPr>
              <w:fldChar w:fldCharType="begin"/>
            </w:r>
            <w:r>
              <w:rPr>
                <w:noProof/>
                <w:webHidden/>
              </w:rPr>
              <w:instrText xml:space="preserve"> PAGEREF _Toc164521242 \h </w:instrText>
            </w:r>
            <w:r>
              <w:rPr>
                <w:noProof/>
                <w:webHidden/>
              </w:rPr>
            </w:r>
            <w:r>
              <w:rPr>
                <w:noProof/>
                <w:webHidden/>
              </w:rPr>
              <w:fldChar w:fldCharType="separate"/>
            </w:r>
            <w:r>
              <w:rPr>
                <w:noProof/>
                <w:webHidden/>
              </w:rPr>
              <w:t>31</w:t>
            </w:r>
            <w:r>
              <w:rPr>
                <w:noProof/>
                <w:webHidden/>
              </w:rPr>
              <w:fldChar w:fldCharType="end"/>
            </w:r>
          </w:hyperlink>
        </w:p>
        <w:p w14:paraId="79079982" w14:textId="6B253BFD"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43" w:history="1">
            <w:r w:rsidRPr="00596968">
              <w:rPr>
                <w:rStyle w:val="Hypertextovprepojenie"/>
                <w:noProof/>
              </w:rPr>
              <w:t>3.4.1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Porovnanie databáz</w:t>
            </w:r>
            <w:r>
              <w:rPr>
                <w:noProof/>
                <w:webHidden/>
              </w:rPr>
              <w:tab/>
            </w:r>
            <w:r>
              <w:rPr>
                <w:noProof/>
                <w:webHidden/>
              </w:rPr>
              <w:fldChar w:fldCharType="begin"/>
            </w:r>
            <w:r>
              <w:rPr>
                <w:noProof/>
                <w:webHidden/>
              </w:rPr>
              <w:instrText xml:space="preserve"> PAGEREF _Toc164521243 \h </w:instrText>
            </w:r>
            <w:r>
              <w:rPr>
                <w:noProof/>
                <w:webHidden/>
              </w:rPr>
            </w:r>
            <w:r>
              <w:rPr>
                <w:noProof/>
                <w:webHidden/>
              </w:rPr>
              <w:fldChar w:fldCharType="separate"/>
            </w:r>
            <w:r>
              <w:rPr>
                <w:noProof/>
                <w:webHidden/>
              </w:rPr>
              <w:t>32</w:t>
            </w:r>
            <w:r>
              <w:rPr>
                <w:noProof/>
                <w:webHidden/>
              </w:rPr>
              <w:fldChar w:fldCharType="end"/>
            </w:r>
          </w:hyperlink>
        </w:p>
        <w:p w14:paraId="3398FE39" w14:textId="22989F10"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44" w:history="1">
            <w:r w:rsidRPr="00596968">
              <w:rPr>
                <w:rStyle w:val="Hypertextovprepojenie"/>
                <w:noProof/>
              </w:rPr>
              <w:t>3.5</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Technológie pre infraštruktúru</w:t>
            </w:r>
            <w:r>
              <w:rPr>
                <w:noProof/>
                <w:webHidden/>
              </w:rPr>
              <w:tab/>
            </w:r>
            <w:r>
              <w:rPr>
                <w:noProof/>
                <w:webHidden/>
              </w:rPr>
              <w:fldChar w:fldCharType="begin"/>
            </w:r>
            <w:r>
              <w:rPr>
                <w:noProof/>
                <w:webHidden/>
              </w:rPr>
              <w:instrText xml:space="preserve"> PAGEREF _Toc164521244 \h </w:instrText>
            </w:r>
            <w:r>
              <w:rPr>
                <w:noProof/>
                <w:webHidden/>
              </w:rPr>
            </w:r>
            <w:r>
              <w:rPr>
                <w:noProof/>
                <w:webHidden/>
              </w:rPr>
              <w:fldChar w:fldCharType="separate"/>
            </w:r>
            <w:r>
              <w:rPr>
                <w:noProof/>
                <w:webHidden/>
              </w:rPr>
              <w:t>33</w:t>
            </w:r>
            <w:r>
              <w:rPr>
                <w:noProof/>
                <w:webHidden/>
              </w:rPr>
              <w:fldChar w:fldCharType="end"/>
            </w:r>
          </w:hyperlink>
        </w:p>
        <w:p w14:paraId="0F5D9D10" w14:textId="588A47C6"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45" w:history="1">
            <w:r w:rsidRPr="00596968">
              <w:rPr>
                <w:rStyle w:val="Hypertextovprepojenie"/>
                <w:noProof/>
              </w:rPr>
              <w:t>4</w:t>
            </w:r>
            <w:r>
              <w:rPr>
                <w:rFonts w:asciiTheme="minorHAnsi" w:hAnsiTheme="minorHAnsi" w:cstheme="minorBidi"/>
                <w:noProof/>
                <w:kern w:val="2"/>
                <w:szCs w:val="24"/>
                <w:lang w:val="sk-SK" w:eastAsia="sk-SK"/>
                <w14:ligatures w14:val="standardContextual"/>
              </w:rPr>
              <w:tab/>
            </w:r>
            <w:r w:rsidRPr="00596968">
              <w:rPr>
                <w:rStyle w:val="Hypertextovprepojenie"/>
                <w:noProof/>
              </w:rPr>
              <w:t>Návrh aplikácie</w:t>
            </w:r>
            <w:r>
              <w:rPr>
                <w:noProof/>
                <w:webHidden/>
              </w:rPr>
              <w:tab/>
            </w:r>
            <w:r>
              <w:rPr>
                <w:noProof/>
                <w:webHidden/>
              </w:rPr>
              <w:fldChar w:fldCharType="begin"/>
            </w:r>
            <w:r>
              <w:rPr>
                <w:noProof/>
                <w:webHidden/>
              </w:rPr>
              <w:instrText xml:space="preserve"> PAGEREF _Toc164521245 \h </w:instrText>
            </w:r>
            <w:r>
              <w:rPr>
                <w:noProof/>
                <w:webHidden/>
              </w:rPr>
            </w:r>
            <w:r>
              <w:rPr>
                <w:noProof/>
                <w:webHidden/>
              </w:rPr>
              <w:fldChar w:fldCharType="separate"/>
            </w:r>
            <w:r>
              <w:rPr>
                <w:noProof/>
                <w:webHidden/>
              </w:rPr>
              <w:t>34</w:t>
            </w:r>
            <w:r>
              <w:rPr>
                <w:noProof/>
                <w:webHidden/>
              </w:rPr>
              <w:fldChar w:fldCharType="end"/>
            </w:r>
          </w:hyperlink>
        </w:p>
        <w:p w14:paraId="155F25D0" w14:textId="3C0DD969"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46" w:history="1">
            <w:r w:rsidRPr="00596968">
              <w:rPr>
                <w:rStyle w:val="Hypertextovprepojenie"/>
                <w:noProof/>
              </w:rPr>
              <w:t>4.1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Špecifikácia požiadaviek</w:t>
            </w:r>
            <w:r>
              <w:rPr>
                <w:noProof/>
                <w:webHidden/>
              </w:rPr>
              <w:tab/>
            </w:r>
            <w:r>
              <w:rPr>
                <w:noProof/>
                <w:webHidden/>
              </w:rPr>
              <w:fldChar w:fldCharType="begin"/>
            </w:r>
            <w:r>
              <w:rPr>
                <w:noProof/>
                <w:webHidden/>
              </w:rPr>
              <w:instrText xml:space="preserve"> PAGEREF _Toc164521246 \h </w:instrText>
            </w:r>
            <w:r>
              <w:rPr>
                <w:noProof/>
                <w:webHidden/>
              </w:rPr>
            </w:r>
            <w:r>
              <w:rPr>
                <w:noProof/>
                <w:webHidden/>
              </w:rPr>
              <w:fldChar w:fldCharType="separate"/>
            </w:r>
            <w:r>
              <w:rPr>
                <w:noProof/>
                <w:webHidden/>
              </w:rPr>
              <w:t>34</w:t>
            </w:r>
            <w:r>
              <w:rPr>
                <w:noProof/>
                <w:webHidden/>
              </w:rPr>
              <w:fldChar w:fldCharType="end"/>
            </w:r>
          </w:hyperlink>
        </w:p>
        <w:p w14:paraId="7E3A5C79" w14:textId="5BD3B022"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47" w:history="1">
            <w:r w:rsidRPr="00596968">
              <w:rPr>
                <w:rStyle w:val="Hypertextovprepojenie"/>
                <w:noProof/>
              </w:rPr>
              <w:t>4.1.1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Funkcionálne požiadavky</w:t>
            </w:r>
            <w:r>
              <w:rPr>
                <w:noProof/>
                <w:webHidden/>
              </w:rPr>
              <w:tab/>
            </w:r>
            <w:r>
              <w:rPr>
                <w:noProof/>
                <w:webHidden/>
              </w:rPr>
              <w:fldChar w:fldCharType="begin"/>
            </w:r>
            <w:r>
              <w:rPr>
                <w:noProof/>
                <w:webHidden/>
              </w:rPr>
              <w:instrText xml:space="preserve"> PAGEREF _Toc164521247 \h </w:instrText>
            </w:r>
            <w:r>
              <w:rPr>
                <w:noProof/>
                <w:webHidden/>
              </w:rPr>
            </w:r>
            <w:r>
              <w:rPr>
                <w:noProof/>
                <w:webHidden/>
              </w:rPr>
              <w:fldChar w:fldCharType="separate"/>
            </w:r>
            <w:r>
              <w:rPr>
                <w:noProof/>
                <w:webHidden/>
              </w:rPr>
              <w:t>34</w:t>
            </w:r>
            <w:r>
              <w:rPr>
                <w:noProof/>
                <w:webHidden/>
              </w:rPr>
              <w:fldChar w:fldCharType="end"/>
            </w:r>
          </w:hyperlink>
        </w:p>
        <w:p w14:paraId="1FFA8BD7" w14:textId="51BE031D"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48" w:history="1">
            <w:r w:rsidRPr="00596968">
              <w:rPr>
                <w:rStyle w:val="Hypertextovprepojenie"/>
                <w:noProof/>
              </w:rPr>
              <w:t>4.1.2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Nefunkcionálne požiadavky</w:t>
            </w:r>
            <w:r>
              <w:rPr>
                <w:noProof/>
                <w:webHidden/>
              </w:rPr>
              <w:tab/>
            </w:r>
            <w:r>
              <w:rPr>
                <w:noProof/>
                <w:webHidden/>
              </w:rPr>
              <w:fldChar w:fldCharType="begin"/>
            </w:r>
            <w:r>
              <w:rPr>
                <w:noProof/>
                <w:webHidden/>
              </w:rPr>
              <w:instrText xml:space="preserve"> PAGEREF _Toc164521248 \h </w:instrText>
            </w:r>
            <w:r>
              <w:rPr>
                <w:noProof/>
                <w:webHidden/>
              </w:rPr>
            </w:r>
            <w:r>
              <w:rPr>
                <w:noProof/>
                <w:webHidden/>
              </w:rPr>
              <w:fldChar w:fldCharType="separate"/>
            </w:r>
            <w:r>
              <w:rPr>
                <w:noProof/>
                <w:webHidden/>
              </w:rPr>
              <w:t>35</w:t>
            </w:r>
            <w:r>
              <w:rPr>
                <w:noProof/>
                <w:webHidden/>
              </w:rPr>
              <w:fldChar w:fldCharType="end"/>
            </w:r>
          </w:hyperlink>
        </w:p>
        <w:p w14:paraId="69D37093" w14:textId="3C603FF4"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49" w:history="1">
            <w:r w:rsidRPr="00596968">
              <w:rPr>
                <w:rStyle w:val="Hypertextovprepojenie"/>
                <w:noProof/>
              </w:rPr>
              <w:t>4.1.3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Diagram prípadov použitia</w:t>
            </w:r>
            <w:r>
              <w:rPr>
                <w:noProof/>
                <w:webHidden/>
              </w:rPr>
              <w:tab/>
            </w:r>
            <w:r>
              <w:rPr>
                <w:noProof/>
                <w:webHidden/>
              </w:rPr>
              <w:fldChar w:fldCharType="begin"/>
            </w:r>
            <w:r>
              <w:rPr>
                <w:noProof/>
                <w:webHidden/>
              </w:rPr>
              <w:instrText xml:space="preserve"> PAGEREF _Toc164521249 \h </w:instrText>
            </w:r>
            <w:r>
              <w:rPr>
                <w:noProof/>
                <w:webHidden/>
              </w:rPr>
            </w:r>
            <w:r>
              <w:rPr>
                <w:noProof/>
                <w:webHidden/>
              </w:rPr>
              <w:fldChar w:fldCharType="separate"/>
            </w:r>
            <w:r>
              <w:rPr>
                <w:noProof/>
                <w:webHidden/>
              </w:rPr>
              <w:t>35</w:t>
            </w:r>
            <w:r>
              <w:rPr>
                <w:noProof/>
                <w:webHidden/>
              </w:rPr>
              <w:fldChar w:fldCharType="end"/>
            </w:r>
          </w:hyperlink>
        </w:p>
        <w:p w14:paraId="6F929D74" w14:textId="0D91140F"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50" w:history="1">
            <w:r w:rsidRPr="00596968">
              <w:rPr>
                <w:rStyle w:val="Hypertextovprepojenie"/>
                <w:noProof/>
              </w:rPr>
              <w:t>4.2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Architektúra aplikácie</w:t>
            </w:r>
            <w:r>
              <w:rPr>
                <w:noProof/>
                <w:webHidden/>
              </w:rPr>
              <w:tab/>
            </w:r>
            <w:r>
              <w:rPr>
                <w:noProof/>
                <w:webHidden/>
              </w:rPr>
              <w:fldChar w:fldCharType="begin"/>
            </w:r>
            <w:r>
              <w:rPr>
                <w:noProof/>
                <w:webHidden/>
              </w:rPr>
              <w:instrText xml:space="preserve"> PAGEREF _Toc164521250 \h </w:instrText>
            </w:r>
            <w:r>
              <w:rPr>
                <w:noProof/>
                <w:webHidden/>
              </w:rPr>
            </w:r>
            <w:r>
              <w:rPr>
                <w:noProof/>
                <w:webHidden/>
              </w:rPr>
              <w:fldChar w:fldCharType="separate"/>
            </w:r>
            <w:r>
              <w:rPr>
                <w:noProof/>
                <w:webHidden/>
              </w:rPr>
              <w:t>36</w:t>
            </w:r>
            <w:r>
              <w:rPr>
                <w:noProof/>
                <w:webHidden/>
              </w:rPr>
              <w:fldChar w:fldCharType="end"/>
            </w:r>
          </w:hyperlink>
        </w:p>
        <w:p w14:paraId="66AF541D" w14:textId="0B52DA52"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51" w:history="1">
            <w:r w:rsidRPr="00596968">
              <w:rPr>
                <w:rStyle w:val="Hypertextovprepojenie"/>
                <w:noProof/>
              </w:rPr>
              <w:t>4.3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Štruktúra dátového modelu</w:t>
            </w:r>
            <w:r>
              <w:rPr>
                <w:noProof/>
                <w:webHidden/>
              </w:rPr>
              <w:tab/>
            </w:r>
            <w:r>
              <w:rPr>
                <w:noProof/>
                <w:webHidden/>
              </w:rPr>
              <w:fldChar w:fldCharType="begin"/>
            </w:r>
            <w:r>
              <w:rPr>
                <w:noProof/>
                <w:webHidden/>
              </w:rPr>
              <w:instrText xml:space="preserve"> PAGEREF _Toc164521251 \h </w:instrText>
            </w:r>
            <w:r>
              <w:rPr>
                <w:noProof/>
                <w:webHidden/>
              </w:rPr>
            </w:r>
            <w:r>
              <w:rPr>
                <w:noProof/>
                <w:webHidden/>
              </w:rPr>
              <w:fldChar w:fldCharType="separate"/>
            </w:r>
            <w:r>
              <w:rPr>
                <w:noProof/>
                <w:webHidden/>
              </w:rPr>
              <w:t>37</w:t>
            </w:r>
            <w:r>
              <w:rPr>
                <w:noProof/>
                <w:webHidden/>
              </w:rPr>
              <w:fldChar w:fldCharType="end"/>
            </w:r>
          </w:hyperlink>
        </w:p>
        <w:p w14:paraId="6F3AC8CE" w14:textId="0417C604"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52" w:history="1">
            <w:r w:rsidRPr="00596968">
              <w:rPr>
                <w:rStyle w:val="Hypertextovprepojenie"/>
                <w:noProof/>
              </w:rPr>
              <w:t>4.4</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Grafické rozhranie</w:t>
            </w:r>
            <w:r>
              <w:rPr>
                <w:noProof/>
                <w:webHidden/>
              </w:rPr>
              <w:tab/>
            </w:r>
            <w:r>
              <w:rPr>
                <w:noProof/>
                <w:webHidden/>
              </w:rPr>
              <w:fldChar w:fldCharType="begin"/>
            </w:r>
            <w:r>
              <w:rPr>
                <w:noProof/>
                <w:webHidden/>
              </w:rPr>
              <w:instrText xml:space="preserve"> PAGEREF _Toc164521252 \h </w:instrText>
            </w:r>
            <w:r>
              <w:rPr>
                <w:noProof/>
                <w:webHidden/>
              </w:rPr>
            </w:r>
            <w:r>
              <w:rPr>
                <w:noProof/>
                <w:webHidden/>
              </w:rPr>
              <w:fldChar w:fldCharType="separate"/>
            </w:r>
            <w:r>
              <w:rPr>
                <w:noProof/>
                <w:webHidden/>
              </w:rPr>
              <w:t>38</w:t>
            </w:r>
            <w:r>
              <w:rPr>
                <w:noProof/>
                <w:webHidden/>
              </w:rPr>
              <w:fldChar w:fldCharType="end"/>
            </w:r>
          </w:hyperlink>
        </w:p>
        <w:p w14:paraId="3D3672BC" w14:textId="43F6BE71"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53" w:history="1">
            <w:r w:rsidRPr="00596968">
              <w:rPr>
                <w:rStyle w:val="Hypertextovprepojenie"/>
                <w:noProof/>
              </w:rPr>
              <w:t>4.5</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REST API</w:t>
            </w:r>
            <w:r>
              <w:rPr>
                <w:noProof/>
                <w:webHidden/>
              </w:rPr>
              <w:tab/>
            </w:r>
            <w:r>
              <w:rPr>
                <w:noProof/>
                <w:webHidden/>
              </w:rPr>
              <w:fldChar w:fldCharType="begin"/>
            </w:r>
            <w:r>
              <w:rPr>
                <w:noProof/>
                <w:webHidden/>
              </w:rPr>
              <w:instrText xml:space="preserve"> PAGEREF _Toc164521253 \h </w:instrText>
            </w:r>
            <w:r>
              <w:rPr>
                <w:noProof/>
                <w:webHidden/>
              </w:rPr>
            </w:r>
            <w:r>
              <w:rPr>
                <w:noProof/>
                <w:webHidden/>
              </w:rPr>
              <w:fldChar w:fldCharType="separate"/>
            </w:r>
            <w:r>
              <w:rPr>
                <w:noProof/>
                <w:webHidden/>
              </w:rPr>
              <w:t>40</w:t>
            </w:r>
            <w:r>
              <w:rPr>
                <w:noProof/>
                <w:webHidden/>
              </w:rPr>
              <w:fldChar w:fldCharType="end"/>
            </w:r>
          </w:hyperlink>
        </w:p>
        <w:p w14:paraId="6CDC5F59" w14:textId="50F40E5D"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54" w:history="1">
            <w:r w:rsidRPr="00596968">
              <w:rPr>
                <w:rStyle w:val="Hypertextovprepojenie"/>
                <w:noProof/>
              </w:rPr>
              <w:t>4.6</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Ad-hoc konektivita</w:t>
            </w:r>
            <w:r>
              <w:rPr>
                <w:noProof/>
                <w:webHidden/>
              </w:rPr>
              <w:tab/>
            </w:r>
            <w:r>
              <w:rPr>
                <w:noProof/>
                <w:webHidden/>
              </w:rPr>
              <w:fldChar w:fldCharType="begin"/>
            </w:r>
            <w:r>
              <w:rPr>
                <w:noProof/>
                <w:webHidden/>
              </w:rPr>
              <w:instrText xml:space="preserve"> PAGEREF _Toc164521254 \h </w:instrText>
            </w:r>
            <w:r>
              <w:rPr>
                <w:noProof/>
                <w:webHidden/>
              </w:rPr>
            </w:r>
            <w:r>
              <w:rPr>
                <w:noProof/>
                <w:webHidden/>
              </w:rPr>
              <w:fldChar w:fldCharType="separate"/>
            </w:r>
            <w:r>
              <w:rPr>
                <w:noProof/>
                <w:webHidden/>
              </w:rPr>
              <w:t>40</w:t>
            </w:r>
            <w:r>
              <w:rPr>
                <w:noProof/>
                <w:webHidden/>
              </w:rPr>
              <w:fldChar w:fldCharType="end"/>
            </w:r>
          </w:hyperlink>
        </w:p>
        <w:p w14:paraId="5D42DD5B" w14:textId="42A00ACC"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55" w:history="1">
            <w:r w:rsidRPr="00596968">
              <w:rPr>
                <w:rStyle w:val="Hypertextovprepojenie"/>
                <w:noProof/>
              </w:rPr>
              <w:t>5</w:t>
            </w:r>
            <w:r>
              <w:rPr>
                <w:rFonts w:asciiTheme="minorHAnsi" w:hAnsiTheme="minorHAnsi" w:cstheme="minorBidi"/>
                <w:noProof/>
                <w:kern w:val="2"/>
                <w:szCs w:val="24"/>
                <w:lang w:val="sk-SK" w:eastAsia="sk-SK"/>
                <w14:ligatures w14:val="standardContextual"/>
              </w:rPr>
              <w:tab/>
            </w:r>
            <w:r w:rsidRPr="00596968">
              <w:rPr>
                <w:rStyle w:val="Hypertextovprepojenie"/>
                <w:noProof/>
              </w:rPr>
              <w:t>Implementácia aplikácie</w:t>
            </w:r>
            <w:r>
              <w:rPr>
                <w:noProof/>
                <w:webHidden/>
              </w:rPr>
              <w:tab/>
            </w:r>
            <w:r>
              <w:rPr>
                <w:noProof/>
                <w:webHidden/>
              </w:rPr>
              <w:fldChar w:fldCharType="begin"/>
            </w:r>
            <w:r>
              <w:rPr>
                <w:noProof/>
                <w:webHidden/>
              </w:rPr>
              <w:instrText xml:space="preserve"> PAGEREF _Toc164521255 \h </w:instrText>
            </w:r>
            <w:r>
              <w:rPr>
                <w:noProof/>
                <w:webHidden/>
              </w:rPr>
            </w:r>
            <w:r>
              <w:rPr>
                <w:noProof/>
                <w:webHidden/>
              </w:rPr>
              <w:fldChar w:fldCharType="separate"/>
            </w:r>
            <w:r>
              <w:rPr>
                <w:noProof/>
                <w:webHidden/>
              </w:rPr>
              <w:t>41</w:t>
            </w:r>
            <w:r>
              <w:rPr>
                <w:noProof/>
                <w:webHidden/>
              </w:rPr>
              <w:fldChar w:fldCharType="end"/>
            </w:r>
          </w:hyperlink>
        </w:p>
        <w:p w14:paraId="6932C7FE" w14:textId="6E5CB91B"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56" w:history="1">
            <w:r w:rsidRPr="00596968">
              <w:rPr>
                <w:rStyle w:val="Hypertextovprepojenie"/>
                <w:noProof/>
              </w:rPr>
              <w:t>5.1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Štruktúra aplikácie</w:t>
            </w:r>
            <w:r>
              <w:rPr>
                <w:noProof/>
                <w:webHidden/>
              </w:rPr>
              <w:tab/>
            </w:r>
            <w:r>
              <w:rPr>
                <w:noProof/>
                <w:webHidden/>
              </w:rPr>
              <w:fldChar w:fldCharType="begin"/>
            </w:r>
            <w:r>
              <w:rPr>
                <w:noProof/>
                <w:webHidden/>
              </w:rPr>
              <w:instrText xml:space="preserve"> PAGEREF _Toc164521256 \h </w:instrText>
            </w:r>
            <w:r>
              <w:rPr>
                <w:noProof/>
                <w:webHidden/>
              </w:rPr>
            </w:r>
            <w:r>
              <w:rPr>
                <w:noProof/>
                <w:webHidden/>
              </w:rPr>
              <w:fldChar w:fldCharType="separate"/>
            </w:r>
            <w:r>
              <w:rPr>
                <w:noProof/>
                <w:webHidden/>
              </w:rPr>
              <w:t>41</w:t>
            </w:r>
            <w:r>
              <w:rPr>
                <w:noProof/>
                <w:webHidden/>
              </w:rPr>
              <w:fldChar w:fldCharType="end"/>
            </w:r>
          </w:hyperlink>
        </w:p>
        <w:p w14:paraId="5C2F569B" w14:textId="2DB8016F"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57" w:history="1">
            <w:r w:rsidRPr="00596968">
              <w:rPr>
                <w:rStyle w:val="Hypertextovprepojenie"/>
                <w:noProof/>
              </w:rPr>
              <w:t>5.2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Backend</w:t>
            </w:r>
            <w:r>
              <w:rPr>
                <w:noProof/>
                <w:webHidden/>
              </w:rPr>
              <w:tab/>
            </w:r>
            <w:r>
              <w:rPr>
                <w:noProof/>
                <w:webHidden/>
              </w:rPr>
              <w:fldChar w:fldCharType="begin"/>
            </w:r>
            <w:r>
              <w:rPr>
                <w:noProof/>
                <w:webHidden/>
              </w:rPr>
              <w:instrText xml:space="preserve"> PAGEREF _Toc164521257 \h </w:instrText>
            </w:r>
            <w:r>
              <w:rPr>
                <w:noProof/>
                <w:webHidden/>
              </w:rPr>
            </w:r>
            <w:r>
              <w:rPr>
                <w:noProof/>
                <w:webHidden/>
              </w:rPr>
              <w:fldChar w:fldCharType="separate"/>
            </w:r>
            <w:r>
              <w:rPr>
                <w:noProof/>
                <w:webHidden/>
              </w:rPr>
              <w:t>42</w:t>
            </w:r>
            <w:r>
              <w:rPr>
                <w:noProof/>
                <w:webHidden/>
              </w:rPr>
              <w:fldChar w:fldCharType="end"/>
            </w:r>
          </w:hyperlink>
        </w:p>
        <w:p w14:paraId="1F1A5167" w14:textId="5110BE52"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58" w:history="1">
            <w:r w:rsidRPr="00596968">
              <w:rPr>
                <w:rStyle w:val="Hypertextovprepojenie"/>
                <w:noProof/>
              </w:rPr>
              <w:t>5.2.1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REST API endpointy</w:t>
            </w:r>
            <w:r>
              <w:rPr>
                <w:noProof/>
                <w:webHidden/>
              </w:rPr>
              <w:tab/>
            </w:r>
            <w:r>
              <w:rPr>
                <w:noProof/>
                <w:webHidden/>
              </w:rPr>
              <w:fldChar w:fldCharType="begin"/>
            </w:r>
            <w:r>
              <w:rPr>
                <w:noProof/>
                <w:webHidden/>
              </w:rPr>
              <w:instrText xml:space="preserve"> PAGEREF _Toc164521258 \h </w:instrText>
            </w:r>
            <w:r>
              <w:rPr>
                <w:noProof/>
                <w:webHidden/>
              </w:rPr>
            </w:r>
            <w:r>
              <w:rPr>
                <w:noProof/>
                <w:webHidden/>
              </w:rPr>
              <w:fldChar w:fldCharType="separate"/>
            </w:r>
            <w:r>
              <w:rPr>
                <w:noProof/>
                <w:webHidden/>
              </w:rPr>
              <w:t>42</w:t>
            </w:r>
            <w:r>
              <w:rPr>
                <w:noProof/>
                <w:webHidden/>
              </w:rPr>
              <w:fldChar w:fldCharType="end"/>
            </w:r>
          </w:hyperlink>
        </w:p>
        <w:p w14:paraId="4FB18EC5" w14:textId="11F67FAA"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59" w:history="1">
            <w:r w:rsidRPr="00596968">
              <w:rPr>
                <w:rStyle w:val="Hypertextovprepojenie"/>
                <w:noProof/>
              </w:rPr>
              <w:t>5.3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Frontend</w:t>
            </w:r>
            <w:r>
              <w:rPr>
                <w:noProof/>
                <w:webHidden/>
              </w:rPr>
              <w:tab/>
            </w:r>
            <w:r>
              <w:rPr>
                <w:noProof/>
                <w:webHidden/>
              </w:rPr>
              <w:fldChar w:fldCharType="begin"/>
            </w:r>
            <w:r>
              <w:rPr>
                <w:noProof/>
                <w:webHidden/>
              </w:rPr>
              <w:instrText xml:space="preserve"> PAGEREF _Toc164521259 \h </w:instrText>
            </w:r>
            <w:r>
              <w:rPr>
                <w:noProof/>
                <w:webHidden/>
              </w:rPr>
            </w:r>
            <w:r>
              <w:rPr>
                <w:noProof/>
                <w:webHidden/>
              </w:rPr>
              <w:fldChar w:fldCharType="separate"/>
            </w:r>
            <w:r>
              <w:rPr>
                <w:noProof/>
                <w:webHidden/>
              </w:rPr>
              <w:t>43</w:t>
            </w:r>
            <w:r>
              <w:rPr>
                <w:noProof/>
                <w:webHidden/>
              </w:rPr>
              <w:fldChar w:fldCharType="end"/>
            </w:r>
          </w:hyperlink>
        </w:p>
        <w:p w14:paraId="69BEF7CD" w14:textId="0EAA24B7"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60" w:history="1">
            <w:r w:rsidRPr="00596968">
              <w:rPr>
                <w:rStyle w:val="Hypertextovprepojenie"/>
                <w:noProof/>
              </w:rPr>
              <w:t>5.3.1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Redux</w:t>
            </w:r>
            <w:r>
              <w:rPr>
                <w:noProof/>
                <w:webHidden/>
              </w:rPr>
              <w:tab/>
            </w:r>
            <w:r>
              <w:rPr>
                <w:noProof/>
                <w:webHidden/>
              </w:rPr>
              <w:fldChar w:fldCharType="begin"/>
            </w:r>
            <w:r>
              <w:rPr>
                <w:noProof/>
                <w:webHidden/>
              </w:rPr>
              <w:instrText xml:space="preserve"> PAGEREF _Toc164521260 \h </w:instrText>
            </w:r>
            <w:r>
              <w:rPr>
                <w:noProof/>
                <w:webHidden/>
              </w:rPr>
            </w:r>
            <w:r>
              <w:rPr>
                <w:noProof/>
                <w:webHidden/>
              </w:rPr>
              <w:fldChar w:fldCharType="separate"/>
            </w:r>
            <w:r>
              <w:rPr>
                <w:noProof/>
                <w:webHidden/>
              </w:rPr>
              <w:t>43</w:t>
            </w:r>
            <w:r>
              <w:rPr>
                <w:noProof/>
                <w:webHidden/>
              </w:rPr>
              <w:fldChar w:fldCharType="end"/>
            </w:r>
          </w:hyperlink>
        </w:p>
        <w:p w14:paraId="5E356450" w14:textId="577B75AF"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61" w:history="1">
            <w:r w:rsidRPr="00596968">
              <w:rPr>
                <w:rStyle w:val="Hypertextovprepojenie"/>
                <w:noProof/>
              </w:rPr>
              <w:t>5.3.2</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List</w:t>
            </w:r>
            <w:r>
              <w:rPr>
                <w:noProof/>
                <w:webHidden/>
              </w:rPr>
              <w:tab/>
            </w:r>
            <w:r>
              <w:rPr>
                <w:noProof/>
                <w:webHidden/>
              </w:rPr>
              <w:fldChar w:fldCharType="begin"/>
            </w:r>
            <w:r>
              <w:rPr>
                <w:noProof/>
                <w:webHidden/>
              </w:rPr>
              <w:instrText xml:space="preserve"> PAGEREF _Toc164521261 \h </w:instrText>
            </w:r>
            <w:r>
              <w:rPr>
                <w:noProof/>
                <w:webHidden/>
              </w:rPr>
            </w:r>
            <w:r>
              <w:rPr>
                <w:noProof/>
                <w:webHidden/>
              </w:rPr>
              <w:fldChar w:fldCharType="separate"/>
            </w:r>
            <w:r>
              <w:rPr>
                <w:noProof/>
                <w:webHidden/>
              </w:rPr>
              <w:t>44</w:t>
            </w:r>
            <w:r>
              <w:rPr>
                <w:noProof/>
                <w:webHidden/>
              </w:rPr>
              <w:fldChar w:fldCharType="end"/>
            </w:r>
          </w:hyperlink>
        </w:p>
        <w:p w14:paraId="41564008" w14:textId="794D4122" w:rsidR="004220AD" w:rsidRDefault="004220AD">
          <w:pPr>
            <w:pStyle w:val="Obsah3"/>
            <w:rPr>
              <w:rFonts w:asciiTheme="minorHAnsi" w:hAnsiTheme="minorHAnsi" w:cstheme="minorBidi"/>
              <w:noProof/>
              <w:kern w:val="2"/>
              <w:sz w:val="24"/>
              <w:szCs w:val="24"/>
              <w:lang w:val="sk-SK" w:eastAsia="sk-SK"/>
              <w14:ligatures w14:val="standardContextual"/>
            </w:rPr>
          </w:pPr>
          <w:hyperlink w:anchor="_Toc164521262" w:history="1">
            <w:r w:rsidRPr="00596968">
              <w:rPr>
                <w:rStyle w:val="Hypertextovprepojenie"/>
                <w:noProof/>
              </w:rPr>
              <w:t>5.3.3</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OPC UA Server detail</w:t>
            </w:r>
            <w:r>
              <w:rPr>
                <w:noProof/>
                <w:webHidden/>
              </w:rPr>
              <w:tab/>
            </w:r>
            <w:r>
              <w:rPr>
                <w:noProof/>
                <w:webHidden/>
              </w:rPr>
              <w:fldChar w:fldCharType="begin"/>
            </w:r>
            <w:r>
              <w:rPr>
                <w:noProof/>
                <w:webHidden/>
              </w:rPr>
              <w:instrText xml:space="preserve"> PAGEREF _Toc164521262 \h </w:instrText>
            </w:r>
            <w:r>
              <w:rPr>
                <w:noProof/>
                <w:webHidden/>
              </w:rPr>
            </w:r>
            <w:r>
              <w:rPr>
                <w:noProof/>
                <w:webHidden/>
              </w:rPr>
              <w:fldChar w:fldCharType="separate"/>
            </w:r>
            <w:r>
              <w:rPr>
                <w:noProof/>
                <w:webHidden/>
              </w:rPr>
              <w:t>44</w:t>
            </w:r>
            <w:r>
              <w:rPr>
                <w:noProof/>
                <w:webHidden/>
              </w:rPr>
              <w:fldChar w:fldCharType="end"/>
            </w:r>
          </w:hyperlink>
        </w:p>
        <w:p w14:paraId="24E34D1F" w14:textId="22BC6136"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63" w:history="1">
            <w:r w:rsidRPr="00596968">
              <w:rPr>
                <w:rStyle w:val="Hypertextovprepojenie"/>
                <w:noProof/>
              </w:rPr>
              <w:t>5.4</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Kontajnerizácia aplikácie</w:t>
            </w:r>
            <w:r>
              <w:rPr>
                <w:noProof/>
                <w:webHidden/>
              </w:rPr>
              <w:tab/>
            </w:r>
            <w:r>
              <w:rPr>
                <w:noProof/>
                <w:webHidden/>
              </w:rPr>
              <w:fldChar w:fldCharType="begin"/>
            </w:r>
            <w:r>
              <w:rPr>
                <w:noProof/>
                <w:webHidden/>
              </w:rPr>
              <w:instrText xml:space="preserve"> PAGEREF _Toc164521263 \h </w:instrText>
            </w:r>
            <w:r>
              <w:rPr>
                <w:noProof/>
                <w:webHidden/>
              </w:rPr>
            </w:r>
            <w:r>
              <w:rPr>
                <w:noProof/>
                <w:webHidden/>
              </w:rPr>
              <w:fldChar w:fldCharType="separate"/>
            </w:r>
            <w:r>
              <w:rPr>
                <w:noProof/>
                <w:webHidden/>
              </w:rPr>
              <w:t>44</w:t>
            </w:r>
            <w:r>
              <w:rPr>
                <w:noProof/>
                <w:webHidden/>
              </w:rPr>
              <w:fldChar w:fldCharType="end"/>
            </w:r>
          </w:hyperlink>
        </w:p>
        <w:p w14:paraId="3F126C6A" w14:textId="369CD540"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64" w:history="1">
            <w:r w:rsidRPr="00596968">
              <w:rPr>
                <w:rStyle w:val="Hypertextovprepojenie"/>
                <w:noProof/>
              </w:rPr>
              <w:t>6</w:t>
            </w:r>
            <w:r>
              <w:rPr>
                <w:rFonts w:asciiTheme="minorHAnsi" w:hAnsiTheme="minorHAnsi" w:cstheme="minorBidi"/>
                <w:noProof/>
                <w:kern w:val="2"/>
                <w:szCs w:val="24"/>
                <w:lang w:val="sk-SK" w:eastAsia="sk-SK"/>
                <w14:ligatures w14:val="standardContextual"/>
              </w:rPr>
              <w:tab/>
            </w:r>
            <w:r w:rsidRPr="00596968">
              <w:rPr>
                <w:rStyle w:val="Hypertextovprepojenie"/>
                <w:noProof/>
              </w:rPr>
              <w:t>Popis šablóny</w:t>
            </w:r>
            <w:r>
              <w:rPr>
                <w:noProof/>
                <w:webHidden/>
              </w:rPr>
              <w:tab/>
            </w:r>
            <w:r>
              <w:rPr>
                <w:noProof/>
                <w:webHidden/>
              </w:rPr>
              <w:fldChar w:fldCharType="begin"/>
            </w:r>
            <w:r>
              <w:rPr>
                <w:noProof/>
                <w:webHidden/>
              </w:rPr>
              <w:instrText xml:space="preserve"> PAGEREF _Toc164521264 \h </w:instrText>
            </w:r>
            <w:r>
              <w:rPr>
                <w:noProof/>
                <w:webHidden/>
              </w:rPr>
            </w:r>
            <w:r>
              <w:rPr>
                <w:noProof/>
                <w:webHidden/>
              </w:rPr>
              <w:fldChar w:fldCharType="separate"/>
            </w:r>
            <w:r>
              <w:rPr>
                <w:noProof/>
                <w:webHidden/>
              </w:rPr>
              <w:t>46</w:t>
            </w:r>
            <w:r>
              <w:rPr>
                <w:noProof/>
                <w:webHidden/>
              </w:rPr>
              <w:fldChar w:fldCharType="end"/>
            </w:r>
          </w:hyperlink>
        </w:p>
        <w:p w14:paraId="40D5E34B" w14:textId="39AF6A89"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65" w:history="1">
            <w:r w:rsidRPr="00596968">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Popis nastavenia strany</w:t>
            </w:r>
            <w:r>
              <w:rPr>
                <w:noProof/>
                <w:webHidden/>
              </w:rPr>
              <w:tab/>
            </w:r>
            <w:r>
              <w:rPr>
                <w:noProof/>
                <w:webHidden/>
              </w:rPr>
              <w:fldChar w:fldCharType="begin"/>
            </w:r>
            <w:r>
              <w:rPr>
                <w:noProof/>
                <w:webHidden/>
              </w:rPr>
              <w:instrText xml:space="preserve"> PAGEREF _Toc164521265 \h </w:instrText>
            </w:r>
            <w:r>
              <w:rPr>
                <w:noProof/>
                <w:webHidden/>
              </w:rPr>
            </w:r>
            <w:r>
              <w:rPr>
                <w:noProof/>
                <w:webHidden/>
              </w:rPr>
              <w:fldChar w:fldCharType="separate"/>
            </w:r>
            <w:r>
              <w:rPr>
                <w:noProof/>
                <w:webHidden/>
              </w:rPr>
              <w:t>46</w:t>
            </w:r>
            <w:r>
              <w:rPr>
                <w:noProof/>
                <w:webHidden/>
              </w:rPr>
              <w:fldChar w:fldCharType="end"/>
            </w:r>
          </w:hyperlink>
        </w:p>
        <w:p w14:paraId="687D8458" w14:textId="6A518A59" w:rsidR="004220AD" w:rsidRDefault="004220AD">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4521266" w:history="1">
            <w:r w:rsidRPr="00596968">
              <w:rPr>
                <w:rStyle w:val="Hypertextovprepojenie"/>
                <w:noProof/>
              </w:rPr>
              <w:t>6.5</w:t>
            </w:r>
            <w:r>
              <w:rPr>
                <w:rFonts w:asciiTheme="minorHAnsi" w:hAnsiTheme="minorHAnsi" w:cstheme="minorBidi"/>
                <w:noProof/>
                <w:kern w:val="2"/>
                <w:sz w:val="24"/>
                <w:szCs w:val="24"/>
                <w:lang w:val="sk-SK" w:eastAsia="sk-SK"/>
                <w14:ligatures w14:val="standardContextual"/>
              </w:rPr>
              <w:tab/>
            </w:r>
            <w:r w:rsidRPr="00596968">
              <w:rPr>
                <w:rStyle w:val="Hypertextovprepojenie"/>
                <w:noProof/>
              </w:rPr>
              <w:t>Popis nastavenia štýlov</w:t>
            </w:r>
            <w:r>
              <w:rPr>
                <w:noProof/>
                <w:webHidden/>
              </w:rPr>
              <w:tab/>
            </w:r>
            <w:r>
              <w:rPr>
                <w:noProof/>
                <w:webHidden/>
              </w:rPr>
              <w:fldChar w:fldCharType="begin"/>
            </w:r>
            <w:r>
              <w:rPr>
                <w:noProof/>
                <w:webHidden/>
              </w:rPr>
              <w:instrText xml:space="preserve"> PAGEREF _Toc164521266 \h </w:instrText>
            </w:r>
            <w:r>
              <w:rPr>
                <w:noProof/>
                <w:webHidden/>
              </w:rPr>
            </w:r>
            <w:r>
              <w:rPr>
                <w:noProof/>
                <w:webHidden/>
              </w:rPr>
              <w:fldChar w:fldCharType="separate"/>
            </w:r>
            <w:r>
              <w:rPr>
                <w:noProof/>
                <w:webHidden/>
              </w:rPr>
              <w:t>46</w:t>
            </w:r>
            <w:r>
              <w:rPr>
                <w:noProof/>
                <w:webHidden/>
              </w:rPr>
              <w:fldChar w:fldCharType="end"/>
            </w:r>
          </w:hyperlink>
        </w:p>
        <w:p w14:paraId="324B047A" w14:textId="46F85461"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67" w:history="1">
            <w:r w:rsidRPr="00596968">
              <w:rPr>
                <w:rStyle w:val="Hypertextovprepojenie"/>
                <w:noProof/>
              </w:rPr>
              <w:t>Záver</w:t>
            </w:r>
            <w:r>
              <w:rPr>
                <w:rFonts w:asciiTheme="minorHAnsi" w:hAnsiTheme="minorHAnsi" w:cstheme="minorBidi"/>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_Toc164521267 \h </w:instrText>
            </w:r>
            <w:r>
              <w:rPr>
                <w:noProof/>
                <w:webHidden/>
              </w:rPr>
            </w:r>
            <w:r>
              <w:rPr>
                <w:noProof/>
                <w:webHidden/>
              </w:rPr>
              <w:fldChar w:fldCharType="separate"/>
            </w:r>
            <w:r>
              <w:rPr>
                <w:noProof/>
                <w:webHidden/>
              </w:rPr>
              <w:t>48</w:t>
            </w:r>
            <w:r>
              <w:rPr>
                <w:noProof/>
                <w:webHidden/>
              </w:rPr>
              <w:fldChar w:fldCharType="end"/>
            </w:r>
          </w:hyperlink>
        </w:p>
        <w:p w14:paraId="02F7945D" w14:textId="5ADE9112"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68" w:history="1">
            <w:r w:rsidRPr="00596968">
              <w:rPr>
                <w:rStyle w:val="Hypertextovprepojenie"/>
                <w:noProof/>
              </w:rPr>
              <w:t>Zoznam použitej literatúry</w:t>
            </w:r>
            <w:r>
              <w:rPr>
                <w:rFonts w:asciiTheme="minorHAnsi" w:hAnsiTheme="minorHAnsi" w:cstheme="minorBidi"/>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_Toc164521268 \h </w:instrText>
            </w:r>
            <w:r>
              <w:rPr>
                <w:noProof/>
                <w:webHidden/>
              </w:rPr>
            </w:r>
            <w:r>
              <w:rPr>
                <w:noProof/>
                <w:webHidden/>
              </w:rPr>
              <w:fldChar w:fldCharType="separate"/>
            </w:r>
            <w:r>
              <w:rPr>
                <w:noProof/>
                <w:webHidden/>
              </w:rPr>
              <w:t>49</w:t>
            </w:r>
            <w:r>
              <w:rPr>
                <w:noProof/>
                <w:webHidden/>
              </w:rPr>
              <w:fldChar w:fldCharType="end"/>
            </w:r>
          </w:hyperlink>
        </w:p>
        <w:p w14:paraId="6F0377AB" w14:textId="14A7C17E"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69" w:history="1">
            <w:r w:rsidRPr="00596968">
              <w:rPr>
                <w:rStyle w:val="Hypertextovprepojenie"/>
                <w:noProof/>
              </w:rPr>
              <w:t>Prílohy</w:t>
            </w:r>
            <w:r>
              <w:rPr>
                <w:rFonts w:asciiTheme="minorHAnsi" w:hAnsiTheme="minorHAnsi" w:cstheme="minorBidi"/>
                <w:noProof/>
                <w:kern w:val="2"/>
                <w:szCs w:val="24"/>
                <w:lang w:val="sk-SK" w:eastAsia="sk-SK"/>
                <w14:ligatures w14:val="standardContextual"/>
              </w:rPr>
              <w:tab/>
            </w:r>
            <w:r w:rsidRPr="00596968">
              <w:rPr>
                <w:rStyle w:val="Hypertextovprepojenie"/>
                <w:noProof/>
              </w:rPr>
              <w:t xml:space="preserve"> </w:t>
            </w:r>
            <w:r>
              <w:rPr>
                <w:noProof/>
                <w:webHidden/>
              </w:rPr>
              <w:tab/>
            </w:r>
            <w:r>
              <w:rPr>
                <w:noProof/>
                <w:webHidden/>
              </w:rPr>
              <w:fldChar w:fldCharType="begin"/>
            </w:r>
            <w:r>
              <w:rPr>
                <w:noProof/>
                <w:webHidden/>
              </w:rPr>
              <w:instrText xml:space="preserve"> PAGEREF _Toc164521269 \h </w:instrText>
            </w:r>
            <w:r>
              <w:rPr>
                <w:noProof/>
                <w:webHidden/>
              </w:rPr>
            </w:r>
            <w:r>
              <w:rPr>
                <w:noProof/>
                <w:webHidden/>
              </w:rPr>
              <w:fldChar w:fldCharType="separate"/>
            </w:r>
            <w:r>
              <w:rPr>
                <w:noProof/>
                <w:webHidden/>
              </w:rPr>
              <w:t>I</w:t>
            </w:r>
            <w:r>
              <w:rPr>
                <w:noProof/>
                <w:webHidden/>
              </w:rPr>
              <w:fldChar w:fldCharType="end"/>
            </w:r>
          </w:hyperlink>
        </w:p>
        <w:p w14:paraId="7312CAB0" w14:textId="6EE2585A" w:rsidR="004220AD" w:rsidRDefault="004220AD" w:rsidP="00033151">
          <w:pPr>
            <w:pStyle w:val="Obsah1"/>
            <w:rPr>
              <w:rFonts w:asciiTheme="minorHAnsi" w:hAnsiTheme="minorHAnsi" w:cstheme="minorBidi"/>
              <w:noProof/>
              <w:kern w:val="2"/>
              <w:szCs w:val="24"/>
              <w:lang w:val="sk-SK" w:eastAsia="sk-SK"/>
              <w14:ligatures w14:val="standardContextual"/>
            </w:rPr>
          </w:pPr>
          <w:hyperlink w:anchor="_Toc164521270" w:history="1">
            <w:r w:rsidRPr="00596968">
              <w:rPr>
                <w:rStyle w:val="Hypertextovprepojenie"/>
                <w:noProof/>
              </w:rPr>
              <w:t>Príloha A: Štruktúra elektronického nosiča</w:t>
            </w:r>
            <w:r>
              <w:rPr>
                <w:noProof/>
                <w:webHidden/>
              </w:rPr>
              <w:tab/>
            </w:r>
            <w:r>
              <w:rPr>
                <w:noProof/>
                <w:webHidden/>
              </w:rPr>
              <w:fldChar w:fldCharType="begin"/>
            </w:r>
            <w:r>
              <w:rPr>
                <w:noProof/>
                <w:webHidden/>
              </w:rPr>
              <w:instrText xml:space="preserve"> PAGEREF _Toc164521270 \h </w:instrText>
            </w:r>
            <w:r>
              <w:rPr>
                <w:noProof/>
                <w:webHidden/>
              </w:rPr>
            </w:r>
            <w:r>
              <w:rPr>
                <w:noProof/>
                <w:webHidden/>
              </w:rPr>
              <w:fldChar w:fldCharType="separate"/>
            </w:r>
            <w:r>
              <w:rPr>
                <w:noProof/>
                <w:webHidden/>
              </w:rPr>
              <w:t>II</w:t>
            </w:r>
            <w:r>
              <w:rPr>
                <w:noProof/>
                <w:webHidden/>
              </w:rPr>
              <w:fldChar w:fldCharType="end"/>
            </w:r>
          </w:hyperlink>
        </w:p>
        <w:p w14:paraId="511F1BC9" w14:textId="32F6C48A" w:rsidR="00E634E4" w:rsidRDefault="002A2D0C" w:rsidP="00033151">
          <w:pPr>
            <w:pStyle w:val="Zakladny"/>
          </w:pPr>
          <w:r>
            <w:fldChar w:fldCharType="end"/>
          </w:r>
        </w:p>
        <w:p w14:paraId="5DE4FC92" w14:textId="3ED97413" w:rsidR="0030586C" w:rsidRPr="00657C53" w:rsidRDefault="00000000"/>
      </w:sdtContent>
    </w:sdt>
    <w:p w14:paraId="34BA533E" w14:textId="77777777" w:rsidR="00C87A2B" w:rsidRPr="0030586C" w:rsidRDefault="00C87A2B">
      <w:pPr>
        <w:rPr>
          <w:rFonts w:ascii="Times New Roman" w:eastAsiaTheme="minorEastAsia" w:hAnsi="Times New Roman" w:cs="Times New Roman"/>
          <w:b/>
          <w:sz w:val="24"/>
          <w:szCs w:val="32"/>
        </w:rPr>
      </w:pPr>
      <w:r>
        <w:br w:type="page"/>
      </w:r>
    </w:p>
    <w:p w14:paraId="6D8063B1" w14:textId="3B1D9E74" w:rsidR="0012247C" w:rsidRPr="00657C53" w:rsidRDefault="00000000" w:rsidP="00033151">
      <w:pPr>
        <w:pStyle w:val="Zakladny"/>
      </w:pPr>
      <w:sdt>
        <w:sdtPr>
          <w:id w:val="-1508821853"/>
          <w:lock w:val="sdtContentLocked"/>
          <w:placeholder>
            <w:docPart w:val="8B9AD2F7437C49EAB40D19F52951714D"/>
          </w:placeholder>
        </w:sdtPr>
        <w:sdtContent>
          <w:r w:rsidR="0012247C" w:rsidRPr="0012247C">
            <w:rPr>
              <w:rStyle w:val="Nadpis1rovneChar"/>
            </w:rPr>
            <w:t>Zoznam obrázkov a</w:t>
          </w:r>
          <w:r w:rsidR="0012247C">
            <w:rPr>
              <w:rStyle w:val="Nadpis1rovneChar"/>
            </w:rPr>
            <w:t> </w:t>
          </w:r>
          <w:r w:rsidR="0012247C" w:rsidRPr="0012247C">
            <w:rPr>
              <w:rStyle w:val="Nadpis1rovneChar"/>
            </w:rPr>
            <w:t>tabuliek</w:t>
          </w:r>
        </w:sdtContent>
      </w:sdt>
      <w:r w:rsidR="005B4CE1" w:rsidRPr="005B4CE1">
        <w:rPr>
          <w:szCs w:val="24"/>
        </w:rPr>
        <w:fldChar w:fldCharType="begin"/>
      </w:r>
      <w:r w:rsidR="005B4CE1" w:rsidRPr="005B4CE1">
        <w:rPr>
          <w:szCs w:val="24"/>
        </w:rPr>
        <w:instrText xml:space="preserve"> TOC \h \z \c "Obrázok" </w:instrText>
      </w:r>
      <w:r>
        <w:rPr>
          <w:szCs w:val="24"/>
        </w:rPr>
        <w:fldChar w:fldCharType="separate"/>
      </w:r>
      <w:r w:rsidR="005B4CE1" w:rsidRPr="005B4CE1">
        <w:rPr>
          <w:szCs w:val="24"/>
        </w:rPr>
        <w:fldChar w:fldCharType="end"/>
      </w:r>
    </w:p>
    <w:p w14:paraId="4F876B03" w14:textId="0CAAF424" w:rsidR="00ED3606" w:rsidRPr="00807934" w:rsidRDefault="00657C53"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r>
        <w:fldChar w:fldCharType="begin"/>
      </w:r>
      <w:r>
        <w:instrText xml:space="preserve"> TOC \h \z \c "Obr." </w:instrText>
      </w:r>
      <w:r>
        <w:fldChar w:fldCharType="separate"/>
      </w:r>
      <w:hyperlink w:anchor="_Toc160898713" w:history="1">
        <w:r w:rsidR="00ED3606" w:rsidRPr="00ED3606">
          <w:rPr>
            <w:rStyle w:val="Hypertextovprepojenie"/>
            <w:rFonts w:ascii="Times New Roman" w:hAnsi="Times New Roman" w:cs="Times New Roman"/>
            <w:noProof/>
          </w:rPr>
          <w:t>Obr. 1</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w:t>
        </w:r>
        <w:r w:rsidR="00ED3606" w:rsidRPr="00ED3606">
          <w:rPr>
            <w:rFonts w:ascii="Times New Roman" w:hAnsi="Times New Roman" w:cs="Times New Roman"/>
            <w:noProof/>
            <w:webHidden/>
          </w:rPr>
          <w:fldChar w:fldCharType="end"/>
        </w:r>
      </w:hyperlink>
    </w:p>
    <w:p w14:paraId="192123C4" w14:textId="04E6206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4" w:history="1">
        <w:r w:rsidR="00ED3606" w:rsidRPr="00ED3606">
          <w:rPr>
            <w:rStyle w:val="Hypertextovprepojenie"/>
            <w:rFonts w:ascii="Times New Roman" w:hAnsi="Times New Roman" w:cs="Times New Roman"/>
            <w:noProof/>
          </w:rPr>
          <w:t>Obr. 2: Príklad informačného modelu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4</w:t>
        </w:r>
        <w:r w:rsidR="00ED3606" w:rsidRPr="00ED3606">
          <w:rPr>
            <w:rFonts w:ascii="Times New Roman" w:hAnsi="Times New Roman" w:cs="Times New Roman"/>
            <w:noProof/>
            <w:webHidden/>
          </w:rPr>
          <w:fldChar w:fldCharType="end"/>
        </w:r>
      </w:hyperlink>
    </w:p>
    <w:p w14:paraId="2765C93B" w14:textId="65D320ED"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5" w:history="1">
        <w:r w:rsidR="00ED3606" w:rsidRPr="00ED3606">
          <w:rPr>
            <w:rStyle w:val="Hypertextovprepojenie"/>
            <w:rFonts w:ascii="Times New Roman" w:hAnsi="Times New Roman" w:cs="Times New Roman"/>
            <w:noProof/>
          </w:rPr>
          <w:t>Obr. 3 Model adresného pristoru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6</w:t>
        </w:r>
        <w:r w:rsidR="00ED3606" w:rsidRPr="00ED3606">
          <w:rPr>
            <w:rFonts w:ascii="Times New Roman" w:hAnsi="Times New Roman" w:cs="Times New Roman"/>
            <w:noProof/>
            <w:webHidden/>
          </w:rPr>
          <w:fldChar w:fldCharType="end"/>
        </w:r>
      </w:hyperlink>
    </w:p>
    <w:p w14:paraId="06E5AAAA" w14:textId="1B6DF34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6" w:history="1">
        <w:r w:rsidR="00ED3606" w:rsidRPr="00ED3606">
          <w:rPr>
            <w:rStyle w:val="Hypertextovprepojenie"/>
            <w:rFonts w:ascii="Times New Roman" w:hAnsi="Times New Roman" w:cs="Times New Roman"/>
            <w:noProof/>
          </w:rPr>
          <w:t>Obr. 4</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7</w:t>
        </w:r>
        <w:r w:rsidR="00ED3606" w:rsidRPr="00ED3606">
          <w:rPr>
            <w:rFonts w:ascii="Times New Roman" w:hAnsi="Times New Roman" w:cs="Times New Roman"/>
            <w:noProof/>
            <w:webHidden/>
          </w:rPr>
          <w:fldChar w:fldCharType="end"/>
        </w:r>
      </w:hyperlink>
    </w:p>
    <w:p w14:paraId="33D0E126" w14:textId="0B420D57"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7" w:history="1">
        <w:r w:rsidR="00ED3606" w:rsidRPr="00ED3606">
          <w:rPr>
            <w:rStyle w:val="Hypertextovprepojenie"/>
            <w:rFonts w:ascii="Times New Roman" w:hAnsi="Times New Roman" w:cs="Times New Roman"/>
            <w:noProof/>
          </w:rPr>
          <w:t>Obr. 5</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8</w:t>
        </w:r>
        <w:r w:rsidR="00ED3606" w:rsidRPr="00ED3606">
          <w:rPr>
            <w:rFonts w:ascii="Times New Roman" w:hAnsi="Times New Roman" w:cs="Times New Roman"/>
            <w:noProof/>
            <w:webHidden/>
          </w:rPr>
          <w:fldChar w:fldCharType="end"/>
        </w:r>
      </w:hyperlink>
    </w:p>
    <w:p w14:paraId="6F5A3AC8" w14:textId="5B5CF77F"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8" w:history="1">
        <w:r w:rsidR="00ED3606" w:rsidRPr="00ED3606">
          <w:rPr>
            <w:rStyle w:val="Hypertextovprepojenie"/>
            <w:rFonts w:ascii="Times New Roman" w:hAnsi="Times New Roman" w:cs="Times New Roman"/>
            <w:noProof/>
          </w:rPr>
          <w:t>Obr. 6 Opis hierarchického levelu na príkladu výroby pizze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9</w:t>
        </w:r>
        <w:r w:rsidR="00ED3606" w:rsidRPr="00ED3606">
          <w:rPr>
            <w:rFonts w:ascii="Times New Roman" w:hAnsi="Times New Roman" w:cs="Times New Roman"/>
            <w:noProof/>
            <w:webHidden/>
          </w:rPr>
          <w:fldChar w:fldCharType="end"/>
        </w:r>
      </w:hyperlink>
    </w:p>
    <w:p w14:paraId="738DEB89" w14:textId="6469DC5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9" w:history="1">
        <w:r w:rsidR="00ED3606" w:rsidRPr="00ED3606">
          <w:rPr>
            <w:rStyle w:val="Hypertextovprepojenie"/>
            <w:rFonts w:ascii="Times New Roman" w:hAnsi="Times New Roman" w:cs="Times New Roman"/>
            <w:noProof/>
          </w:rPr>
          <w:t>Obr. 7 Mapovanie získavania údajov o výrobe počas celého životného cyklu - https://www.i-scoop.eu/industry-4-0/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10</w:t>
        </w:r>
        <w:r w:rsidR="00ED3606" w:rsidRPr="00ED3606">
          <w:rPr>
            <w:rFonts w:ascii="Times New Roman" w:hAnsi="Times New Roman" w:cs="Times New Roman"/>
            <w:noProof/>
            <w:webHidden/>
          </w:rPr>
          <w:fldChar w:fldCharType="end"/>
        </w:r>
      </w:hyperlink>
    </w:p>
    <w:p w14:paraId="2691E1BB" w14:textId="26FBA61E"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0" w:history="1">
        <w:r w:rsidR="00ED3606" w:rsidRPr="00ED3606">
          <w:rPr>
            <w:rStyle w:val="Hypertextovprepojenie"/>
            <w:rFonts w:ascii="Times New Roman" w:hAnsi="Times New Roman" w:cs="Times New Roman"/>
            <w:noProof/>
          </w:rPr>
          <w:t>Obr. 8 Vrstvy architektúry RAMI 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10</w:t>
        </w:r>
        <w:r w:rsidR="00ED3606" w:rsidRPr="00ED3606">
          <w:rPr>
            <w:rFonts w:ascii="Times New Roman" w:hAnsi="Times New Roman" w:cs="Times New Roman"/>
            <w:noProof/>
            <w:webHidden/>
          </w:rPr>
          <w:fldChar w:fldCharType="end"/>
        </w:r>
      </w:hyperlink>
    </w:p>
    <w:p w14:paraId="458D7942" w14:textId="7642AC91"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1" w:history="1">
        <w:r w:rsidR="00ED3606" w:rsidRPr="00ED3606">
          <w:rPr>
            <w:rStyle w:val="Hypertextovprepojenie"/>
            <w:rFonts w:ascii="Times New Roman" w:hAnsi="Times New Roman" w:cs="Times New Roman"/>
            <w:noProof/>
          </w:rPr>
          <w:t>Obr. 9 Zobrazenie architektúry riešenia analýzy RAMI 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11</w:t>
        </w:r>
        <w:r w:rsidR="00ED3606" w:rsidRPr="00ED3606">
          <w:rPr>
            <w:rFonts w:ascii="Times New Roman" w:hAnsi="Times New Roman" w:cs="Times New Roman"/>
            <w:noProof/>
            <w:webHidden/>
          </w:rPr>
          <w:fldChar w:fldCharType="end"/>
        </w:r>
      </w:hyperlink>
    </w:p>
    <w:p w14:paraId="5F71A6E7" w14:textId="15E0591E"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2" w:history="1">
        <w:r w:rsidR="00ED3606" w:rsidRPr="00ED3606">
          <w:rPr>
            <w:rStyle w:val="Hypertextovprepojenie"/>
            <w:rFonts w:ascii="Times New Roman" w:hAnsi="Times New Roman" w:cs="Times New Roman"/>
            <w:noProof/>
          </w:rPr>
          <w:t>Obr. 10:  Industrial Internet of Things vs Internet of Things</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_Toc160898722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12</w:t>
        </w:r>
        <w:r w:rsidR="00ED3606" w:rsidRPr="00ED3606">
          <w:rPr>
            <w:rFonts w:ascii="Times New Roman" w:hAnsi="Times New Roman" w:cs="Times New Roman"/>
            <w:noProof/>
            <w:webHidden/>
          </w:rPr>
          <w:fldChar w:fldCharType="end"/>
        </w:r>
      </w:hyperlink>
    </w:p>
    <w:p w14:paraId="261CC22A" w14:textId="573CDCE8"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3" w:history="1">
        <w:r w:rsidR="00ED3606" w:rsidRPr="00ED3606">
          <w:rPr>
            <w:rStyle w:val="Hypertextovprepojenie"/>
            <w:rFonts w:ascii="Times New Roman" w:hAnsi="Times New Roman" w:cs="Times New Roman"/>
            <w:noProof/>
          </w:rPr>
          <w:t>Obr. 11: Štruktúra AAS všeobecne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13</w:t>
        </w:r>
        <w:r w:rsidR="00ED3606" w:rsidRPr="00ED3606">
          <w:rPr>
            <w:rFonts w:ascii="Times New Roman" w:hAnsi="Times New Roman" w:cs="Times New Roman"/>
            <w:noProof/>
            <w:webHidden/>
          </w:rPr>
          <w:fldChar w:fldCharType="end"/>
        </w:r>
      </w:hyperlink>
    </w:p>
    <w:p w14:paraId="38517B5B" w14:textId="1D2FB4C6"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4" w:history="1">
        <w:r w:rsidR="00ED3606" w:rsidRPr="00ED3606">
          <w:rPr>
            <w:rStyle w:val="Hypertextovprepojenie"/>
            <w:rFonts w:ascii="Times New Roman" w:hAnsi="Times New Roman" w:cs="Times New Roman"/>
            <w:noProof/>
          </w:rPr>
          <w:t>Obr. 12: AAS Submodel príklad</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14</w:t>
        </w:r>
        <w:r w:rsidR="00ED3606" w:rsidRPr="00ED3606">
          <w:rPr>
            <w:rFonts w:ascii="Times New Roman" w:hAnsi="Times New Roman" w:cs="Times New Roman"/>
            <w:noProof/>
            <w:webHidden/>
          </w:rPr>
          <w:fldChar w:fldCharType="end"/>
        </w:r>
      </w:hyperlink>
    </w:p>
    <w:p w14:paraId="28F63172" w14:textId="1897313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5" w:history="1">
        <w:r w:rsidR="00ED3606" w:rsidRPr="00ED3606">
          <w:rPr>
            <w:rStyle w:val="Hypertextovprepojenie"/>
            <w:rFonts w:ascii="Times New Roman" w:hAnsi="Times New Roman" w:cs="Times New Roman"/>
            <w:noProof/>
          </w:rPr>
          <w:t>Obr. 13: Model-View-Controller komunikácia</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14</w:t>
        </w:r>
        <w:r w:rsidR="00ED3606" w:rsidRPr="00ED3606">
          <w:rPr>
            <w:rFonts w:ascii="Times New Roman" w:hAnsi="Times New Roman" w:cs="Times New Roman"/>
            <w:noProof/>
            <w:webHidden/>
          </w:rPr>
          <w:fldChar w:fldCharType="end"/>
        </w:r>
      </w:hyperlink>
    </w:p>
    <w:p w14:paraId="07D39EA9" w14:textId="009B1941"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6" w:history="1">
        <w:r w:rsidR="00ED3606" w:rsidRPr="00ED3606">
          <w:rPr>
            <w:rStyle w:val="Hypertextovprepojenie"/>
            <w:rFonts w:ascii="Times New Roman" w:hAnsi="Times New Roman" w:cs="Times New Roman"/>
            <w:noProof/>
          </w:rPr>
          <w:t>Obr. 14: MVC komunikácia</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15</w:t>
        </w:r>
        <w:r w:rsidR="00ED3606" w:rsidRPr="00ED3606">
          <w:rPr>
            <w:rFonts w:ascii="Times New Roman" w:hAnsi="Times New Roman" w:cs="Times New Roman"/>
            <w:noProof/>
            <w:webHidden/>
          </w:rPr>
          <w:fldChar w:fldCharType="end"/>
        </w:r>
      </w:hyperlink>
    </w:p>
    <w:p w14:paraId="5C7A6E5E" w14:textId="1563FD23"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7" w:history="1">
        <w:r w:rsidR="00ED3606" w:rsidRPr="00ED3606">
          <w:rPr>
            <w:rStyle w:val="Hypertextovprepojenie"/>
            <w:rFonts w:ascii="Times New Roman" w:hAnsi="Times New Roman" w:cs="Times New Roman"/>
            <w:noProof/>
          </w:rPr>
          <w:t>Obr. 15: Reprezentácia DOM</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16</w:t>
        </w:r>
        <w:r w:rsidR="00ED3606" w:rsidRPr="00ED3606">
          <w:rPr>
            <w:rFonts w:ascii="Times New Roman" w:hAnsi="Times New Roman" w:cs="Times New Roman"/>
            <w:noProof/>
            <w:webHidden/>
          </w:rPr>
          <w:fldChar w:fldCharType="end"/>
        </w:r>
      </w:hyperlink>
    </w:p>
    <w:p w14:paraId="5FE8F618" w14:textId="31771CAC"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8" w:history="1">
        <w:r w:rsidR="00ED3606" w:rsidRPr="00ED3606">
          <w:rPr>
            <w:rStyle w:val="Hypertextovprepojenie"/>
            <w:rFonts w:ascii="Times New Roman" w:hAnsi="Times New Roman" w:cs="Times New Roman"/>
            <w:noProof/>
          </w:rPr>
          <w:t>Obr. 16: Priebeh od zmeny po vykreslenie OBR - https://dev.to/adityasharan01/react-virtual-dom-explained-in-simple-english-10j6</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17</w:t>
        </w:r>
        <w:r w:rsidR="00ED3606" w:rsidRPr="00ED3606">
          <w:rPr>
            <w:rFonts w:ascii="Times New Roman" w:hAnsi="Times New Roman" w:cs="Times New Roman"/>
            <w:noProof/>
            <w:webHidden/>
          </w:rPr>
          <w:fldChar w:fldCharType="end"/>
        </w:r>
      </w:hyperlink>
    </w:p>
    <w:p w14:paraId="0735F0C8" w14:textId="58402E6B"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9" w:history="1">
        <w:r w:rsidR="00ED3606" w:rsidRPr="00ED3606">
          <w:rPr>
            <w:rStyle w:val="Hypertextovprepojenie"/>
            <w:rFonts w:ascii="Times New Roman" w:hAnsi="Times New Roman" w:cs="Times New Roman"/>
            <w:noProof/>
          </w:rPr>
          <w:t>Obr. 17: Pribeh vykreslovania pri React.js</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18</w:t>
        </w:r>
        <w:r w:rsidR="00ED3606" w:rsidRPr="00ED3606">
          <w:rPr>
            <w:rFonts w:ascii="Times New Roman" w:hAnsi="Times New Roman" w:cs="Times New Roman"/>
            <w:noProof/>
            <w:webHidden/>
          </w:rPr>
          <w:fldChar w:fldCharType="end"/>
        </w:r>
      </w:hyperlink>
    </w:p>
    <w:p w14:paraId="3B62D803" w14:textId="5A3D579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0" w:history="1">
        <w:r w:rsidR="00ED3606" w:rsidRPr="00ED3606">
          <w:rPr>
            <w:rStyle w:val="Hypertextovprepojenie"/>
            <w:rFonts w:ascii="Times New Roman" w:hAnsi="Times New Roman" w:cs="Times New Roman"/>
            <w:noProof/>
          </w:rPr>
          <w:t>Obr. 18: Registry komponent v Eclipse BaSyx</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20</w:t>
        </w:r>
        <w:r w:rsidR="00ED3606" w:rsidRPr="00ED3606">
          <w:rPr>
            <w:rFonts w:ascii="Times New Roman" w:hAnsi="Times New Roman" w:cs="Times New Roman"/>
            <w:noProof/>
            <w:webHidden/>
          </w:rPr>
          <w:fldChar w:fldCharType="end"/>
        </w:r>
      </w:hyperlink>
    </w:p>
    <w:p w14:paraId="5A05BD23" w14:textId="3EF4D7C6"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1" w:history="1">
        <w:r w:rsidR="00ED3606" w:rsidRPr="00ED3606">
          <w:rPr>
            <w:rStyle w:val="Hypertextovprepojenie"/>
            <w:rFonts w:ascii="Times New Roman" w:hAnsi="Times New Roman" w:cs="Times New Roman"/>
            <w:noProof/>
          </w:rPr>
          <w:t>Obr. 19: Príklad pre ID pre AAS v Registry komponente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20</w:t>
        </w:r>
        <w:r w:rsidR="00ED3606" w:rsidRPr="00ED3606">
          <w:rPr>
            <w:rFonts w:ascii="Times New Roman" w:hAnsi="Times New Roman" w:cs="Times New Roman"/>
            <w:noProof/>
            <w:webHidden/>
          </w:rPr>
          <w:fldChar w:fldCharType="end"/>
        </w:r>
      </w:hyperlink>
    </w:p>
    <w:p w14:paraId="2935BD96" w14:textId="0DB7F3F7"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2" w:history="1">
        <w:r w:rsidR="00ED3606" w:rsidRPr="00ED3606">
          <w:rPr>
            <w:rStyle w:val="Hypertextovprepojenie"/>
            <w:rFonts w:ascii="Times New Roman" w:hAnsi="Times New Roman" w:cs="Times New Roman"/>
            <w:noProof/>
          </w:rPr>
          <w:t>Obr. 20: Docker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_Toc160898732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22</w:t>
        </w:r>
        <w:r w:rsidR="00ED3606" w:rsidRPr="00ED3606">
          <w:rPr>
            <w:rFonts w:ascii="Times New Roman" w:hAnsi="Times New Roman" w:cs="Times New Roman"/>
            <w:noProof/>
            <w:webHidden/>
          </w:rPr>
          <w:fldChar w:fldCharType="end"/>
        </w:r>
      </w:hyperlink>
    </w:p>
    <w:p w14:paraId="0DB6DD1E" w14:textId="6301298D"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3" w:history="1">
        <w:r w:rsidR="00ED3606" w:rsidRPr="00ED3606">
          <w:rPr>
            <w:rStyle w:val="Hypertextovprepojenie"/>
            <w:rFonts w:ascii="Times New Roman" w:hAnsi="Times New Roman" w:cs="Times New Roman"/>
            <w:noProof/>
          </w:rPr>
          <w:t>Obr. 21: Docker compose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22</w:t>
        </w:r>
        <w:r w:rsidR="00ED3606" w:rsidRPr="00ED3606">
          <w:rPr>
            <w:rFonts w:ascii="Times New Roman" w:hAnsi="Times New Roman" w:cs="Times New Roman"/>
            <w:noProof/>
            <w:webHidden/>
          </w:rPr>
          <w:fldChar w:fldCharType="end"/>
        </w:r>
      </w:hyperlink>
    </w:p>
    <w:p w14:paraId="3B4D6F29" w14:textId="41BBA0B4"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4" w:history="1">
        <w:r w:rsidR="00ED3606" w:rsidRPr="00ED3606">
          <w:rPr>
            <w:rStyle w:val="Hypertextovprepojenie"/>
            <w:rFonts w:ascii="Times New Roman" w:hAnsi="Times New Roman" w:cs="Times New Roman"/>
            <w:noProof/>
          </w:rPr>
          <w:t>Obr. 22: Porovnanie štruktúry SQL databázy a MongoDB</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23</w:t>
        </w:r>
        <w:r w:rsidR="00ED3606" w:rsidRPr="00ED3606">
          <w:rPr>
            <w:rFonts w:ascii="Times New Roman" w:hAnsi="Times New Roman" w:cs="Times New Roman"/>
            <w:noProof/>
            <w:webHidden/>
          </w:rPr>
          <w:fldChar w:fldCharType="end"/>
        </w:r>
      </w:hyperlink>
    </w:p>
    <w:p w14:paraId="24AE58A1" w14:textId="207AAC7B"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5" w:history="1">
        <w:r w:rsidR="00ED3606" w:rsidRPr="00ED3606">
          <w:rPr>
            <w:rStyle w:val="Hypertextovprepojenie"/>
            <w:rFonts w:ascii="Times New Roman" w:hAnsi="Times New Roman" w:cs="Times New Roman"/>
            <w:noProof/>
          </w:rPr>
          <w:t>Obr. 23: Návrh architektúry pre webovú aplikáciu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26</w:t>
        </w:r>
        <w:r w:rsidR="00ED3606" w:rsidRPr="00ED3606">
          <w:rPr>
            <w:rFonts w:ascii="Times New Roman" w:hAnsi="Times New Roman" w:cs="Times New Roman"/>
            <w:noProof/>
            <w:webHidden/>
          </w:rPr>
          <w:fldChar w:fldCharType="end"/>
        </w:r>
      </w:hyperlink>
    </w:p>
    <w:p w14:paraId="4F8ADF12" w14:textId="4ECA9F6F"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6" w:history="1">
        <w:r w:rsidR="00ED3606" w:rsidRPr="00ED3606">
          <w:rPr>
            <w:rStyle w:val="Hypertextovprepojenie"/>
            <w:rFonts w:ascii="Times New Roman" w:hAnsi="Times New Roman" w:cs="Times New Roman"/>
            <w:noProof/>
          </w:rPr>
          <w:t>Obr. 24: Návrh dátového modelu pre OPC UA server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27</w:t>
        </w:r>
        <w:r w:rsidR="00ED3606" w:rsidRPr="00ED3606">
          <w:rPr>
            <w:rFonts w:ascii="Times New Roman" w:hAnsi="Times New Roman" w:cs="Times New Roman"/>
            <w:noProof/>
            <w:webHidden/>
          </w:rPr>
          <w:fldChar w:fldCharType="end"/>
        </w:r>
      </w:hyperlink>
    </w:p>
    <w:p w14:paraId="1D9C936D" w14:textId="358D969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7" w:history="1">
        <w:r w:rsidR="00ED3606" w:rsidRPr="00ED3606">
          <w:rPr>
            <w:rStyle w:val="Hypertextovprepojenie"/>
            <w:rFonts w:ascii="Times New Roman" w:hAnsi="Times New Roman" w:cs="Times New Roman"/>
            <w:noProof/>
          </w:rPr>
          <w:t>Obr. 25: Dátový model v JSON formáte pre Eclipse BaSyx AAS Registry</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27</w:t>
        </w:r>
        <w:r w:rsidR="00ED3606" w:rsidRPr="00ED3606">
          <w:rPr>
            <w:rFonts w:ascii="Times New Roman" w:hAnsi="Times New Roman" w:cs="Times New Roman"/>
            <w:noProof/>
            <w:webHidden/>
          </w:rPr>
          <w:fldChar w:fldCharType="end"/>
        </w:r>
      </w:hyperlink>
    </w:p>
    <w:p w14:paraId="1AD086EE" w14:textId="61D6A45C"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8" w:history="1">
        <w:r w:rsidR="00ED3606" w:rsidRPr="00ED3606">
          <w:rPr>
            <w:rStyle w:val="Hypertextovprepojenie"/>
            <w:rFonts w:ascii="Times New Roman" w:hAnsi="Times New Roman" w:cs="Times New Roman"/>
            <w:noProof/>
          </w:rPr>
          <w:t>Obr. 26: Dátový model v JSON formáte pre Eclipse BaSyx AAS Server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28</w:t>
        </w:r>
        <w:r w:rsidR="00ED3606" w:rsidRPr="00ED3606">
          <w:rPr>
            <w:rFonts w:ascii="Times New Roman" w:hAnsi="Times New Roman" w:cs="Times New Roman"/>
            <w:noProof/>
            <w:webHidden/>
          </w:rPr>
          <w:fldChar w:fldCharType="end"/>
        </w:r>
      </w:hyperlink>
    </w:p>
    <w:p w14:paraId="4CD51321" w14:textId="4509AAF4"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9" w:history="1">
        <w:r w:rsidR="00ED3606" w:rsidRPr="00ED3606">
          <w:rPr>
            <w:rStyle w:val="Hypertextovprepojenie"/>
            <w:rFonts w:ascii="Times New Roman" w:hAnsi="Times New Roman" w:cs="Times New Roman"/>
            <w:noProof/>
          </w:rPr>
          <w:t>Obr. 27: Dátový model v JSON formáte pre Eclipse BaSyx AAS Submodel</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28</w:t>
        </w:r>
        <w:r w:rsidR="00ED3606" w:rsidRPr="00ED3606">
          <w:rPr>
            <w:rFonts w:ascii="Times New Roman" w:hAnsi="Times New Roman" w:cs="Times New Roman"/>
            <w:noProof/>
            <w:webHidden/>
          </w:rPr>
          <w:fldChar w:fldCharType="end"/>
        </w:r>
      </w:hyperlink>
    </w:p>
    <w:p w14:paraId="254BBB72" w14:textId="7443B12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40" w:history="1">
        <w:r w:rsidR="00ED3606" w:rsidRPr="00ED3606">
          <w:rPr>
            <w:rStyle w:val="Hypertextovprepojenie"/>
            <w:rFonts w:ascii="Times New Roman" w:hAnsi="Times New Roman" w:cs="Times New Roman"/>
            <w:noProof/>
          </w:rPr>
          <w:t>Obr. 28: Návrh GUI pre hlavnú stránku webovej aplikácie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_Toc160898740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29</w:t>
        </w:r>
        <w:r w:rsidR="00ED3606" w:rsidRPr="00ED3606">
          <w:rPr>
            <w:rFonts w:ascii="Times New Roman" w:hAnsi="Times New Roman" w:cs="Times New Roman"/>
            <w:noProof/>
            <w:webHidden/>
          </w:rPr>
          <w:fldChar w:fldCharType="end"/>
        </w:r>
      </w:hyperlink>
    </w:p>
    <w:p w14:paraId="6562D1D0" w14:textId="433E97D5" w:rsidR="00ED3606" w:rsidRPr="00807934" w:rsidRDefault="00000000" w:rsidP="00ED3606">
      <w:pPr>
        <w:pStyle w:val="Zoznamobrzkov"/>
        <w:tabs>
          <w:tab w:val="right" w:leader="dot" w:pos="8777"/>
        </w:tabs>
        <w:spacing w:before="120"/>
        <w:rPr>
          <w:rFonts w:eastAsiaTheme="minorEastAsia"/>
          <w:noProof/>
          <w:kern w:val="2"/>
          <w:sz w:val="24"/>
          <w:szCs w:val="24"/>
          <w:lang w:val="en-US"/>
        </w:rPr>
      </w:pPr>
      <w:hyperlink w:anchor="_Toc160898741" w:history="1">
        <w:r w:rsidR="00ED3606" w:rsidRPr="00ED3606">
          <w:rPr>
            <w:rStyle w:val="Hypertextovprepojenie"/>
            <w:rFonts w:ascii="Times New Roman" w:hAnsi="Times New Roman" w:cs="Times New Roman"/>
            <w:noProof/>
          </w:rPr>
          <w:t>Obr. 29: Návrh modalu pre detailné zobrazenie informácií o OPC UA serveri</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_Toc160898741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30</w:t>
        </w:r>
        <w:r w:rsidR="00ED3606" w:rsidRPr="00ED3606">
          <w:rPr>
            <w:rFonts w:ascii="Times New Roman" w:hAnsi="Times New Roman" w:cs="Times New Roman"/>
            <w:noProof/>
            <w:webHidden/>
          </w:rPr>
          <w:fldChar w:fldCharType="end"/>
        </w:r>
      </w:hyperlink>
    </w:p>
    <w:p w14:paraId="717D72C9" w14:textId="1B180AC1" w:rsidR="00713E60" w:rsidRDefault="00657C53" w:rsidP="0012247C">
      <w:r>
        <w:fldChar w:fldCharType="end"/>
      </w:r>
    </w:p>
    <w:p w14:paraId="74A98207" w14:textId="77777777" w:rsidR="00111D48" w:rsidRDefault="00111D48" w:rsidP="0012247C"/>
    <w:p w14:paraId="25EE2DDF" w14:textId="77777777" w:rsidR="00111D48" w:rsidRDefault="00111D48" w:rsidP="0012247C">
      <w:pPr>
        <w:sectPr w:rsidR="00111D48" w:rsidSect="007B66E1">
          <w:pgSz w:w="11906" w:h="16838" w:code="9"/>
          <w:pgMar w:top="1701" w:right="1418" w:bottom="1701" w:left="1701" w:header="709" w:footer="709" w:gutter="0"/>
          <w:cols w:space="708"/>
          <w:docGrid w:linePitch="360"/>
        </w:sectPr>
      </w:pPr>
    </w:p>
    <w:sdt>
      <w:sdtPr>
        <w:id w:val="1309202895"/>
        <w:lock w:val="sdtContentLocked"/>
        <w:placeholder>
          <w:docPart w:val="8B9AD2F7437C49EAB40D19F52951714D"/>
        </w:placeholder>
      </w:sdtPr>
      <w:sdtContent>
        <w:p w14:paraId="3D628A12"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lang w:val="en-US"/>
        </w:rPr>
        <w:id w:val="1894778691"/>
        <w:placeholder>
          <w:docPart w:val="08C304AF65DE484D8D82093504712D4B"/>
        </w:placeholder>
      </w:sdtPr>
      <w:sdtEndPr>
        <w:rPr>
          <w:rStyle w:val="Predvolenpsmoodseku"/>
          <w:rFonts w:asciiTheme="minorHAnsi" w:hAnsiTheme="minorHAnsi" w:cstheme="minorBidi"/>
          <w:b/>
          <w:bCs/>
          <w:color w:val="FF0000"/>
          <w:sz w:val="22"/>
          <w:szCs w:val="22"/>
          <w:lang w:val="sk-SK"/>
        </w:rPr>
      </w:sdtEndPr>
      <w:sdtContent>
        <w:p w14:paraId="1B4C515B" w14:textId="77777777" w:rsidR="00283612" w:rsidRPr="00C576DB" w:rsidRDefault="00283612" w:rsidP="00283612">
          <w:pPr>
            <w:rPr>
              <w:rStyle w:val="ZakladnyChar"/>
              <w:lang w:val="en-US"/>
            </w:rPr>
          </w:pPr>
          <w:r w:rsidRPr="00C576DB">
            <w:rPr>
              <w:rStyle w:val="ZakladnyChar"/>
              <w:b/>
              <w:bCs/>
              <w:lang w:val="en-US"/>
            </w:rPr>
            <w:t>AAS</w:t>
          </w:r>
          <w:r w:rsidRPr="00C576DB">
            <w:rPr>
              <w:rStyle w:val="ZakladnyChar"/>
              <w:lang w:val="en-US"/>
            </w:rPr>
            <w:tab/>
          </w:r>
          <w:r w:rsidRPr="00C576DB">
            <w:rPr>
              <w:rStyle w:val="ZakladnyChar"/>
              <w:lang w:val="en-US"/>
            </w:rPr>
            <w:tab/>
            <w:t>Asset Administration Shell</w:t>
          </w:r>
        </w:p>
        <w:p w14:paraId="59D9E267" w14:textId="77777777" w:rsidR="00283612" w:rsidRDefault="00283612" w:rsidP="00283612">
          <w:pPr>
            <w:rPr>
              <w:rStyle w:val="ZakladnyChar"/>
            </w:rPr>
          </w:pPr>
          <w:r w:rsidRPr="00B91B62">
            <w:rPr>
              <w:rStyle w:val="ZakladnyChar"/>
              <w:b/>
              <w:bCs/>
            </w:rPr>
            <w:t>AASX</w:t>
          </w:r>
          <w:r>
            <w:rPr>
              <w:rStyle w:val="ZakladnyChar"/>
            </w:rPr>
            <w:tab/>
          </w:r>
          <w:r>
            <w:rPr>
              <w:rStyle w:val="ZakladnyChar"/>
            </w:rPr>
            <w:tab/>
            <w:t>Súborový formát balíka pre AAS</w:t>
          </w:r>
        </w:p>
        <w:p w14:paraId="16CF7B29" w14:textId="77777777" w:rsidR="00283612" w:rsidRPr="00C576DB" w:rsidRDefault="00283612" w:rsidP="00283612">
          <w:pPr>
            <w:rPr>
              <w:rStyle w:val="ZakladnyChar"/>
              <w:lang w:val="en-US"/>
            </w:rPr>
          </w:pPr>
          <w:r w:rsidRPr="00B91B62">
            <w:rPr>
              <w:rStyle w:val="ZakladnyChar"/>
              <w:b/>
              <w:bCs/>
            </w:rPr>
            <w:t>API</w:t>
          </w:r>
          <w:r>
            <w:rPr>
              <w:rStyle w:val="ZakladnyChar"/>
            </w:rPr>
            <w:tab/>
          </w:r>
          <w:r>
            <w:rPr>
              <w:rStyle w:val="ZakladnyChar"/>
            </w:rPr>
            <w:tab/>
          </w:r>
          <w:r w:rsidRPr="00C576DB">
            <w:rPr>
              <w:rStyle w:val="ZakladnyChar"/>
              <w:lang w:val="en-US"/>
            </w:rPr>
            <w:t>Application Programming Interface</w:t>
          </w:r>
        </w:p>
        <w:p w14:paraId="30B4A365" w14:textId="77777777" w:rsidR="00283612" w:rsidRPr="00C576DB" w:rsidRDefault="00283612" w:rsidP="00283612">
          <w:pPr>
            <w:rPr>
              <w:rStyle w:val="ZakladnyChar"/>
              <w:lang w:val="en-US"/>
            </w:rPr>
          </w:pPr>
          <w:r w:rsidRPr="00C576DB">
            <w:rPr>
              <w:rStyle w:val="ZakladnyChar"/>
              <w:b/>
              <w:bCs/>
              <w:lang w:val="en-US"/>
            </w:rPr>
            <w:t>CSS</w:t>
          </w:r>
          <w:r w:rsidRPr="00C576DB">
            <w:rPr>
              <w:rStyle w:val="ZakladnyChar"/>
              <w:lang w:val="en-US"/>
            </w:rPr>
            <w:t xml:space="preserve"> </w:t>
          </w:r>
          <w:r w:rsidRPr="00C576DB">
            <w:rPr>
              <w:rStyle w:val="ZakladnyChar"/>
              <w:lang w:val="en-US"/>
            </w:rPr>
            <w:tab/>
          </w:r>
          <w:r w:rsidRPr="00C576DB">
            <w:rPr>
              <w:rStyle w:val="ZakladnyChar"/>
              <w:lang w:val="en-US"/>
            </w:rPr>
            <w:tab/>
            <w:t>Cascading Style Sheets</w:t>
          </w:r>
        </w:p>
        <w:p w14:paraId="1CED28D1" w14:textId="77777777" w:rsidR="00283612" w:rsidRDefault="00283612" w:rsidP="00283612">
          <w:pPr>
            <w:rPr>
              <w:rStyle w:val="ZakladnyChar"/>
              <w:lang w:val="en-US"/>
            </w:rPr>
          </w:pPr>
          <w:r w:rsidRPr="00C576DB">
            <w:rPr>
              <w:rStyle w:val="ZakladnyChar"/>
              <w:b/>
              <w:bCs/>
              <w:lang w:val="en-US"/>
            </w:rPr>
            <w:t xml:space="preserve">DOM </w:t>
          </w:r>
          <w:r w:rsidRPr="00C576DB">
            <w:rPr>
              <w:rStyle w:val="ZakladnyChar"/>
              <w:lang w:val="en-US"/>
            </w:rPr>
            <w:tab/>
          </w:r>
          <w:r w:rsidRPr="00C576DB">
            <w:rPr>
              <w:rStyle w:val="ZakladnyChar"/>
              <w:lang w:val="en-US"/>
            </w:rPr>
            <w:tab/>
            <w:t>Document Object Model</w:t>
          </w:r>
        </w:p>
        <w:p w14:paraId="5C81F501" w14:textId="50E5CE8F" w:rsidR="002F78A4" w:rsidRPr="00C576DB" w:rsidRDefault="002F78A4" w:rsidP="00283612">
          <w:pPr>
            <w:rPr>
              <w:rStyle w:val="ZakladnyChar"/>
              <w:lang w:val="en-US"/>
            </w:rPr>
          </w:pPr>
          <w:r w:rsidRPr="002F78A4">
            <w:rPr>
              <w:rStyle w:val="ZakladnyChar"/>
              <w:b/>
              <w:bCs/>
              <w:lang w:val="en-US"/>
            </w:rPr>
            <w:t>VDOM</w:t>
          </w:r>
          <w:r>
            <w:rPr>
              <w:rStyle w:val="ZakladnyChar"/>
              <w:lang w:val="en-US"/>
            </w:rPr>
            <w:tab/>
            <w:t>Virtual Document Object Model</w:t>
          </w:r>
        </w:p>
        <w:p w14:paraId="5143AC92" w14:textId="7E162AB6" w:rsidR="00283612" w:rsidRPr="00C576DB" w:rsidRDefault="00283612" w:rsidP="00283612">
          <w:pPr>
            <w:rPr>
              <w:rStyle w:val="ZakladnyChar"/>
              <w:lang w:val="en-US"/>
            </w:rPr>
          </w:pPr>
          <w:r w:rsidRPr="00C576DB">
            <w:rPr>
              <w:rStyle w:val="ZakladnyChar"/>
              <w:b/>
              <w:bCs/>
              <w:lang w:val="en-US"/>
            </w:rPr>
            <w:t>HTML</w:t>
          </w:r>
          <w:r w:rsidRPr="00C576DB">
            <w:rPr>
              <w:rStyle w:val="ZakladnyChar"/>
              <w:lang w:val="en-US"/>
            </w:rPr>
            <w:tab/>
          </w:r>
          <w:r w:rsidR="00C576DB" w:rsidRPr="00C576DB">
            <w:rPr>
              <w:rStyle w:val="ZakladnyChar"/>
              <w:lang w:val="en-US"/>
            </w:rPr>
            <w:t>Hypertext</w:t>
          </w:r>
          <w:r w:rsidRPr="00C576DB">
            <w:rPr>
              <w:rStyle w:val="ZakladnyChar"/>
              <w:lang w:val="en-US"/>
            </w:rPr>
            <w:t xml:space="preserve"> Markup Language</w:t>
          </w:r>
        </w:p>
        <w:p w14:paraId="2C40444B" w14:textId="24DDEB18" w:rsidR="00283612" w:rsidRPr="00C576DB" w:rsidRDefault="00283612" w:rsidP="00283612">
          <w:pPr>
            <w:rPr>
              <w:rStyle w:val="ZakladnyChar"/>
              <w:lang w:val="en-US"/>
            </w:rPr>
          </w:pPr>
          <w:r w:rsidRPr="00C576DB">
            <w:rPr>
              <w:rStyle w:val="ZakladnyChar"/>
              <w:b/>
              <w:bCs/>
              <w:lang w:val="en-US"/>
            </w:rPr>
            <w:t>HTTP</w:t>
          </w:r>
          <w:r w:rsidRPr="00C576DB">
            <w:rPr>
              <w:rStyle w:val="ZakladnyChar"/>
              <w:lang w:val="en-US"/>
            </w:rPr>
            <w:tab/>
          </w:r>
          <w:r w:rsidRPr="00C576DB">
            <w:rPr>
              <w:rStyle w:val="ZakladnyChar"/>
              <w:lang w:val="en-US"/>
            </w:rPr>
            <w:tab/>
          </w:r>
          <w:r w:rsidR="00C576DB" w:rsidRPr="00C576DB">
            <w:rPr>
              <w:rStyle w:val="ZakladnyChar"/>
              <w:lang w:val="en-US"/>
            </w:rPr>
            <w:t>Hypertext</w:t>
          </w:r>
          <w:r w:rsidRPr="00C576DB">
            <w:rPr>
              <w:rStyle w:val="ZakladnyChar"/>
              <w:lang w:val="en-US"/>
            </w:rPr>
            <w:t xml:space="preserve"> Transfer Protocol</w:t>
          </w:r>
        </w:p>
        <w:p w14:paraId="3888B043" w14:textId="77777777" w:rsidR="00283612" w:rsidRPr="00C576DB" w:rsidRDefault="00283612" w:rsidP="00283612">
          <w:pPr>
            <w:rPr>
              <w:rStyle w:val="ZakladnyChar"/>
              <w:lang w:val="en-US"/>
            </w:rPr>
          </w:pPr>
          <w:r w:rsidRPr="00C576DB">
            <w:rPr>
              <w:rStyle w:val="ZakladnyChar"/>
              <w:b/>
              <w:bCs/>
              <w:lang w:val="en-US"/>
            </w:rPr>
            <w:t>IIS</w:t>
          </w:r>
          <w:r w:rsidRPr="00C576DB">
            <w:rPr>
              <w:rStyle w:val="ZakladnyChar"/>
              <w:lang w:val="en-US"/>
            </w:rPr>
            <w:tab/>
          </w:r>
          <w:r w:rsidRPr="00C576DB">
            <w:rPr>
              <w:rStyle w:val="ZakladnyChar"/>
              <w:lang w:val="en-US"/>
            </w:rPr>
            <w:tab/>
            <w:t>Internet Information Services</w:t>
          </w:r>
        </w:p>
        <w:p w14:paraId="6EDECAF6" w14:textId="77777777" w:rsidR="00283612" w:rsidRPr="00C576DB" w:rsidRDefault="00283612" w:rsidP="00283612">
          <w:pPr>
            <w:rPr>
              <w:rStyle w:val="ZakladnyChar"/>
              <w:lang w:val="en-US"/>
            </w:rPr>
          </w:pPr>
          <w:r w:rsidRPr="00C576DB">
            <w:rPr>
              <w:rStyle w:val="ZakladnyChar"/>
              <w:b/>
              <w:bCs/>
              <w:lang w:val="en-US"/>
            </w:rPr>
            <w:t>IoT</w:t>
          </w:r>
          <w:r w:rsidRPr="00C576DB">
            <w:rPr>
              <w:rStyle w:val="ZakladnyChar"/>
              <w:lang w:val="en-US"/>
            </w:rPr>
            <w:t xml:space="preserve"> </w:t>
          </w:r>
          <w:r w:rsidRPr="00C576DB">
            <w:rPr>
              <w:rStyle w:val="ZakladnyChar"/>
              <w:lang w:val="en-US"/>
            </w:rPr>
            <w:tab/>
          </w:r>
          <w:r w:rsidRPr="00C576DB">
            <w:rPr>
              <w:rStyle w:val="ZakladnyChar"/>
              <w:lang w:val="en-US"/>
            </w:rPr>
            <w:tab/>
            <w:t>Internet of Things</w:t>
          </w:r>
        </w:p>
        <w:p w14:paraId="741D2A49" w14:textId="77777777" w:rsidR="00283612" w:rsidRPr="00C576DB" w:rsidRDefault="00283612" w:rsidP="00283612">
          <w:pPr>
            <w:rPr>
              <w:rStyle w:val="ZakladnyChar"/>
              <w:lang w:val="en-US"/>
            </w:rPr>
          </w:pPr>
          <w:r w:rsidRPr="00C576DB">
            <w:rPr>
              <w:rStyle w:val="ZakladnyChar"/>
              <w:b/>
              <w:bCs/>
              <w:lang w:val="en-US"/>
            </w:rPr>
            <w:t>IIoT</w:t>
          </w:r>
          <w:r w:rsidRPr="00C576DB">
            <w:rPr>
              <w:rStyle w:val="ZakladnyChar"/>
              <w:lang w:val="en-US"/>
            </w:rPr>
            <w:tab/>
          </w:r>
          <w:r w:rsidRPr="00C576DB">
            <w:rPr>
              <w:rStyle w:val="ZakladnyChar"/>
              <w:lang w:val="en-US"/>
            </w:rPr>
            <w:tab/>
            <w:t>Industrial Internet of Things</w:t>
          </w:r>
        </w:p>
        <w:p w14:paraId="1DEC3A84" w14:textId="77777777" w:rsidR="00283612" w:rsidRPr="00C576DB" w:rsidRDefault="00283612" w:rsidP="00283612">
          <w:pPr>
            <w:rPr>
              <w:rStyle w:val="ZakladnyChar"/>
              <w:lang w:val="en-US"/>
            </w:rPr>
          </w:pPr>
          <w:r w:rsidRPr="00C576DB">
            <w:rPr>
              <w:rStyle w:val="ZakladnyChar"/>
              <w:b/>
              <w:bCs/>
              <w:lang w:val="en-US"/>
            </w:rPr>
            <w:t>JSON</w:t>
          </w:r>
          <w:r w:rsidRPr="00C576DB">
            <w:rPr>
              <w:rStyle w:val="ZakladnyChar"/>
              <w:lang w:val="en-US"/>
            </w:rPr>
            <w:tab/>
          </w:r>
          <w:r w:rsidRPr="00C576DB">
            <w:rPr>
              <w:rStyle w:val="ZakladnyChar"/>
              <w:lang w:val="en-US"/>
            </w:rPr>
            <w:tab/>
            <w:t>JavaScript Object Notation</w:t>
          </w:r>
        </w:p>
        <w:p w14:paraId="0A8DA782" w14:textId="77777777" w:rsidR="00283612" w:rsidRPr="00C576DB" w:rsidRDefault="00283612" w:rsidP="00283612">
          <w:pPr>
            <w:rPr>
              <w:rStyle w:val="ZakladnyChar"/>
              <w:lang w:val="en-US"/>
            </w:rPr>
          </w:pPr>
          <w:r w:rsidRPr="00C576DB">
            <w:rPr>
              <w:rStyle w:val="ZakladnyChar"/>
              <w:b/>
              <w:bCs/>
              <w:lang w:val="en-US"/>
            </w:rPr>
            <w:t>NPM</w:t>
          </w:r>
          <w:r w:rsidRPr="00C576DB">
            <w:rPr>
              <w:rStyle w:val="ZakladnyChar"/>
              <w:lang w:val="en-US"/>
            </w:rPr>
            <w:t xml:space="preserve"> </w:t>
          </w:r>
          <w:r w:rsidRPr="00C576DB">
            <w:rPr>
              <w:rStyle w:val="ZakladnyChar"/>
              <w:lang w:val="en-US"/>
            </w:rPr>
            <w:tab/>
          </w:r>
          <w:r w:rsidRPr="00C576DB">
            <w:rPr>
              <w:rStyle w:val="ZakladnyChar"/>
              <w:lang w:val="en-US"/>
            </w:rPr>
            <w:tab/>
            <w:t>Node Package Manager</w:t>
          </w:r>
        </w:p>
        <w:p w14:paraId="775FD9A0" w14:textId="77777777" w:rsidR="00283612" w:rsidRPr="00C576DB" w:rsidRDefault="00283612" w:rsidP="00283612">
          <w:pPr>
            <w:rPr>
              <w:rStyle w:val="ZakladnyChar"/>
              <w:lang w:val="en-US"/>
            </w:rPr>
          </w:pPr>
          <w:r w:rsidRPr="00C576DB">
            <w:rPr>
              <w:rStyle w:val="ZakladnyChar"/>
              <w:b/>
              <w:bCs/>
              <w:lang w:val="en-US"/>
            </w:rPr>
            <w:t>OPC UA</w:t>
          </w:r>
          <w:r w:rsidRPr="00C576DB">
            <w:rPr>
              <w:rStyle w:val="ZakladnyChar"/>
              <w:lang w:val="en-US"/>
            </w:rPr>
            <w:tab/>
            <w:t>Open Platform Communications Unified Architecture</w:t>
          </w:r>
        </w:p>
        <w:p w14:paraId="332CC031" w14:textId="61DAF11A" w:rsidR="00283612" w:rsidRPr="00C576DB" w:rsidRDefault="00283612" w:rsidP="00283612">
          <w:pPr>
            <w:rPr>
              <w:rStyle w:val="ZakladnyChar"/>
              <w:lang w:val="en-US"/>
            </w:rPr>
          </w:pPr>
          <w:r w:rsidRPr="00C576DB">
            <w:rPr>
              <w:rStyle w:val="ZakladnyChar"/>
              <w:b/>
              <w:bCs/>
              <w:lang w:val="en-US"/>
            </w:rPr>
            <w:t>RAMI 4.0</w:t>
          </w:r>
          <w:r w:rsidRPr="00C576DB">
            <w:rPr>
              <w:rStyle w:val="ZakladnyChar"/>
              <w:lang w:val="en-US"/>
            </w:rPr>
            <w:tab/>
            <w:t xml:space="preserve">Reference Architectural Model </w:t>
          </w:r>
          <w:r w:rsidR="00C576DB" w:rsidRPr="00C576DB">
            <w:rPr>
              <w:rStyle w:val="ZakladnyChar"/>
              <w:lang w:val="en-US"/>
            </w:rPr>
            <w:t>Industry</w:t>
          </w:r>
          <w:r w:rsidRPr="00C576DB">
            <w:rPr>
              <w:rStyle w:val="ZakladnyChar"/>
              <w:lang w:val="en-US"/>
            </w:rPr>
            <w:t xml:space="preserve"> 4.0</w:t>
          </w:r>
        </w:p>
        <w:p w14:paraId="56D5F563" w14:textId="77777777" w:rsidR="00283612" w:rsidRPr="00C576DB" w:rsidRDefault="00283612" w:rsidP="00283612">
          <w:pPr>
            <w:rPr>
              <w:rStyle w:val="ZakladnyChar"/>
              <w:lang w:val="en-US"/>
            </w:rPr>
          </w:pPr>
          <w:r w:rsidRPr="00C576DB">
            <w:rPr>
              <w:rStyle w:val="ZakladnyChar"/>
              <w:b/>
              <w:bCs/>
              <w:lang w:val="en-US"/>
            </w:rPr>
            <w:t>REST API</w:t>
          </w:r>
          <w:r w:rsidRPr="00C576DB">
            <w:rPr>
              <w:rStyle w:val="ZakladnyChar"/>
              <w:lang w:val="en-US"/>
            </w:rPr>
            <w:tab/>
            <w:t>Representational State Transfer API</w:t>
          </w:r>
        </w:p>
        <w:p w14:paraId="6933ABC8" w14:textId="77777777" w:rsidR="00283612" w:rsidRPr="00C576DB" w:rsidRDefault="00283612" w:rsidP="00283612">
          <w:pPr>
            <w:rPr>
              <w:rStyle w:val="ZakladnyChar"/>
              <w:lang w:val="en-US"/>
            </w:rPr>
          </w:pPr>
          <w:r w:rsidRPr="00C576DB">
            <w:rPr>
              <w:rStyle w:val="ZakladnyChar"/>
              <w:b/>
              <w:bCs/>
              <w:lang w:val="en-US"/>
            </w:rPr>
            <w:t>SQL</w:t>
          </w:r>
          <w:r w:rsidRPr="00C576DB">
            <w:rPr>
              <w:rStyle w:val="ZakladnyChar"/>
              <w:lang w:val="en-US"/>
            </w:rPr>
            <w:tab/>
          </w:r>
          <w:r w:rsidRPr="00C576DB">
            <w:rPr>
              <w:rStyle w:val="ZakladnyChar"/>
              <w:lang w:val="en-US"/>
            </w:rPr>
            <w:tab/>
            <w:t>Structured Query Language</w:t>
          </w:r>
        </w:p>
        <w:p w14:paraId="7E52092B" w14:textId="77777777" w:rsidR="00283612" w:rsidRPr="00C576DB" w:rsidRDefault="00283612" w:rsidP="00283612">
          <w:pPr>
            <w:rPr>
              <w:rStyle w:val="ZakladnyChar"/>
              <w:lang w:val="en-US"/>
            </w:rPr>
          </w:pPr>
          <w:r w:rsidRPr="00C576DB">
            <w:rPr>
              <w:rStyle w:val="ZakladnyChar"/>
              <w:b/>
              <w:bCs/>
              <w:lang w:val="en-US"/>
            </w:rPr>
            <w:t>XML</w:t>
          </w:r>
          <w:r w:rsidRPr="00C576DB">
            <w:rPr>
              <w:rStyle w:val="ZakladnyChar"/>
              <w:lang w:val="en-US"/>
            </w:rPr>
            <w:tab/>
          </w:r>
          <w:r w:rsidRPr="00C576DB">
            <w:rPr>
              <w:rStyle w:val="ZakladnyChar"/>
              <w:lang w:val="en-US"/>
            </w:rPr>
            <w:tab/>
            <w:t>Extensible Markup Language</w:t>
          </w:r>
        </w:p>
        <w:p w14:paraId="2C36BDF1" w14:textId="77777777" w:rsidR="00283612" w:rsidRPr="00C576DB" w:rsidRDefault="00283612" w:rsidP="00283612">
          <w:pPr>
            <w:rPr>
              <w:rStyle w:val="ZakladnyChar"/>
              <w:lang w:val="en-US"/>
            </w:rPr>
          </w:pPr>
          <w:r w:rsidRPr="00C576DB">
            <w:rPr>
              <w:rStyle w:val="ZakladnyChar"/>
              <w:b/>
              <w:bCs/>
              <w:lang w:val="en-US"/>
            </w:rPr>
            <w:t>MVC</w:t>
          </w:r>
          <w:r w:rsidRPr="00C576DB">
            <w:rPr>
              <w:rStyle w:val="ZakladnyChar"/>
              <w:lang w:val="en-US"/>
            </w:rPr>
            <w:tab/>
          </w:r>
          <w:r w:rsidRPr="00C576DB">
            <w:rPr>
              <w:rStyle w:val="ZakladnyChar"/>
              <w:lang w:val="en-US"/>
            </w:rPr>
            <w:tab/>
            <w:t>Model-View-Controller</w:t>
          </w:r>
        </w:p>
        <w:p w14:paraId="4B21A230" w14:textId="77777777" w:rsidR="00283612" w:rsidRPr="00C576DB" w:rsidRDefault="00283612" w:rsidP="00283612">
          <w:pPr>
            <w:rPr>
              <w:rStyle w:val="ZakladnyChar"/>
              <w:lang w:val="en-US"/>
            </w:rPr>
          </w:pPr>
          <w:r w:rsidRPr="00C576DB">
            <w:rPr>
              <w:rStyle w:val="ZakladnyChar"/>
              <w:b/>
              <w:bCs/>
              <w:lang w:val="en-US"/>
            </w:rPr>
            <w:t>URN</w:t>
          </w:r>
          <w:r w:rsidRPr="00C576DB">
            <w:rPr>
              <w:rStyle w:val="ZakladnyChar"/>
              <w:lang w:val="en-US"/>
            </w:rPr>
            <w:tab/>
          </w:r>
          <w:r w:rsidRPr="00C576DB">
            <w:rPr>
              <w:rStyle w:val="ZakladnyChar"/>
              <w:lang w:val="en-US"/>
            </w:rPr>
            <w:tab/>
            <w:t>Uniform Resource Name</w:t>
          </w:r>
        </w:p>
        <w:p w14:paraId="6457EAE5" w14:textId="77777777" w:rsidR="00283612" w:rsidRDefault="00283612" w:rsidP="00283612">
          <w:pPr>
            <w:rPr>
              <w:rStyle w:val="ZakladnyChar"/>
              <w:lang w:val="en-US"/>
            </w:rPr>
          </w:pPr>
          <w:r w:rsidRPr="00C576DB">
            <w:rPr>
              <w:rStyle w:val="ZakladnyChar"/>
              <w:b/>
              <w:bCs/>
              <w:lang w:val="en-US"/>
            </w:rPr>
            <w:t>GUI</w:t>
          </w:r>
          <w:r w:rsidRPr="00C576DB">
            <w:rPr>
              <w:rStyle w:val="ZakladnyChar"/>
              <w:b/>
              <w:bCs/>
              <w:lang w:val="en-US"/>
            </w:rPr>
            <w:tab/>
          </w:r>
          <w:r w:rsidRPr="00C576DB">
            <w:rPr>
              <w:rStyle w:val="ZakladnyChar"/>
              <w:b/>
              <w:bCs/>
              <w:lang w:val="en-US"/>
            </w:rPr>
            <w:tab/>
          </w:r>
          <w:r w:rsidRPr="00C576DB">
            <w:rPr>
              <w:rStyle w:val="ZakladnyChar"/>
              <w:lang w:val="en-US"/>
            </w:rPr>
            <w:t>Graphical User Interface</w:t>
          </w:r>
        </w:p>
        <w:p w14:paraId="6DB0546A" w14:textId="594CE915" w:rsidR="002F78A4" w:rsidRPr="002F78A4" w:rsidRDefault="002F78A4" w:rsidP="00283612">
          <w:pPr>
            <w:rPr>
              <w:rStyle w:val="ZakladnyChar"/>
              <w:b/>
              <w:bCs/>
              <w:lang w:val="en-US"/>
            </w:rPr>
          </w:pPr>
          <w:r w:rsidRPr="002F78A4">
            <w:rPr>
              <w:rStyle w:val="ZakladnyChar"/>
              <w:b/>
              <w:bCs/>
              <w:lang w:val="en-US"/>
            </w:rPr>
            <w:t>UI</w:t>
          </w:r>
          <w:r>
            <w:rPr>
              <w:rStyle w:val="ZakladnyChar"/>
              <w:b/>
              <w:bCs/>
              <w:lang w:val="en-US"/>
            </w:rPr>
            <w:tab/>
          </w:r>
          <w:r>
            <w:rPr>
              <w:rStyle w:val="ZakladnyChar"/>
              <w:b/>
              <w:bCs/>
              <w:lang w:val="en-US"/>
            </w:rPr>
            <w:tab/>
          </w:r>
          <w:r w:rsidRPr="002F78A4">
            <w:rPr>
              <w:rStyle w:val="ZakladnyChar"/>
              <w:lang w:val="en-US"/>
            </w:rPr>
            <w:t>User Interface</w:t>
          </w:r>
        </w:p>
        <w:p w14:paraId="081E8FFF" w14:textId="6AB484C6" w:rsidR="004E3765" w:rsidRDefault="004E3765" w:rsidP="00283612">
          <w:pPr>
            <w:rPr>
              <w:b/>
              <w:bCs/>
              <w:color w:val="FF0000"/>
            </w:rPr>
          </w:pPr>
          <w:r w:rsidRPr="00C576DB">
            <w:rPr>
              <w:rStyle w:val="ZakladnyChar"/>
              <w:b/>
              <w:bCs/>
              <w:lang w:val="en-US"/>
            </w:rPr>
            <w:t>RDBMS</w:t>
          </w:r>
          <w:r w:rsidRPr="00C576DB">
            <w:rPr>
              <w:rStyle w:val="ZakladnyChar"/>
              <w:lang w:val="en-US"/>
            </w:rPr>
            <w:tab/>
            <w:t>Relational Database Management System</w:t>
          </w:r>
        </w:p>
      </w:sdtContent>
    </w:sdt>
    <w:p w14:paraId="2DBBCA43" w14:textId="77777777" w:rsidR="00713E60" w:rsidRPr="00E35579" w:rsidRDefault="00713E60" w:rsidP="00713E60"/>
    <w:p w14:paraId="184B3087" w14:textId="77777777" w:rsidR="00E35579" w:rsidRPr="00E35579" w:rsidRDefault="00E35579" w:rsidP="00713E60"/>
    <w:p w14:paraId="17917826" w14:textId="77777777" w:rsidR="00E35579" w:rsidRDefault="00E35579" w:rsidP="00713E60">
      <w:pPr>
        <w:rPr>
          <w:color w:val="FF0000"/>
        </w:rPr>
        <w:sectPr w:rsidR="00E35579" w:rsidSect="007B66E1">
          <w:pgSz w:w="11906" w:h="16838" w:code="9"/>
          <w:pgMar w:top="1701" w:right="1418" w:bottom="1701" w:left="1701" w:header="709" w:footer="709" w:gutter="0"/>
          <w:cols w:space="708"/>
          <w:docGrid w:linePitch="360"/>
        </w:sectPr>
      </w:pPr>
    </w:p>
    <w:bookmarkStart w:id="0" w:name="_Toc164521198" w:displacedByCustomXml="next"/>
    <w:sdt>
      <w:sdtPr>
        <w:id w:val="523750043"/>
        <w:placeholder>
          <w:docPart w:val="52258C4AF4B34477A95004A0B1B75D6C"/>
        </w:placeholder>
        <w:temporary/>
        <w:showingPlcHdr/>
      </w:sdtPr>
      <w:sdtContent>
        <w:p w14:paraId="42BAF9C2" w14:textId="77777777" w:rsidR="00C87A2B" w:rsidRPr="00C87A2B" w:rsidRDefault="00C87A2B" w:rsidP="006849D6">
          <w:pPr>
            <w:pStyle w:val="Nadpisneslovan"/>
          </w:pPr>
          <w:r w:rsidRPr="00C87A2B">
            <w:rPr>
              <w:rStyle w:val="NadpisneslovanChar"/>
              <w:b/>
            </w:rPr>
            <w:t>Úvod</w:t>
          </w:r>
          <w:r w:rsidR="008E34D8">
            <w:rPr>
              <w:rStyle w:val="NadpisneslovanChar"/>
              <w:b/>
            </w:rPr>
            <w:tab/>
          </w:r>
        </w:p>
      </w:sdtContent>
    </w:sdt>
    <w:bookmarkEnd w:id="0" w:displacedByCustomXml="prev"/>
    <w:p w14:paraId="1A0C6AE9" w14:textId="7B894A06" w:rsidR="00713E60" w:rsidRPr="00A43397" w:rsidRDefault="00C87A2B" w:rsidP="00033151">
      <w:pPr>
        <w:pStyle w:val="Zakladny"/>
        <w:rPr>
          <w:rStyle w:val="ZakladnyChar"/>
          <w:color w:val="FF0000"/>
          <w:lang w:val="en-US"/>
        </w:rPr>
      </w:pPr>
      <w:r w:rsidRPr="00A43397">
        <w:rPr>
          <w:color w:val="FF0000"/>
          <w:lang w:val="en-US"/>
        </w:rPr>
        <w:t xml:space="preserve"> </w:t>
      </w:r>
      <w:sdt>
        <w:sdtPr>
          <w:rPr>
            <w:color w:val="FF0000"/>
            <w:lang w:val="en-US"/>
          </w:rPr>
          <w:id w:val="379680489"/>
          <w:placeholder>
            <w:docPart w:val="8CE09C7EC44848AE9F7DCA0490B23FDA"/>
          </w:placeholder>
        </w:sdtPr>
        <w:sdtEndPr>
          <w:rPr>
            <w:color w:val="auto"/>
          </w:rPr>
        </w:sdtEndPr>
        <w:sdtContent>
          <w:sdt>
            <w:sdtPr>
              <w:rPr>
                <w:color w:val="FF0000"/>
              </w:rPr>
              <w:id w:val="900636309"/>
              <w:placeholder>
                <w:docPart w:val="90965CEBAB8D401C9EC7B0947B91E984"/>
              </w:placeholder>
            </w:sdtPr>
            <w:sdtEndPr>
              <w:rPr>
                <w:color w:val="auto"/>
              </w:rPr>
            </w:sdtEndPr>
            <w:sdtContent>
              <w:sdt>
                <w:sdtPr>
                  <w:rPr>
                    <w:rStyle w:val="ZakladnyChar"/>
                    <w:color w:val="FF0000"/>
                  </w:rPr>
                  <w:id w:val="519597052"/>
                  <w:placeholder>
                    <w:docPart w:val="21509524CDF949058FEE098875AADC84"/>
                  </w:placeholder>
                </w:sdtPr>
                <w:sdtEndPr>
                  <w:rPr>
                    <w:rStyle w:val="Predvolenpsmoodseku"/>
                    <w:color w:val="auto"/>
                  </w:rPr>
                </w:sdtEndPr>
                <w:sdtContent>
                  <w:r w:rsidR="0017424B" w:rsidRPr="00550278">
                    <w:rPr>
                      <w:rStyle w:val="ZakladnyChar"/>
                    </w:rPr>
                    <w:t>Industry 4.0</w:t>
                  </w:r>
                  <w:r w:rsidR="0017424B">
                    <w:rPr>
                      <w:rStyle w:val="ZakladnyChar"/>
                    </w:rPr>
                    <w:t xml:space="preserve">, známa aj ako </w:t>
                  </w:r>
                  <w:r w:rsidR="0017424B" w:rsidRPr="0017424B">
                    <w:rPr>
                      <w:rStyle w:val="ZakladnyChar"/>
                    </w:rPr>
                    <w:t>štvrtá</w:t>
                  </w:r>
                  <w:r w:rsidR="0017424B">
                    <w:rPr>
                      <w:rStyle w:val="ZakladnyChar"/>
                    </w:rPr>
                    <w:t xml:space="preserve"> priemyselná revolúcia, predstavuje revolučný posun v oblasti priemyselnej výroby, kde sa inteligentné technológie a kybernetické systémy prelínajú s tradičnými výrobnými procesmi. V tomto novom priemyselnom </w:t>
                  </w:r>
                  <w:commentRangeStart w:id="1"/>
                  <w:r w:rsidR="0017424B">
                    <w:rPr>
                      <w:rStyle w:val="ZakladnyChar"/>
                    </w:rPr>
                    <w:t xml:space="preserve">paradigme </w:t>
                  </w:r>
                  <w:commentRangeEnd w:id="1"/>
                  <w:r w:rsidR="0017424B">
                    <w:rPr>
                      <w:rStyle w:val="Odkaznakomentr"/>
                      <w:rFonts w:asciiTheme="minorHAnsi" w:hAnsiTheme="minorHAnsi" w:cstheme="minorBidi"/>
                    </w:rPr>
                    <w:commentReference w:id="1"/>
                  </w:r>
                  <w:r w:rsidR="0017424B">
                    <w:rPr>
                      <w:rStyle w:val="ZakladnyChar"/>
                    </w:rPr>
                    <w:t xml:space="preserve">zohráva kľúčovú úlohu komunikácia a interoperabilita, čo prináša do popredia technológiu OPC UA. Technológia </w:t>
                  </w:r>
                  <w:commentRangeStart w:id="2"/>
                  <w:r w:rsidR="0017424B">
                    <w:rPr>
                      <w:rStyle w:val="ZakladnyChar"/>
                    </w:rPr>
                    <w:t xml:space="preserve">OPC UA </w:t>
                  </w:r>
                  <w:commentRangeEnd w:id="2"/>
                  <w:r w:rsidR="0017424B">
                    <w:rPr>
                      <w:rStyle w:val="Odkaznakomentr"/>
                      <w:rFonts w:asciiTheme="minorHAnsi" w:hAnsiTheme="minorHAnsi" w:cstheme="minorBidi"/>
                    </w:rPr>
                    <w:commentReference w:id="2"/>
                  </w:r>
                  <w:r w:rsidR="0017424B">
                    <w:rPr>
                      <w:rStyle w:val="ZakladnyChar"/>
                    </w:rPr>
                    <w:t xml:space="preserve"> sa stala rozhodujúcim prvkom v kontexte Industry 4.0, poskytuje spoľahlivý a bezpečný spôsob prenosu dát medzi rôznymi zariadeniami a systémami. Ich využitie umožňuje efektívne riadenie a monitorovanie výrobných procesov, a to nielen v rámci jedného podniku. Cieľom bakalárskej práce je dostatočné porozumenie materiálov týkajúcich sa témy a následne spracovať nadobudnuté poznatky. Následne, ďalšou úlohou je získané informácie analyzovať a určiť potrebné technológie pre vývoj aplikácie a vytvoriť si vedomostnú bázu o danej téme. Hlavným výstupom bakalárskej práce je na základe požiadaviek navrhnúť aplikáciu. Medzi hlavné požiadavky aplikácie je </w:t>
                  </w:r>
                  <w:commentRangeStart w:id="3"/>
                  <w:r w:rsidR="0017424B">
                    <w:rPr>
                      <w:rStyle w:val="ZakladnyChar"/>
                    </w:rPr>
                    <w:t>používateľsky</w:t>
                  </w:r>
                  <w:commentRangeEnd w:id="3"/>
                  <w:r w:rsidR="0017424B">
                    <w:rPr>
                      <w:rStyle w:val="Odkaznakomentr"/>
                      <w:rFonts w:asciiTheme="minorHAnsi" w:hAnsiTheme="minorHAnsi" w:cstheme="minorBidi"/>
                    </w:rPr>
                    <w:commentReference w:id="3"/>
                  </w:r>
                  <w:r w:rsidR="0017424B">
                    <w:rPr>
                      <w:rStyle w:val="ZakladnyChar"/>
                    </w:rPr>
                    <w:t xml:space="preserve"> prijateľné prostredie s funkcionalitou pre správu OPC UA serverov. Hlbším špecifikáciám funkcionalít sú venované v ďalšie kapitoly bakalárskej práce.</w:t>
                  </w:r>
                </w:sdtContent>
              </w:sdt>
            </w:sdtContent>
          </w:sdt>
          <w:r w:rsidR="00283612" w:rsidRPr="00A43397">
            <w:rPr>
              <w:lang w:val="en-US"/>
            </w:rPr>
            <w:t xml:space="preserve"> </w:t>
          </w:r>
        </w:sdtContent>
      </w:sdt>
    </w:p>
    <w:p w14:paraId="696E218B" w14:textId="77777777" w:rsidR="00D25540" w:rsidRPr="00F640EF" w:rsidRDefault="00D25540" w:rsidP="00713E60">
      <w:pPr>
        <w:ind w:firstLine="708"/>
      </w:pPr>
    </w:p>
    <w:p w14:paraId="4109B47A" w14:textId="77777777" w:rsidR="00713E60" w:rsidRPr="00F640EF" w:rsidRDefault="00713E60" w:rsidP="00713E60">
      <w:pPr>
        <w:ind w:firstLine="708"/>
      </w:pPr>
      <w:r>
        <w:rPr>
          <w:color w:val="FF0000"/>
        </w:rPr>
        <w:br w:type="page"/>
      </w:r>
    </w:p>
    <w:p w14:paraId="6AD27B2F" w14:textId="0BA6001E" w:rsidR="00283612" w:rsidRDefault="00283612" w:rsidP="00283612">
      <w:pPr>
        <w:pStyle w:val="Nadpis1rovne"/>
      </w:pPr>
      <w:bookmarkStart w:id="4" w:name="_Toc160716818"/>
      <w:bookmarkStart w:id="5" w:name="_Toc378775589"/>
      <w:bookmarkStart w:id="6" w:name="_Toc378776129"/>
      <w:bookmarkStart w:id="7" w:name="_Toc164521199"/>
      <w:r>
        <w:lastRenderedPageBreak/>
        <w:t>Teoretická časť</w:t>
      </w:r>
      <w:bookmarkEnd w:id="4"/>
      <w:bookmarkEnd w:id="7"/>
    </w:p>
    <w:p w14:paraId="2EE33828" w14:textId="029D0012" w:rsidR="006F557D" w:rsidRPr="006F557D" w:rsidRDefault="006F557D" w:rsidP="00033151">
      <w:pPr>
        <w:pStyle w:val="Zakladny"/>
      </w:pPr>
      <w:r>
        <w:t>V úvodnej teoretickej časti práce sa budeme zameriavať na prehľad základných teoretických pojmov na ktorých je postavená aplikácia. Tieto pojmy sú kľúčové pre porozumenie a preto je dôležité aby pred pokračovaním do ďalších častí boli podrobne definované a vysvetlené vzťahy medzi jednotlivými pojmami.</w:t>
      </w:r>
    </w:p>
    <w:p w14:paraId="78529E48" w14:textId="6F4AB847" w:rsidR="00986386" w:rsidRDefault="00283612" w:rsidP="00721BF8">
      <w:pPr>
        <w:pStyle w:val="Nadpis2urovne"/>
      </w:pPr>
      <w:bookmarkStart w:id="8" w:name="_Toc160716819"/>
      <w:bookmarkStart w:id="9" w:name="_Toc164521200"/>
      <w:r>
        <w:t>Industry 4.0</w:t>
      </w:r>
      <w:bookmarkEnd w:id="8"/>
      <w:bookmarkEnd w:id="9"/>
    </w:p>
    <w:p w14:paraId="44F16040" w14:textId="5C2D3B7D" w:rsidR="00283612" w:rsidRDefault="00283612" w:rsidP="00033151">
      <w:pPr>
        <w:pStyle w:val="Zakladny"/>
      </w:pPr>
      <w:r w:rsidRPr="00283612">
        <w:t xml:space="preserve">Industry 4.0 označuje novú fázu priemyselnej revolúcie, ktorá môže byť definovaná </w:t>
      </w:r>
      <w:commentRangeStart w:id="10"/>
      <w:r w:rsidRPr="00283612">
        <w:t>integráciou</w:t>
      </w:r>
      <w:commentRangeEnd w:id="10"/>
      <w:r w:rsidR="0017424B">
        <w:rPr>
          <w:rStyle w:val="Odkaznakomentr"/>
          <w:rFonts w:asciiTheme="minorHAnsi" w:hAnsiTheme="minorHAnsi" w:cstheme="minorBidi"/>
        </w:rPr>
        <w:commentReference w:id="10"/>
      </w:r>
      <w:r w:rsidRPr="00283612">
        <w:t xml:space="preserve"> inteligentných digitálnych technológií do výroby a priemyselných procesov. Industry 4.0 umožňuje firmám a spoločnostiam inteligentnú výrobu a vytvorenie takzvaných inteligentných prevádzok. Cieľom je vylepšenie produktivity, efektívnosti a flexibility. Industry 4.0, ktorá veľmi úzko súvisí s IIoT (Industrial Internet of </w:t>
      </w:r>
      <w:proofErr w:type="spellStart"/>
      <w:r w:rsidRPr="00283612">
        <w:t>Things</w:t>
      </w:r>
      <w:proofErr w:type="spellEnd"/>
      <w:r w:rsidRPr="00283612">
        <w:t>) a zautomatizovanú výrobu spája fyzickú výrobu s operáciami s inteligentnými digitálnymi technológiami, strojovým učením a prácu s dátami aby vytvorili lepší ekosystém pre spoločnosti, ktoré sa zameriavajú na výrobu. Industry 4.0 je založená na 9 technologických pilieroch, pričom skutočná sila Industry 4.0 je dosiahnutá práve použitím technológií spoločne.</w:t>
      </w:r>
    </w:p>
    <w:p w14:paraId="24D60049" w14:textId="77777777" w:rsidR="00657C53" w:rsidRDefault="00283612" w:rsidP="00033151">
      <w:pPr>
        <w:pStyle w:val="Zakladny"/>
      </w:pPr>
      <w:r>
        <w:rPr>
          <w:noProof/>
        </w:rPr>
        <w:drawing>
          <wp:inline distT="0" distB="0" distL="0" distR="0" wp14:anchorId="168C64B1" wp14:editId="22FFAA8D">
            <wp:extent cx="4957893" cy="2996064"/>
            <wp:effectExtent l="0" t="0" r="0" b="0"/>
            <wp:docPr id="167766301" name="Picture 14" descr="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ndustry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980" cy="2999138"/>
                    </a:xfrm>
                    <a:prstGeom prst="rect">
                      <a:avLst/>
                    </a:prstGeom>
                    <a:noFill/>
                    <a:ln>
                      <a:noFill/>
                    </a:ln>
                  </pic:spPr>
                </pic:pic>
              </a:graphicData>
            </a:graphic>
          </wp:inline>
        </w:drawing>
      </w:r>
    </w:p>
    <w:p w14:paraId="06939942" w14:textId="5D141759" w:rsidR="00283612" w:rsidRPr="001631F9" w:rsidRDefault="00657C53" w:rsidP="00657C53">
      <w:pPr>
        <w:pStyle w:val="Popis"/>
        <w:jc w:val="center"/>
      </w:pPr>
      <w:bookmarkStart w:id="11" w:name="_Toc160898713"/>
      <w:r>
        <w:t xml:space="preserve">Obr. </w:t>
      </w:r>
      <w:r>
        <w:fldChar w:fldCharType="begin"/>
      </w:r>
      <w:r>
        <w:instrText xml:space="preserve"> SEQ Obr. \* ARABIC </w:instrText>
      </w:r>
      <w:r>
        <w:fldChar w:fldCharType="separate"/>
      </w:r>
      <w:r w:rsidR="00A54E43">
        <w:rPr>
          <w:noProof/>
        </w:rPr>
        <w:t>1</w:t>
      </w:r>
      <w:bookmarkEnd w:id="11"/>
      <w:r>
        <w:rPr>
          <w:noProof/>
        </w:rPr>
        <w:fldChar w:fldCharType="end"/>
      </w:r>
      <w:r w:rsidR="004724AB">
        <w:t xml:space="preserve">: Postupný vývoj Industry </w:t>
      </w:r>
      <w:sdt>
        <w:sdtPr>
          <w:id w:val="1438633851"/>
          <w:citation/>
        </w:sdtPr>
        <w:sdtContent>
          <w:r w:rsidR="001631F9">
            <w:fldChar w:fldCharType="begin"/>
          </w:r>
          <w:r w:rsidR="001631F9">
            <w:instrText xml:space="preserve"> CITATION Lor25 \l 1051 </w:instrText>
          </w:r>
          <w:r w:rsidR="001631F9">
            <w:fldChar w:fldCharType="separate"/>
          </w:r>
          <w:r w:rsidR="001631F9" w:rsidRPr="001631F9">
            <w:rPr>
              <w:noProof/>
            </w:rPr>
            <w:t>[1]</w:t>
          </w:r>
          <w:r w:rsidR="001631F9">
            <w:fldChar w:fldCharType="end"/>
          </w:r>
        </w:sdtContent>
      </w:sdt>
    </w:p>
    <w:p w14:paraId="4569B99B" w14:textId="3F4DDF29" w:rsidR="00283612" w:rsidRDefault="00283612" w:rsidP="00721BF8">
      <w:pPr>
        <w:pStyle w:val="Nadpis2urovne"/>
      </w:pPr>
      <w:bookmarkStart w:id="12" w:name="_Toc164521201"/>
      <w:r w:rsidRPr="00350B87">
        <w:lastRenderedPageBreak/>
        <w:t>OPC</w:t>
      </w:r>
      <w:r>
        <w:t xml:space="preserve"> UA</w:t>
      </w:r>
      <w:bookmarkEnd w:id="12"/>
    </w:p>
    <w:p w14:paraId="17AFC9C3" w14:textId="77777777" w:rsidR="00A93F59" w:rsidRDefault="0017424B" w:rsidP="00033151">
      <w:pPr>
        <w:pStyle w:val="Zakladny"/>
      </w:pPr>
      <w:r w:rsidRPr="0017424B">
        <w:t xml:space="preserve">OPC </w:t>
      </w:r>
      <w:r w:rsidR="00A93F59">
        <w:t>UA</w:t>
      </w:r>
      <w:r w:rsidRPr="0017424B">
        <w:t xml:space="preserve"> je štandard pre interoperabilnú komunikáciu v priemysle, ktorý definovala organizácia OPC </w:t>
      </w:r>
      <w:proofErr w:type="spellStart"/>
      <w:r w:rsidRPr="0017424B">
        <w:t>Foundation</w:t>
      </w:r>
      <w:proofErr w:type="spellEnd"/>
      <w:r w:rsidRPr="0017424B">
        <w:t xml:space="preserve">. </w:t>
      </w:r>
      <w:r w:rsidR="00A93F59" w:rsidRPr="0017424B">
        <w:t>Základy</w:t>
      </w:r>
      <w:r w:rsidRPr="0017424B">
        <w:t xml:space="preserve"> pôvodnej špecifikácie vytvorili </w:t>
      </w:r>
      <w:proofErr w:type="spellStart"/>
      <w:r w:rsidRPr="0017424B">
        <w:t>Fisher-Rosemount</w:t>
      </w:r>
      <w:proofErr w:type="spellEnd"/>
      <w:r w:rsidRPr="0017424B">
        <w:t xml:space="preserve">, </w:t>
      </w:r>
      <w:proofErr w:type="spellStart"/>
      <w:r w:rsidRPr="0017424B">
        <w:t>Intellution</w:t>
      </w:r>
      <w:proofErr w:type="spellEnd"/>
      <w:r w:rsidRPr="0017424B">
        <w:t xml:space="preserve">, </w:t>
      </w:r>
      <w:proofErr w:type="spellStart"/>
      <w:r w:rsidRPr="0017424B">
        <w:t>Opto</w:t>
      </w:r>
      <w:proofErr w:type="spellEnd"/>
      <w:r w:rsidRPr="0017424B">
        <w:t xml:space="preserve"> 22 a </w:t>
      </w:r>
      <w:proofErr w:type="spellStart"/>
      <w:r w:rsidRPr="0017424B">
        <w:t>Rockwell</w:t>
      </w:r>
      <w:proofErr w:type="spellEnd"/>
      <w:r w:rsidRPr="0017424B">
        <w:t xml:space="preserve"> Software pre </w:t>
      </w:r>
      <w:r w:rsidR="00A93F59" w:rsidRPr="0017424B">
        <w:t>štandardný</w:t>
      </w:r>
      <w:r w:rsidRPr="0017424B">
        <w:t xml:space="preserve"> prístup k dátam založenom na </w:t>
      </w:r>
      <w:commentRangeStart w:id="13"/>
      <w:r w:rsidRPr="0017424B">
        <w:t>COM</w:t>
      </w:r>
      <w:commentRangeEnd w:id="13"/>
      <w:r w:rsidR="00074832">
        <w:rPr>
          <w:rStyle w:val="Odkaznakomentr"/>
          <w:rFonts w:asciiTheme="minorHAnsi" w:hAnsiTheme="minorHAnsi" w:cstheme="minorBidi"/>
        </w:rPr>
        <w:commentReference w:id="13"/>
      </w:r>
      <w:r w:rsidRPr="0017424B">
        <w:t xml:space="preserve"> a DCOM. OPCUA využíva mapovanie (</w:t>
      </w:r>
      <w:r w:rsidRPr="00C12990">
        <w:rPr>
          <w:lang w:val="en-US"/>
        </w:rPr>
        <w:t>mapping</w:t>
      </w:r>
      <w:r w:rsidRPr="0017424B">
        <w:t xml:space="preserve">), ktoré slúži na kódovanie dát nezávisle od technológie komunikačného protokolu. </w:t>
      </w:r>
    </w:p>
    <w:p w14:paraId="575F4F1E" w14:textId="568DC447" w:rsidR="0017424B" w:rsidRPr="0017424B" w:rsidRDefault="0017424B" w:rsidP="00033151">
      <w:pPr>
        <w:pStyle w:val="Zakladny"/>
      </w:pPr>
      <w:r w:rsidRPr="0017424B">
        <w:t xml:space="preserve">Vďaka </w:t>
      </w:r>
      <w:r w:rsidR="00A93F59" w:rsidRPr="0017424B">
        <w:t>interoperabilit</w:t>
      </w:r>
      <w:r w:rsidR="00A93F59">
        <w:t>e</w:t>
      </w:r>
      <w:r w:rsidRPr="0017424B">
        <w:t xml:space="preserve"> je OPC UA platformovo nezávislý komunikačný protokol s flexibilným informačným modelom, ktorý je dostatočne </w:t>
      </w:r>
      <w:r w:rsidR="00A93F59" w:rsidRPr="0017424B">
        <w:t>škálovateľný</w:t>
      </w:r>
      <w:r w:rsidRPr="0017424B">
        <w:t>, aby mohol byť implementovaný v rôznych zariadeniach.</w:t>
      </w:r>
    </w:p>
    <w:p w14:paraId="4BEA6674" w14:textId="03D0BAAB" w:rsidR="00A93F59" w:rsidRPr="00A93F59" w:rsidRDefault="0017424B" w:rsidP="00033151">
      <w:pPr>
        <w:pStyle w:val="Zakladny"/>
      </w:pPr>
      <w:r w:rsidRPr="0017424B">
        <w:t>OPC UA sa používa v priemyselných doménach, ako sú priemyselné senzory a akčné členy, riadiace systémy, systémy na vykonávanie výroby a systémy plánovania podnikových zdrojov, vrátane priemyselného internetu vecí (IIoT</w:t>
      </w:r>
      <w:r w:rsidRPr="00C12990">
        <w:rPr>
          <w:lang w:val="en-US"/>
        </w:rPr>
        <w:t>), Machine To Machine</w:t>
      </w:r>
      <w:r w:rsidRPr="0017424B">
        <w:t xml:space="preserve"> (M2M). Tieto systémy sú určené na výmenu informácií a na používanie príkazov a riadenia priemyselných procesov. OPC UA definuje spoločný model infraštruktúry na uľahčenie tejto výmeny informácií.</w:t>
      </w:r>
    </w:p>
    <w:p w14:paraId="1E9C6522" w14:textId="77777777" w:rsidR="004724AB" w:rsidRDefault="000F5ADD" w:rsidP="00033151">
      <w:pPr>
        <w:pStyle w:val="Zakladny"/>
      </w:pPr>
      <w:r>
        <w:rPr>
          <w:noProof/>
        </w:rPr>
        <w:drawing>
          <wp:inline distT="0" distB="0" distL="0" distR="0" wp14:anchorId="093D6CC2" wp14:editId="2FD28738">
            <wp:extent cx="4015105" cy="3315970"/>
            <wp:effectExtent l="0" t="0" r="4445" b="0"/>
            <wp:docPr id="1445453207" name="Picture 1"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3207" name="Picture 1" descr="A diagram of a diagram of a company&#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105" cy="3315970"/>
                    </a:xfrm>
                    <a:prstGeom prst="rect">
                      <a:avLst/>
                    </a:prstGeom>
                    <a:noFill/>
                    <a:ln>
                      <a:noFill/>
                    </a:ln>
                  </pic:spPr>
                </pic:pic>
              </a:graphicData>
            </a:graphic>
          </wp:inline>
        </w:drawing>
      </w:r>
    </w:p>
    <w:p w14:paraId="753018DD" w14:textId="761E00FD" w:rsidR="000F5ADD" w:rsidRDefault="004724AB" w:rsidP="004724AB">
      <w:pPr>
        <w:pStyle w:val="Popis"/>
        <w:jc w:val="center"/>
      </w:pPr>
      <w:r>
        <w:t xml:space="preserve">Obr. </w:t>
      </w:r>
      <w:r>
        <w:fldChar w:fldCharType="begin"/>
      </w:r>
      <w:r>
        <w:instrText xml:space="preserve"> SEQ Obr. \* ARABIC </w:instrText>
      </w:r>
      <w:r>
        <w:fldChar w:fldCharType="separate"/>
      </w:r>
      <w:r w:rsidR="00A54E43">
        <w:rPr>
          <w:noProof/>
        </w:rPr>
        <w:t>2</w:t>
      </w:r>
      <w:r>
        <w:rPr>
          <w:noProof/>
        </w:rPr>
        <w:fldChar w:fldCharType="end"/>
      </w:r>
      <w:r>
        <w:t xml:space="preserve">: Vrstvy OPC UA architektúry  </w:t>
      </w:r>
      <w:sdt>
        <w:sdtPr>
          <w:id w:val="-1040516414"/>
          <w:citation/>
        </w:sdtPr>
        <w:sdtContent>
          <w:r>
            <w:fldChar w:fldCharType="begin"/>
          </w:r>
          <w:r>
            <w:instrText xml:space="preserve"> CITATION Uni24 \l 1051 </w:instrText>
          </w:r>
          <w:r>
            <w:fldChar w:fldCharType="separate"/>
          </w:r>
          <w:r w:rsidRPr="004724AB">
            <w:rPr>
              <w:noProof/>
            </w:rPr>
            <w:t>[1]</w:t>
          </w:r>
          <w:r>
            <w:fldChar w:fldCharType="end"/>
          </w:r>
        </w:sdtContent>
      </w:sdt>
    </w:p>
    <w:p w14:paraId="6F040DDC" w14:textId="5F383851" w:rsidR="00350B87" w:rsidRDefault="00350B87" w:rsidP="00350B87">
      <w:pPr>
        <w:pStyle w:val="Nadpis3urovne"/>
        <w:rPr>
          <w:shd w:val="clear" w:color="auto" w:fill="FFFFFF"/>
        </w:rPr>
      </w:pPr>
      <w:bookmarkStart w:id="14" w:name="_Toc160716821"/>
      <w:bookmarkStart w:id="15" w:name="_Toc164521202"/>
      <w:r>
        <w:rPr>
          <w:shd w:val="clear" w:color="auto" w:fill="FFFFFF"/>
        </w:rPr>
        <w:lastRenderedPageBreak/>
        <w:t>OPC UA a vzťah s Industry 4.0</w:t>
      </w:r>
      <w:bookmarkEnd w:id="14"/>
      <w:bookmarkEnd w:id="15"/>
    </w:p>
    <w:p w14:paraId="299D7446" w14:textId="77777777" w:rsidR="00A93F59" w:rsidRDefault="00A93F59" w:rsidP="00033151">
      <w:pPr>
        <w:pStyle w:val="Zakladny"/>
        <w:rPr>
          <w:shd w:val="clear" w:color="auto" w:fill="FFFFFF"/>
        </w:rPr>
      </w:pPr>
      <w:bookmarkStart w:id="16" w:name="_Toc160716822"/>
      <w:r w:rsidRPr="00A633B0">
        <w:rPr>
          <w:shd w:val="clear" w:color="auto" w:fill="FFFFFF"/>
        </w:rPr>
        <w:t>OPC UA hra kľúčovú rolu v rámci priemyslu 4.0, poskytuje štandardizovaný</w:t>
      </w:r>
      <w:r>
        <w:rPr>
          <w:shd w:val="clear" w:color="auto" w:fill="FFFFFF"/>
        </w:rPr>
        <w:t xml:space="preserve"> (IEC </w:t>
      </w:r>
      <w:commentRangeStart w:id="17"/>
      <w:r>
        <w:rPr>
          <w:shd w:val="clear" w:color="auto" w:fill="FFFFFF"/>
        </w:rPr>
        <w:t>62541</w:t>
      </w:r>
      <w:commentRangeEnd w:id="17"/>
      <w:r w:rsidR="00E117B5">
        <w:rPr>
          <w:rStyle w:val="Odkaznakomentr"/>
          <w:rFonts w:asciiTheme="minorHAnsi" w:hAnsiTheme="minorHAnsi" w:cstheme="minorBidi"/>
        </w:rPr>
        <w:commentReference w:id="17"/>
      </w:r>
      <w:r>
        <w:rPr>
          <w:shd w:val="clear" w:color="auto" w:fill="FFFFFF"/>
        </w:rPr>
        <w:t>)</w:t>
      </w:r>
      <w:r w:rsidRPr="00A633B0">
        <w:rPr>
          <w:shd w:val="clear" w:color="auto" w:fill="FFFFFF"/>
        </w:rPr>
        <w:t xml:space="preserve"> a platformovo nezávislý komunikačný protokol, na bezproblémovú komunikáciu medzi rôznymi priemyselnými zariadeniami. Podporuje </w:t>
      </w:r>
      <w:r>
        <w:rPr>
          <w:shd w:val="clear" w:color="auto" w:fill="FFFFFF"/>
        </w:rPr>
        <w:t xml:space="preserve">dva komunikačné modely: </w:t>
      </w:r>
    </w:p>
    <w:p w14:paraId="38EC2F9F" w14:textId="2949BB79" w:rsidR="00A93F59" w:rsidRDefault="00E117B5" w:rsidP="00033151">
      <w:pPr>
        <w:pStyle w:val="Zakladny"/>
        <w:numPr>
          <w:ilvl w:val="0"/>
          <w:numId w:val="18"/>
        </w:numPr>
        <w:rPr>
          <w:shd w:val="clear" w:color="auto" w:fill="FFFFFF"/>
        </w:rPr>
      </w:pPr>
      <w:r>
        <w:rPr>
          <w:shd w:val="clear" w:color="auto" w:fill="FFFFFF"/>
        </w:rPr>
        <w:t>K</w:t>
      </w:r>
      <w:r w:rsidR="00A93F59">
        <w:rPr>
          <w:shd w:val="clear" w:color="auto" w:fill="FFFFFF"/>
        </w:rPr>
        <w:t>lient-</w:t>
      </w:r>
      <w:r>
        <w:rPr>
          <w:shd w:val="clear" w:color="auto" w:fill="FFFFFF"/>
        </w:rPr>
        <w:t>S</w:t>
      </w:r>
      <w:r w:rsidR="00A93F59">
        <w:rPr>
          <w:shd w:val="clear" w:color="auto" w:fill="FFFFFF"/>
        </w:rPr>
        <w:t>erver</w:t>
      </w:r>
    </w:p>
    <w:p w14:paraId="08267E31" w14:textId="6BA9427E" w:rsidR="00A93F59" w:rsidRDefault="00E117B5" w:rsidP="00033151">
      <w:pPr>
        <w:pStyle w:val="Zakladny"/>
        <w:numPr>
          <w:ilvl w:val="0"/>
          <w:numId w:val="18"/>
        </w:numPr>
        <w:rPr>
          <w:shd w:val="clear" w:color="auto" w:fill="FFFFFF"/>
        </w:rPr>
      </w:pPr>
      <w:proofErr w:type="spellStart"/>
      <w:r>
        <w:rPr>
          <w:shd w:val="clear" w:color="auto" w:fill="FFFFFF"/>
        </w:rPr>
        <w:t>P</w:t>
      </w:r>
      <w:r w:rsidR="00A93F59">
        <w:rPr>
          <w:shd w:val="clear" w:color="auto" w:fill="FFFFFF"/>
        </w:rPr>
        <w:t>ub</w:t>
      </w:r>
      <w:proofErr w:type="spellEnd"/>
      <w:r>
        <w:rPr>
          <w:shd w:val="clear" w:color="auto" w:fill="FFFFFF"/>
        </w:rPr>
        <w:t>/</w:t>
      </w:r>
      <w:proofErr w:type="spellStart"/>
      <w:r>
        <w:rPr>
          <w:shd w:val="clear" w:color="auto" w:fill="FFFFFF"/>
        </w:rPr>
        <w:t>S</w:t>
      </w:r>
      <w:r w:rsidR="00A93F59">
        <w:rPr>
          <w:shd w:val="clear" w:color="auto" w:fill="FFFFFF"/>
        </w:rPr>
        <w:t>ub</w:t>
      </w:r>
      <w:proofErr w:type="spellEnd"/>
      <w:r>
        <w:rPr>
          <w:shd w:val="clear" w:color="auto" w:fill="FFFFFF"/>
        </w:rPr>
        <w:t xml:space="preserve"> (</w:t>
      </w:r>
      <w:proofErr w:type="spellStart"/>
      <w:r>
        <w:rPr>
          <w:shd w:val="clear" w:color="auto" w:fill="FFFFFF"/>
        </w:rPr>
        <w:t>publisher-subscriber</w:t>
      </w:r>
      <w:proofErr w:type="spellEnd"/>
      <w:r>
        <w:rPr>
          <w:shd w:val="clear" w:color="auto" w:fill="FFFFFF"/>
        </w:rPr>
        <w:t>)</w:t>
      </w:r>
    </w:p>
    <w:p w14:paraId="40C87D6B" w14:textId="57EBB25D" w:rsidR="00A93F59" w:rsidRDefault="00A93F59" w:rsidP="00033151">
      <w:pPr>
        <w:pStyle w:val="Zakladny"/>
        <w:rPr>
          <w:shd w:val="clear" w:color="auto" w:fill="FFFFFF"/>
        </w:rPr>
      </w:pPr>
      <w:r w:rsidRPr="00A633B0">
        <w:rPr>
          <w:shd w:val="clear" w:color="auto" w:fill="FFFFFF"/>
        </w:rPr>
        <w:t xml:space="preserve">OPC UA </w:t>
      </w:r>
      <w:r>
        <w:rPr>
          <w:shd w:val="clear" w:color="auto" w:fill="FFFFFF"/>
        </w:rPr>
        <w:t xml:space="preserve">ma vstavanú </w:t>
      </w:r>
      <w:commentRangeStart w:id="18"/>
      <w:r w:rsidRPr="00A633B0">
        <w:rPr>
          <w:shd w:val="clear" w:color="auto" w:fill="FFFFFF"/>
        </w:rPr>
        <w:t>bezpečnos</w:t>
      </w:r>
      <w:r>
        <w:rPr>
          <w:shd w:val="clear" w:color="auto" w:fill="FFFFFF"/>
        </w:rPr>
        <w:t xml:space="preserve">ť, ktorá je definovaná </w:t>
      </w:r>
      <w:r w:rsidRPr="00A633B0">
        <w:rPr>
          <w:shd w:val="clear" w:color="auto" w:fill="FFFFFF"/>
        </w:rPr>
        <w:t>bezpečnostnými</w:t>
      </w:r>
      <w:commentRangeEnd w:id="18"/>
      <w:r>
        <w:rPr>
          <w:rStyle w:val="Odkaznakomentr"/>
          <w:rFonts w:asciiTheme="minorHAnsi" w:hAnsiTheme="minorHAnsi" w:cstheme="minorBidi"/>
        </w:rPr>
        <w:commentReference w:id="18"/>
      </w:r>
      <w:r w:rsidRPr="00A633B0">
        <w:rPr>
          <w:shd w:val="clear" w:color="auto" w:fill="FFFFFF"/>
        </w:rPr>
        <w:t xml:space="preserve"> funkciami ako sú napr. šifrovanie, autentifikácia, </w:t>
      </w:r>
      <w:commentRangeStart w:id="19"/>
      <w:r w:rsidRPr="00A633B0">
        <w:rPr>
          <w:shd w:val="clear" w:color="auto" w:fill="FFFFFF"/>
        </w:rPr>
        <w:t>autorizácia</w:t>
      </w:r>
      <w:commentRangeEnd w:id="19"/>
      <w:r w:rsidR="00E117B5">
        <w:rPr>
          <w:rStyle w:val="Odkaznakomentr"/>
          <w:rFonts w:asciiTheme="minorHAnsi" w:hAnsiTheme="minorHAnsi" w:cstheme="minorBidi"/>
        </w:rPr>
        <w:commentReference w:id="19"/>
      </w:r>
      <w:r w:rsidRPr="00A633B0">
        <w:rPr>
          <w:shd w:val="clear" w:color="auto" w:fill="FFFFFF"/>
        </w:rPr>
        <w:t xml:space="preserve">,... </w:t>
      </w:r>
    </w:p>
    <w:p w14:paraId="2226F258" w14:textId="77777777" w:rsidR="00900D65" w:rsidRDefault="00E117B5" w:rsidP="00033151">
      <w:pPr>
        <w:pStyle w:val="Zakladny"/>
      </w:pPr>
      <w:r>
        <w:rPr>
          <w:noProof/>
        </w:rPr>
        <w:drawing>
          <wp:inline distT="0" distB="0" distL="0" distR="0" wp14:anchorId="3AD7EDFB" wp14:editId="6DCF8F19">
            <wp:extent cx="5579745" cy="2706370"/>
            <wp:effectExtent l="0" t="0" r="0" b="0"/>
            <wp:docPr id="994672669" name="Obrázok 1" descr="OPC UA and 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C UA and Industry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706370"/>
                    </a:xfrm>
                    <a:prstGeom prst="rect">
                      <a:avLst/>
                    </a:prstGeom>
                    <a:noFill/>
                    <a:ln>
                      <a:noFill/>
                    </a:ln>
                  </pic:spPr>
                </pic:pic>
              </a:graphicData>
            </a:graphic>
          </wp:inline>
        </w:drawing>
      </w:r>
    </w:p>
    <w:p w14:paraId="6CC617D3" w14:textId="2A92BFBD" w:rsidR="00E117B5" w:rsidRDefault="00900D65" w:rsidP="00900D65">
      <w:pPr>
        <w:pStyle w:val="Popis"/>
        <w:jc w:val="center"/>
        <w:rPr>
          <w:shd w:val="clear" w:color="auto" w:fill="FFFFFF"/>
        </w:rPr>
      </w:pPr>
      <w:r>
        <w:t xml:space="preserve">Obr. </w:t>
      </w:r>
      <w:r>
        <w:fldChar w:fldCharType="begin"/>
      </w:r>
      <w:r>
        <w:instrText xml:space="preserve"> SEQ Obr. \* ARABIC </w:instrText>
      </w:r>
      <w:r>
        <w:fldChar w:fldCharType="separate"/>
      </w:r>
      <w:r w:rsidR="00A54E43">
        <w:rPr>
          <w:noProof/>
        </w:rPr>
        <w:t>3</w:t>
      </w:r>
      <w:r>
        <w:fldChar w:fldCharType="end"/>
      </w:r>
      <w:r w:rsidR="0004788E">
        <w:t xml:space="preserve">: Vzťah OPC UA s Industry 4.0 </w:t>
      </w:r>
    </w:p>
    <w:p w14:paraId="05676124" w14:textId="77777777" w:rsidR="00350B87" w:rsidRDefault="00350B87" w:rsidP="00350B87">
      <w:pPr>
        <w:pStyle w:val="Nadpis3urovne"/>
      </w:pPr>
      <w:bookmarkStart w:id="20" w:name="_Toc164521203"/>
      <w:r>
        <w:t>Informačný model</w:t>
      </w:r>
      <w:bookmarkEnd w:id="16"/>
      <w:bookmarkEnd w:id="20"/>
    </w:p>
    <w:p w14:paraId="360BF55D" w14:textId="77777777" w:rsidR="006F557D" w:rsidRDefault="00350B87" w:rsidP="00033151">
      <w:pPr>
        <w:pStyle w:val="Zakladny"/>
        <w:rPr>
          <w:shd w:val="clear" w:color="auto" w:fill="FFFFFF"/>
        </w:rPr>
      </w:pPr>
      <w:r w:rsidRPr="00A633B0">
        <w:rPr>
          <w:shd w:val="clear" w:color="auto" w:fill="FFFFFF"/>
        </w:rPr>
        <w:t>Informačný model v OPC UA je Štandardizovaná reprezentácia štruktúry, organizácie alebo dát v systéme. Model nám umožňuje definovať ako sú informácie modelované, vymieňané medzi rôznymi zariadeniami a systémami, ktoré komunikujú prostredníctvom OPC</w:t>
      </w:r>
      <w:r w:rsidR="006F557D">
        <w:rPr>
          <w:shd w:val="clear" w:color="auto" w:fill="FFFFFF"/>
        </w:rPr>
        <w:t xml:space="preserve"> </w:t>
      </w:r>
      <w:r w:rsidRPr="00A633B0">
        <w:rPr>
          <w:shd w:val="clear" w:color="auto" w:fill="FFFFFF"/>
        </w:rPr>
        <w:t>UA.</w:t>
      </w:r>
    </w:p>
    <w:p w14:paraId="2877C817" w14:textId="6AA42428" w:rsidR="00ED3606" w:rsidRPr="006F557D" w:rsidRDefault="00ED3606" w:rsidP="00033151">
      <w:pPr>
        <w:pStyle w:val="Zakladny"/>
        <w:rPr>
          <w:shd w:val="clear" w:color="auto" w:fill="FFFFFF"/>
        </w:rPr>
      </w:pPr>
      <w:r>
        <w:rPr>
          <w:noProof/>
        </w:rPr>
        <w:lastRenderedPageBreak/>
        <w:drawing>
          <wp:inline distT="0" distB="0" distL="0" distR="0" wp14:anchorId="0208E04F" wp14:editId="05DE9B4E">
            <wp:extent cx="5160397" cy="2986887"/>
            <wp:effectExtent l="0" t="0" r="2540" b="4445"/>
            <wp:docPr id="326276274" name="Picture 4" descr="OPC UA information model for the EMCO Concept 105 Mill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C UA information model for the EMCO Concept 105 Milling Machine.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4214" cy="2994884"/>
                    </a:xfrm>
                    <a:prstGeom prst="rect">
                      <a:avLst/>
                    </a:prstGeom>
                    <a:noFill/>
                    <a:ln>
                      <a:noFill/>
                    </a:ln>
                  </pic:spPr>
                </pic:pic>
              </a:graphicData>
            </a:graphic>
          </wp:inline>
        </w:drawing>
      </w:r>
    </w:p>
    <w:p w14:paraId="20E266AB" w14:textId="0A04CC4B" w:rsidR="006A5112" w:rsidRDefault="00ED3606" w:rsidP="00900D65">
      <w:pPr>
        <w:pStyle w:val="Popis"/>
        <w:jc w:val="center"/>
        <w:rPr>
          <w:rFonts w:ascii="Times New Roman" w:hAnsi="Times New Roman" w:cs="Times New Roman"/>
          <w:sz w:val="24"/>
          <w:szCs w:val="32"/>
          <w:shd w:val="clear" w:color="auto" w:fill="FFFFFF"/>
        </w:rPr>
      </w:pPr>
      <w:bookmarkStart w:id="21" w:name="_Toc160898714"/>
      <w:r>
        <w:t xml:space="preserve">Obr. </w:t>
      </w:r>
      <w:r>
        <w:fldChar w:fldCharType="begin"/>
      </w:r>
      <w:r>
        <w:instrText xml:space="preserve"> SEQ Obr. \* ARABIC </w:instrText>
      </w:r>
      <w:r>
        <w:fldChar w:fldCharType="separate"/>
      </w:r>
      <w:r w:rsidR="00A54E43">
        <w:rPr>
          <w:noProof/>
        </w:rPr>
        <w:t>4</w:t>
      </w:r>
      <w:r>
        <w:rPr>
          <w:noProof/>
        </w:rPr>
        <w:fldChar w:fldCharType="end"/>
      </w:r>
      <w:r>
        <w:t>: Príklad informačného modelu</w:t>
      </w:r>
      <w:bookmarkEnd w:id="21"/>
      <w:r w:rsidR="004724AB">
        <w:t xml:space="preserve"> </w:t>
      </w:r>
      <w:sdt>
        <w:sdtPr>
          <w:id w:val="33161180"/>
          <w:citation/>
        </w:sdtPr>
        <w:sdtContent>
          <w:r w:rsidR="004724AB">
            <w:fldChar w:fldCharType="begin"/>
          </w:r>
          <w:r w:rsidR="004724AB">
            <w:instrText xml:space="preserve"> CITATION Cha19 \l 1051 </w:instrText>
          </w:r>
          <w:r w:rsidR="004724AB">
            <w:fldChar w:fldCharType="separate"/>
          </w:r>
          <w:r w:rsidR="004724AB" w:rsidRPr="004724AB">
            <w:rPr>
              <w:noProof/>
            </w:rPr>
            <w:t>[1]</w:t>
          </w:r>
          <w:r w:rsidR="004724AB">
            <w:fldChar w:fldCharType="end"/>
          </w:r>
        </w:sdtContent>
      </w:sdt>
    </w:p>
    <w:p w14:paraId="53962629" w14:textId="62D1ACE3" w:rsidR="00350B87" w:rsidRPr="00A633B0" w:rsidRDefault="00350B87" w:rsidP="00033151">
      <w:pPr>
        <w:pStyle w:val="Zakladny"/>
        <w:rPr>
          <w:shd w:val="clear" w:color="auto" w:fill="FFFFFF"/>
        </w:rPr>
      </w:pPr>
      <w:r w:rsidRPr="00A633B0">
        <w:rPr>
          <w:shd w:val="clear" w:color="auto" w:fill="FFFFFF"/>
        </w:rPr>
        <w:t>Hlavnými komponentami informačného modelu sú:</w:t>
      </w:r>
    </w:p>
    <w:p w14:paraId="4242D221" w14:textId="77777777" w:rsidR="00350B87" w:rsidRPr="00A633B0" w:rsidRDefault="00350B87" w:rsidP="00033151">
      <w:pPr>
        <w:pStyle w:val="Zakladny"/>
        <w:numPr>
          <w:ilvl w:val="0"/>
          <w:numId w:val="3"/>
        </w:numPr>
        <w:rPr>
          <w:shd w:val="clear" w:color="auto" w:fill="FFFFFF"/>
        </w:rPr>
      </w:pPr>
      <w:r w:rsidRPr="00A633B0">
        <w:rPr>
          <w:shd w:val="clear" w:color="auto" w:fill="FFFFFF"/>
        </w:rPr>
        <w:t>Objekty a </w:t>
      </w:r>
      <w:proofErr w:type="spellStart"/>
      <w:r w:rsidRPr="00A633B0">
        <w:rPr>
          <w:shd w:val="clear" w:color="auto" w:fill="FFFFFF"/>
        </w:rPr>
        <w:t>Nodes</w:t>
      </w:r>
      <w:proofErr w:type="spellEnd"/>
      <w:r w:rsidRPr="00A633B0">
        <w:rPr>
          <w:shd w:val="clear" w:color="auto" w:fill="FFFFFF"/>
        </w:rPr>
        <w:t xml:space="preserve"> – </w:t>
      </w:r>
      <w:proofErr w:type="spellStart"/>
      <w:r w:rsidRPr="00A633B0">
        <w:rPr>
          <w:shd w:val="clear" w:color="auto" w:fill="FFFFFF"/>
        </w:rPr>
        <w:t>Node</w:t>
      </w:r>
      <w:proofErr w:type="spellEnd"/>
      <w:r w:rsidRPr="00A633B0">
        <w:rPr>
          <w:shd w:val="clear" w:color="auto" w:fill="FFFFFF"/>
        </w:rPr>
        <w:t xml:space="preserve"> obsahuje jednotlivé časti informácie ako sú premenné, metódy alebo eventy, objekty pozostáva z viacerých </w:t>
      </w:r>
      <w:proofErr w:type="spellStart"/>
      <w:r w:rsidRPr="00A633B0">
        <w:rPr>
          <w:shd w:val="clear" w:color="auto" w:fill="FFFFFF"/>
        </w:rPr>
        <w:t>nodes</w:t>
      </w:r>
      <w:proofErr w:type="spellEnd"/>
      <w:r w:rsidRPr="00A633B0">
        <w:rPr>
          <w:shd w:val="clear" w:color="auto" w:fill="FFFFFF"/>
        </w:rPr>
        <w:t xml:space="preserve"> a formuje skupinu dát</w:t>
      </w:r>
    </w:p>
    <w:p w14:paraId="188410A9" w14:textId="77777777" w:rsidR="00350B87" w:rsidRPr="00A633B0" w:rsidRDefault="00350B87" w:rsidP="00033151">
      <w:pPr>
        <w:pStyle w:val="Zakladny"/>
        <w:numPr>
          <w:ilvl w:val="0"/>
          <w:numId w:val="3"/>
        </w:numPr>
        <w:rPr>
          <w:shd w:val="clear" w:color="auto" w:fill="FFFFFF"/>
        </w:rPr>
      </w:pPr>
      <w:r w:rsidRPr="00A633B0">
        <w:rPr>
          <w:shd w:val="clear" w:color="auto" w:fill="FFFFFF"/>
        </w:rPr>
        <w:t xml:space="preserve">Atribúty – </w:t>
      </w:r>
      <w:proofErr w:type="spellStart"/>
      <w:r w:rsidRPr="00A633B0">
        <w:rPr>
          <w:shd w:val="clear" w:color="auto" w:fill="FFFFFF"/>
        </w:rPr>
        <w:t>Nodes</w:t>
      </w:r>
      <w:proofErr w:type="spellEnd"/>
      <w:r w:rsidRPr="00A633B0">
        <w:rPr>
          <w:shd w:val="clear" w:color="auto" w:fill="FFFFFF"/>
        </w:rPr>
        <w:t xml:space="preserve"> v informačnom modely majú atribúty, ktoré definujú dáta (hodnotu premennej, dátový typ,...)</w:t>
      </w:r>
    </w:p>
    <w:p w14:paraId="1D7FE09D" w14:textId="77777777" w:rsidR="00350B87" w:rsidRPr="00A633B0" w:rsidRDefault="00350B87" w:rsidP="00033151">
      <w:pPr>
        <w:pStyle w:val="Zakladny"/>
        <w:numPr>
          <w:ilvl w:val="0"/>
          <w:numId w:val="3"/>
        </w:numPr>
        <w:rPr>
          <w:shd w:val="clear" w:color="auto" w:fill="FFFFFF"/>
        </w:rPr>
      </w:pPr>
      <w:r w:rsidRPr="00A633B0">
        <w:rPr>
          <w:shd w:val="clear" w:color="auto" w:fill="FFFFFF"/>
        </w:rPr>
        <w:t xml:space="preserve">Referencie – definujú vzťahy medzi jednotlivými </w:t>
      </w:r>
      <w:proofErr w:type="spellStart"/>
      <w:r w:rsidRPr="00A633B0">
        <w:rPr>
          <w:shd w:val="clear" w:color="auto" w:fill="FFFFFF"/>
        </w:rPr>
        <w:t>nodes</w:t>
      </w:r>
      <w:proofErr w:type="spellEnd"/>
    </w:p>
    <w:p w14:paraId="4DD8A9DF" w14:textId="77777777" w:rsidR="00350B87" w:rsidRPr="00A633B0" w:rsidRDefault="00350B87" w:rsidP="00033151">
      <w:pPr>
        <w:pStyle w:val="Zakladny"/>
        <w:numPr>
          <w:ilvl w:val="0"/>
          <w:numId w:val="3"/>
        </w:numPr>
        <w:rPr>
          <w:shd w:val="clear" w:color="auto" w:fill="FFFFFF"/>
        </w:rPr>
      </w:pPr>
      <w:r w:rsidRPr="00A633B0">
        <w:rPr>
          <w:shd w:val="clear" w:color="auto" w:fill="FFFFFF"/>
        </w:rPr>
        <w:t>Dátové typy – OPC UA definuje set štandardizovaných dátových typov, ktoré popisujú dáta a ich hodnoty</w:t>
      </w:r>
    </w:p>
    <w:p w14:paraId="0BF9AAC1" w14:textId="77777777" w:rsidR="00350B87" w:rsidRPr="00A633B0" w:rsidRDefault="00350B87" w:rsidP="00033151">
      <w:pPr>
        <w:pStyle w:val="Zakladny"/>
        <w:numPr>
          <w:ilvl w:val="0"/>
          <w:numId w:val="3"/>
        </w:numPr>
        <w:rPr>
          <w:shd w:val="clear" w:color="auto" w:fill="FFFFFF"/>
        </w:rPr>
      </w:pPr>
      <w:r w:rsidRPr="00A633B0">
        <w:rPr>
          <w:shd w:val="clear" w:color="auto" w:fill="FFFFFF"/>
        </w:rPr>
        <w:t>Metódy – Informačný model môže zahŕňať metódy, ktoré reprezentujú funkcie alebo operácie ktoré môžu byt spustené</w:t>
      </w:r>
    </w:p>
    <w:p w14:paraId="04186052" w14:textId="3FF48B73" w:rsidR="00350B87" w:rsidRPr="00A633B0" w:rsidRDefault="00350B87" w:rsidP="00033151">
      <w:pPr>
        <w:pStyle w:val="Zakladny"/>
        <w:rPr>
          <w:shd w:val="clear" w:color="auto" w:fill="FFFFFF"/>
        </w:rPr>
      </w:pPr>
      <w:r w:rsidRPr="00A633B0">
        <w:rPr>
          <w:shd w:val="clear" w:color="auto" w:fill="FFFFFF"/>
        </w:rPr>
        <w:t xml:space="preserve">Informačný model predstavuje </w:t>
      </w:r>
      <w:proofErr w:type="spellStart"/>
      <w:r w:rsidRPr="00A633B0">
        <w:rPr>
          <w:shd w:val="clear" w:color="auto" w:fill="FFFFFF"/>
        </w:rPr>
        <w:t>framework</w:t>
      </w:r>
      <w:proofErr w:type="spellEnd"/>
      <w:r w:rsidRPr="00A633B0">
        <w:rPr>
          <w:shd w:val="clear" w:color="auto" w:fill="FFFFFF"/>
        </w:rPr>
        <w:t xml:space="preserve"> na popis štruktúr a sémantických dát, zabezpečenie konzistentnosti a interoperability medzi rôznymi zariadeniami.</w:t>
      </w:r>
      <w:r w:rsidR="00074832">
        <w:rPr>
          <w:shd w:val="clear" w:color="auto" w:fill="FFFFFF"/>
        </w:rPr>
        <w:t xml:space="preserve"> </w:t>
      </w:r>
      <w:r w:rsidR="00074832">
        <w:t>V skratke</w:t>
      </w:r>
      <w:r w:rsidR="00074832" w:rsidRPr="00A633B0">
        <w:t>, informačný model OPC UA je štandardizovaná definícia jedinečných uzlov v adresnom priestore servera OPC UA. Jedinečnosť uzlov zabezpečuje ID uzla</w:t>
      </w:r>
      <w:r w:rsidR="00074832">
        <w:t>, pričom</w:t>
      </w:r>
      <w:r w:rsidR="00074832" w:rsidRPr="00A633B0">
        <w:t xml:space="preserve"> každý objekt, systém zariadení alebo aj celú továreň je možné reprezentovať pomocou prepojenia uzlov a ich vzťahov v adresnom priestore OPC UA servera</w:t>
      </w:r>
      <w:r w:rsidR="00074832">
        <w:t>.</w:t>
      </w:r>
    </w:p>
    <w:p w14:paraId="1BBA8A24" w14:textId="0F2DE04C" w:rsidR="00350B87" w:rsidRPr="00350B87" w:rsidRDefault="00350B87" w:rsidP="00350B87">
      <w:pPr>
        <w:pStyle w:val="Nadpis3urovne"/>
      </w:pPr>
      <w:bookmarkStart w:id="22" w:name="_Toc164521204"/>
      <w:r>
        <w:rPr>
          <w:shd w:val="clear" w:color="auto" w:fill="FFFFFF"/>
        </w:rPr>
        <w:lastRenderedPageBreak/>
        <w:t>Adresný priestor OPC UA</w:t>
      </w:r>
      <w:bookmarkEnd w:id="22"/>
    </w:p>
    <w:p w14:paraId="26E78F74" w14:textId="700279FA" w:rsidR="00350B87" w:rsidRDefault="00350B87" w:rsidP="00033151">
      <w:pPr>
        <w:pStyle w:val="Zakladny"/>
      </w:pPr>
      <w:r>
        <w:t xml:space="preserve">Hlavnou úlohou </w:t>
      </w:r>
      <w:proofErr w:type="spellStart"/>
      <w:r>
        <w:t>AddressSpace</w:t>
      </w:r>
      <w:proofErr w:type="spellEnd"/>
      <w:r>
        <w:t xml:space="preserve"> v OPC UA je poskytnúť štandardný spôsob pre servery na reprezentáciu objektov pre klientov. </w:t>
      </w:r>
      <w:proofErr w:type="spellStart"/>
      <w:r>
        <w:t>AddressSpace</w:t>
      </w:r>
      <w:proofErr w:type="spellEnd"/>
      <w:r>
        <w:t xml:space="preserve"> je modelovaný pomocou </w:t>
      </w:r>
      <w:proofErr w:type="spellStart"/>
      <w:r>
        <w:t>Nodes</w:t>
      </w:r>
      <w:proofErr w:type="spellEnd"/>
      <w:r>
        <w:t xml:space="preserve">, ktoré sú sprístupnené pre klientov pomocou OPC UA </w:t>
      </w:r>
      <w:proofErr w:type="spellStart"/>
      <w:r>
        <w:t>services</w:t>
      </w:r>
      <w:proofErr w:type="spellEnd"/>
      <w:r>
        <w:t xml:space="preserve">. </w:t>
      </w:r>
      <w:proofErr w:type="spellStart"/>
      <w:r>
        <w:t>Nodes</w:t>
      </w:r>
      <w:proofErr w:type="spellEnd"/>
      <w:r>
        <w:t xml:space="preserve"> v </w:t>
      </w:r>
      <w:proofErr w:type="spellStart"/>
      <w:r>
        <w:t>AddressSpace</w:t>
      </w:r>
      <w:proofErr w:type="spellEnd"/>
      <w:r>
        <w:t xml:space="preserve"> sa používajú na reprezentáciu reálneho objektu, ich definícii a referencii medzi sebou</w:t>
      </w:r>
      <w:r w:rsidR="00A40E63">
        <w:t xml:space="preserve"> </w:t>
      </w:r>
      <w:sdt>
        <w:sdtPr>
          <w:id w:val="99916342"/>
          <w:citation/>
        </w:sdtPr>
        <w:sdtContent>
          <w:r w:rsidR="00A40E63">
            <w:fldChar w:fldCharType="begin"/>
          </w:r>
          <w:r w:rsidR="00A40E63">
            <w:instrText xml:space="preserve"> CITATION OPC24 \l 1051 </w:instrText>
          </w:r>
          <w:r w:rsidR="00A40E63">
            <w:fldChar w:fldCharType="separate"/>
          </w:r>
          <w:r w:rsidR="00A40E63" w:rsidRPr="00A40E63">
            <w:rPr>
              <w:noProof/>
            </w:rPr>
            <w:t>[1]</w:t>
          </w:r>
          <w:r w:rsidR="00A40E63">
            <w:fldChar w:fldCharType="end"/>
          </w:r>
        </w:sdtContent>
      </w:sdt>
      <w:r>
        <w:t xml:space="preserve">. </w:t>
      </w:r>
    </w:p>
    <w:p w14:paraId="417D6C5C" w14:textId="1DFF4CED" w:rsidR="00350B87" w:rsidRDefault="00350B87" w:rsidP="00033151">
      <w:pPr>
        <w:pStyle w:val="Zakladny"/>
      </w:pPr>
      <w:r>
        <w:t xml:space="preserve">Model adresného priestoru je definovaný nasledovným setom typu </w:t>
      </w:r>
      <w:commentRangeStart w:id="23"/>
      <w:proofErr w:type="spellStart"/>
      <w:r>
        <w:t>Node</w:t>
      </w:r>
      <w:commentRangeEnd w:id="23"/>
      <w:proofErr w:type="spellEnd"/>
      <w:r w:rsidR="006A5112">
        <w:rPr>
          <w:rStyle w:val="Odkaznakomentr"/>
          <w:rFonts w:asciiTheme="minorHAnsi" w:hAnsiTheme="minorHAnsi" w:cstheme="minorBidi"/>
        </w:rPr>
        <w:commentReference w:id="23"/>
      </w:r>
      <w:r w:rsidR="005C22E7">
        <w:t xml:space="preserve"> </w:t>
      </w:r>
      <w:r>
        <w:t>:</w:t>
      </w:r>
    </w:p>
    <w:p w14:paraId="03B2E45C" w14:textId="77777777" w:rsidR="00350B87" w:rsidRDefault="00350B87" w:rsidP="00033151">
      <w:pPr>
        <w:pStyle w:val="Zakladny"/>
        <w:numPr>
          <w:ilvl w:val="0"/>
          <w:numId w:val="4"/>
        </w:numPr>
      </w:pPr>
      <w:proofErr w:type="spellStart"/>
      <w:r>
        <w:t>View</w:t>
      </w:r>
      <w:proofErr w:type="spellEnd"/>
      <w:r>
        <w:t xml:space="preserve">: Definuje podmnožinu uzlov v adresnom priestore </w:t>
      </w:r>
    </w:p>
    <w:p w14:paraId="00EF5639" w14:textId="77777777" w:rsidR="00350B87" w:rsidRDefault="00350B87" w:rsidP="00033151">
      <w:pPr>
        <w:pStyle w:val="Zakladny"/>
        <w:numPr>
          <w:ilvl w:val="0"/>
          <w:numId w:val="4"/>
        </w:numPr>
      </w:pPr>
      <w:proofErr w:type="spellStart"/>
      <w:r>
        <w:t>ObjectType</w:t>
      </w:r>
      <w:proofErr w:type="spellEnd"/>
      <w:r>
        <w:t>: Poskytuje definíciu objektov</w:t>
      </w:r>
    </w:p>
    <w:p w14:paraId="78CB700B" w14:textId="77777777" w:rsidR="00350B87" w:rsidRDefault="00350B87" w:rsidP="00033151">
      <w:pPr>
        <w:pStyle w:val="Zakladny"/>
        <w:numPr>
          <w:ilvl w:val="0"/>
          <w:numId w:val="4"/>
        </w:numPr>
      </w:pPr>
      <w:proofErr w:type="spellStart"/>
      <w:r>
        <w:t>Object</w:t>
      </w:r>
      <w:proofErr w:type="spellEnd"/>
      <w:r>
        <w:t>: Používa sa na reprezentáciu komponentov, systémov, objektov reálneho sveta a softvérových objektov</w:t>
      </w:r>
    </w:p>
    <w:p w14:paraId="2F963DB3" w14:textId="77777777" w:rsidR="00350B87" w:rsidRDefault="00350B87" w:rsidP="00033151">
      <w:pPr>
        <w:pStyle w:val="Zakladny"/>
        <w:numPr>
          <w:ilvl w:val="0"/>
          <w:numId w:val="4"/>
        </w:numPr>
      </w:pPr>
      <w:proofErr w:type="spellStart"/>
      <w:r>
        <w:t>ReferenceType</w:t>
      </w:r>
      <w:proofErr w:type="spellEnd"/>
      <w:r>
        <w:t>: Používa sa na definovanie vzťahov medzi uzlami (</w:t>
      </w:r>
      <w:proofErr w:type="spellStart"/>
      <w:r>
        <w:t>nodes</w:t>
      </w:r>
      <w:proofErr w:type="spellEnd"/>
      <w:r>
        <w:t>)</w:t>
      </w:r>
    </w:p>
    <w:p w14:paraId="31C9CA07" w14:textId="77777777" w:rsidR="00350B87" w:rsidRDefault="00350B87" w:rsidP="00033151">
      <w:pPr>
        <w:pStyle w:val="Zakladny"/>
        <w:numPr>
          <w:ilvl w:val="0"/>
          <w:numId w:val="4"/>
        </w:numPr>
      </w:pPr>
      <w:proofErr w:type="spellStart"/>
      <w:r>
        <w:t>DataType</w:t>
      </w:r>
      <w:proofErr w:type="spellEnd"/>
      <w:r>
        <w:t>: Používa sa na definovanie jednoduchých a komplexných hodnôt premennej</w:t>
      </w:r>
    </w:p>
    <w:p w14:paraId="25584BC1" w14:textId="77777777" w:rsidR="00350B87" w:rsidRDefault="00350B87" w:rsidP="00033151">
      <w:pPr>
        <w:pStyle w:val="Zakladny"/>
        <w:numPr>
          <w:ilvl w:val="0"/>
          <w:numId w:val="4"/>
        </w:numPr>
      </w:pPr>
      <w:proofErr w:type="spellStart"/>
      <w:r>
        <w:t>VariableType</w:t>
      </w:r>
      <w:proofErr w:type="spellEnd"/>
      <w:r>
        <w:t>: Používa sa na definovanie typu premennej</w:t>
      </w:r>
    </w:p>
    <w:p w14:paraId="475F0374" w14:textId="77777777" w:rsidR="00350B87" w:rsidRDefault="00350B87" w:rsidP="00033151">
      <w:pPr>
        <w:pStyle w:val="Zakladny"/>
        <w:numPr>
          <w:ilvl w:val="0"/>
          <w:numId w:val="4"/>
        </w:numPr>
      </w:pPr>
      <w:proofErr w:type="spellStart"/>
      <w:r>
        <w:t>Variable</w:t>
      </w:r>
      <w:proofErr w:type="spellEnd"/>
      <w:r>
        <w:t xml:space="preserve">: Používa sa ako úložisko </w:t>
      </w:r>
      <w:proofErr w:type="spellStart"/>
      <w:r>
        <w:t>real-time</w:t>
      </w:r>
      <w:proofErr w:type="spellEnd"/>
      <w:r>
        <w:t xml:space="preserve"> premennej, ktorá obsahuje hodnotu</w:t>
      </w:r>
    </w:p>
    <w:p w14:paraId="231458E7" w14:textId="191C5EEB" w:rsidR="00350B87" w:rsidRDefault="00350B87" w:rsidP="00033151">
      <w:pPr>
        <w:pStyle w:val="Zakladny"/>
        <w:numPr>
          <w:ilvl w:val="0"/>
          <w:numId w:val="4"/>
        </w:numPr>
      </w:pPr>
      <w:proofErr w:type="spellStart"/>
      <w:r>
        <w:t>Method</w:t>
      </w:r>
      <w:proofErr w:type="spellEnd"/>
      <w:r>
        <w:t>: Je funkcia ktorej rozsah je ohraničený objektom, kde je definovaná</w:t>
      </w:r>
      <w:r w:rsidR="00A40E63">
        <w:t xml:space="preserve"> </w:t>
      </w:r>
      <w:sdt>
        <w:sdtPr>
          <w:id w:val="-896821804"/>
          <w:citation/>
        </w:sdtPr>
        <w:sdtContent>
          <w:r w:rsidR="005C22E7">
            <w:fldChar w:fldCharType="begin"/>
          </w:r>
          <w:r w:rsidR="005C22E7">
            <w:instrText xml:space="preserve"> CITATION Obj23 \l 1051 </w:instrText>
          </w:r>
          <w:r w:rsidR="005C22E7">
            <w:fldChar w:fldCharType="separate"/>
          </w:r>
          <w:r w:rsidR="005C22E7" w:rsidRPr="005C22E7">
            <w:rPr>
              <w:noProof/>
            </w:rPr>
            <w:t>[2]</w:t>
          </w:r>
          <w:r w:rsidR="005C22E7">
            <w:fldChar w:fldCharType="end"/>
          </w:r>
        </w:sdtContent>
      </w:sdt>
    </w:p>
    <w:p w14:paraId="7D01333F" w14:textId="77777777" w:rsidR="00350B87" w:rsidRDefault="00350B87" w:rsidP="00033151">
      <w:pPr>
        <w:pStyle w:val="Zakladny"/>
      </w:pPr>
    </w:p>
    <w:p w14:paraId="6EFE6DE9" w14:textId="77777777" w:rsidR="00350B87" w:rsidRDefault="00350B87" w:rsidP="00033151">
      <w:pPr>
        <w:pStyle w:val="Zakladny"/>
      </w:pPr>
      <w:r>
        <w:rPr>
          <w:noProof/>
        </w:rPr>
        <w:drawing>
          <wp:inline distT="0" distB="0" distL="0" distR="0" wp14:anchorId="212A7D85" wp14:editId="2EA71559">
            <wp:extent cx="5001371" cy="891903"/>
            <wp:effectExtent l="0" t="0" r="0" b="3810"/>
            <wp:docPr id="446003777" name="Obrázok 2" descr="Obrázok, na ktorom je rad,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3777" name="Obrázok 2" descr="Obrázok, na ktorom je rad,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1427" cy="900830"/>
                    </a:xfrm>
                    <a:prstGeom prst="rect">
                      <a:avLst/>
                    </a:prstGeom>
                    <a:noFill/>
                    <a:ln>
                      <a:noFill/>
                    </a:ln>
                  </pic:spPr>
                </pic:pic>
              </a:graphicData>
            </a:graphic>
          </wp:inline>
        </w:drawing>
      </w:r>
    </w:p>
    <w:p w14:paraId="1E295D73" w14:textId="3E483AD8" w:rsidR="00350B87" w:rsidRDefault="00350B87" w:rsidP="00350B87">
      <w:pPr>
        <w:pStyle w:val="Popis"/>
        <w:jc w:val="center"/>
      </w:pPr>
      <w:bookmarkStart w:id="24" w:name="_Toc160898715"/>
      <w:r>
        <w:t xml:space="preserve">Obr. </w:t>
      </w:r>
      <w:r>
        <w:fldChar w:fldCharType="begin"/>
      </w:r>
      <w:r>
        <w:instrText xml:space="preserve"> SEQ Obr. \* ARABIC </w:instrText>
      </w:r>
      <w:r>
        <w:fldChar w:fldCharType="separate"/>
      </w:r>
      <w:r w:rsidR="00A54E43">
        <w:rPr>
          <w:noProof/>
        </w:rPr>
        <w:t>5</w:t>
      </w:r>
      <w:r>
        <w:rPr>
          <w:noProof/>
        </w:rPr>
        <w:fldChar w:fldCharType="end"/>
      </w:r>
      <w:r>
        <w:t xml:space="preserve"> Model adresného pri</w:t>
      </w:r>
      <w:r w:rsidR="0081657B">
        <w:t>e</w:t>
      </w:r>
      <w:r>
        <w:t>storu</w:t>
      </w:r>
      <w:bookmarkEnd w:id="24"/>
      <w:r w:rsidR="00A40E63">
        <w:t xml:space="preserve"> </w:t>
      </w:r>
      <w:sdt>
        <w:sdtPr>
          <w:id w:val="1020588492"/>
          <w:citation/>
        </w:sdtPr>
        <w:sdtContent>
          <w:r w:rsidR="005C22E7">
            <w:fldChar w:fldCharType="begin"/>
          </w:r>
          <w:r w:rsidR="005C22E7">
            <w:instrText xml:space="preserve"> CITATION Obj23 \l 1051 </w:instrText>
          </w:r>
          <w:r w:rsidR="005C22E7">
            <w:fldChar w:fldCharType="separate"/>
          </w:r>
          <w:r w:rsidR="005C22E7" w:rsidRPr="005C22E7">
            <w:rPr>
              <w:noProof/>
            </w:rPr>
            <w:t>[2]</w:t>
          </w:r>
          <w:r w:rsidR="005C22E7">
            <w:fldChar w:fldCharType="end"/>
          </w:r>
        </w:sdtContent>
      </w:sdt>
    </w:p>
    <w:p w14:paraId="0C77A2DD" w14:textId="3E4CBD73" w:rsidR="00350B87" w:rsidRDefault="00350B87" w:rsidP="00350B87">
      <w:pPr>
        <w:pStyle w:val="Nadpis3urovne"/>
        <w:rPr>
          <w:lang w:val="en-US"/>
        </w:rPr>
      </w:pPr>
      <w:bookmarkStart w:id="25" w:name="_Toc160716824"/>
      <w:bookmarkStart w:id="26" w:name="_Toc164521205"/>
      <w:r>
        <w:rPr>
          <w:lang w:val="en-US"/>
        </w:rPr>
        <w:t>OPC UA Server</w:t>
      </w:r>
      <w:bookmarkEnd w:id="25"/>
      <w:bookmarkEnd w:id="26"/>
    </w:p>
    <w:p w14:paraId="4EAB0A1C" w14:textId="50306613" w:rsidR="00350B87" w:rsidRPr="00350B87" w:rsidRDefault="00350B87" w:rsidP="0004788E">
      <w:pPr>
        <w:ind w:firstLine="340"/>
        <w:jc w:val="both"/>
        <w:rPr>
          <w:rFonts w:ascii="Times New Roman" w:hAnsi="Times New Roman" w:cs="Times New Roman"/>
          <w:sz w:val="24"/>
          <w:szCs w:val="24"/>
        </w:rPr>
      </w:pPr>
      <w:r w:rsidRPr="00350B87">
        <w:rPr>
          <w:rFonts w:ascii="Times New Roman" w:hAnsi="Times New Roman" w:cs="Times New Roman"/>
          <w:sz w:val="24"/>
          <w:szCs w:val="24"/>
        </w:rPr>
        <w:t xml:space="preserve">OPC UA server je architektonický model serverového endpointu pre </w:t>
      </w:r>
      <w:r w:rsidR="006A5112" w:rsidRPr="00350B87">
        <w:rPr>
          <w:rFonts w:ascii="Times New Roman" w:hAnsi="Times New Roman" w:cs="Times New Roman"/>
          <w:sz w:val="24"/>
          <w:szCs w:val="24"/>
        </w:rPr>
        <w:t>klientsk</w:t>
      </w:r>
      <w:r w:rsidR="006A5112">
        <w:rPr>
          <w:rFonts w:ascii="Times New Roman" w:hAnsi="Times New Roman" w:cs="Times New Roman"/>
          <w:sz w:val="24"/>
          <w:szCs w:val="24"/>
        </w:rPr>
        <w:t>e</w:t>
      </w:r>
      <w:r w:rsidRPr="00350B87">
        <w:rPr>
          <w:rFonts w:ascii="Times New Roman" w:hAnsi="Times New Roman" w:cs="Times New Roman"/>
          <w:sz w:val="24"/>
          <w:szCs w:val="24"/>
        </w:rPr>
        <w:t xml:space="preserve">/serverové interakcie. </w:t>
      </w:r>
    </w:p>
    <w:p w14:paraId="12AFA3F9" w14:textId="77777777" w:rsidR="00350B87" w:rsidRPr="005E6232" w:rsidRDefault="00350B87" w:rsidP="00033151">
      <w:pPr>
        <w:pStyle w:val="Zakladny"/>
        <w:numPr>
          <w:ilvl w:val="0"/>
          <w:numId w:val="19"/>
        </w:numPr>
      </w:pPr>
      <w:r w:rsidRPr="005E6232">
        <w:t>Reálne objekty -  sú fyzické alebo softwarové objekty sprístupnené pre serverovú aplikáciu.</w:t>
      </w:r>
    </w:p>
    <w:p w14:paraId="77324C17" w14:textId="77777777" w:rsidR="00350B87" w:rsidRDefault="00350B87" w:rsidP="00033151">
      <w:pPr>
        <w:pStyle w:val="Zakladny"/>
        <w:numPr>
          <w:ilvl w:val="0"/>
          <w:numId w:val="19"/>
        </w:numPr>
      </w:pPr>
      <w:r w:rsidRPr="005E6232">
        <w:t>Serverová aplikácia</w:t>
      </w:r>
      <w:r>
        <w:t xml:space="preserve"> -</w:t>
      </w:r>
      <w:r w:rsidRPr="005E6232">
        <w:t xml:space="preserve"> je kód, ktorý implementuje funkcionalitu serveru, využíva Server API na posielanie a prijímanie správ od klienta. Server API je interný interface ktorý izoluje aplikáciu od OPC UA komunikačného </w:t>
      </w:r>
      <w:proofErr w:type="spellStart"/>
      <w:r w:rsidRPr="005E6232">
        <w:t>stacku</w:t>
      </w:r>
      <w:proofErr w:type="spellEnd"/>
      <w:r w:rsidRPr="005E6232">
        <w:t>.</w:t>
      </w:r>
    </w:p>
    <w:p w14:paraId="5F9DF6E1" w14:textId="77777777" w:rsidR="00350B87" w:rsidRDefault="00350B87" w:rsidP="00033151">
      <w:pPr>
        <w:pStyle w:val="Zakladny"/>
        <w:numPr>
          <w:ilvl w:val="0"/>
          <w:numId w:val="19"/>
        </w:numPr>
      </w:pPr>
      <w:proofErr w:type="spellStart"/>
      <w:r>
        <w:t>AddressSpace</w:t>
      </w:r>
      <w:proofErr w:type="spellEnd"/>
      <w:r>
        <w:t xml:space="preserve"> - je modelovaný ako kolekcia </w:t>
      </w:r>
      <w:proofErr w:type="spellStart"/>
      <w:r>
        <w:t>Nodes</w:t>
      </w:r>
      <w:proofErr w:type="spellEnd"/>
      <w:r>
        <w:t xml:space="preserve"> sprístupnené pre klienta použitím OPC UA </w:t>
      </w:r>
      <w:proofErr w:type="spellStart"/>
      <w:r>
        <w:t>services</w:t>
      </w:r>
      <w:proofErr w:type="spellEnd"/>
      <w:r>
        <w:t>.</w:t>
      </w:r>
    </w:p>
    <w:p w14:paraId="4A14FE90" w14:textId="77777777" w:rsidR="00350B87" w:rsidRDefault="00350B87" w:rsidP="00033151">
      <w:pPr>
        <w:pStyle w:val="Zakladny"/>
        <w:numPr>
          <w:ilvl w:val="0"/>
          <w:numId w:val="19"/>
        </w:numPr>
      </w:pPr>
      <w:proofErr w:type="spellStart"/>
      <w:r>
        <w:lastRenderedPageBreak/>
        <w:t>AddressSpace</w:t>
      </w:r>
      <w:proofErr w:type="spellEnd"/>
      <w:r>
        <w:t xml:space="preserve"> </w:t>
      </w:r>
      <w:proofErr w:type="spellStart"/>
      <w:r>
        <w:t>View</w:t>
      </w:r>
      <w:proofErr w:type="spellEnd"/>
      <w:r>
        <w:t xml:space="preserve"> – slúžia na reštrikciu </w:t>
      </w:r>
      <w:proofErr w:type="spellStart"/>
      <w:r>
        <w:t>Nodes</w:t>
      </w:r>
      <w:proofErr w:type="spellEnd"/>
      <w:r>
        <w:t>, ktoré server umožní vidieť klientovi</w:t>
      </w:r>
    </w:p>
    <w:p w14:paraId="02DC6F59" w14:textId="3889F392" w:rsidR="00350B87" w:rsidRDefault="00350B87" w:rsidP="00033151">
      <w:pPr>
        <w:pStyle w:val="Zakladny"/>
        <w:numPr>
          <w:ilvl w:val="0"/>
          <w:numId w:val="19"/>
        </w:numPr>
      </w:pPr>
      <w:proofErr w:type="spellStart"/>
      <w:r>
        <w:t>MonitoredItems</w:t>
      </w:r>
      <w:proofErr w:type="spellEnd"/>
      <w:r>
        <w:t xml:space="preserve"> – sú entity v servery vytvorené klientom, ktoré monitorujú </w:t>
      </w:r>
      <w:proofErr w:type="spellStart"/>
      <w:r>
        <w:t>Nodes</w:t>
      </w:r>
      <w:proofErr w:type="spellEnd"/>
      <w:r>
        <w:t xml:space="preserve"> v</w:t>
      </w:r>
      <w:r w:rsidR="004724AB">
        <w:t> </w:t>
      </w:r>
      <w:proofErr w:type="spellStart"/>
      <w:r>
        <w:t>AddressSpace</w:t>
      </w:r>
      <w:proofErr w:type="spellEnd"/>
      <w:r w:rsidR="004724AB">
        <w:t xml:space="preserve"> </w:t>
      </w:r>
      <w:sdt>
        <w:sdtPr>
          <w:id w:val="-1812863029"/>
          <w:citation/>
        </w:sdtPr>
        <w:sdtContent>
          <w:r w:rsidR="004724AB">
            <w:fldChar w:fldCharType="begin"/>
          </w:r>
          <w:r w:rsidR="004724AB">
            <w:rPr>
              <w:lang w:val="en-US"/>
            </w:rPr>
            <w:instrText xml:space="preserve"> CITATION OPC241 \l 1033 </w:instrText>
          </w:r>
          <w:r w:rsidR="004724AB">
            <w:fldChar w:fldCharType="separate"/>
          </w:r>
          <w:r w:rsidR="004724AB" w:rsidRPr="004724AB">
            <w:rPr>
              <w:noProof/>
              <w:lang w:val="en-US"/>
            </w:rPr>
            <w:t>[3]</w:t>
          </w:r>
          <w:r w:rsidR="004724AB">
            <w:fldChar w:fldCharType="end"/>
          </w:r>
        </w:sdtContent>
      </w:sdt>
      <w:r>
        <w:t>.</w:t>
      </w:r>
      <w:r w:rsidR="004724AB">
        <w:t xml:space="preserve"> </w:t>
      </w:r>
    </w:p>
    <w:p w14:paraId="7B11E800" w14:textId="77777777" w:rsidR="00350B87" w:rsidRDefault="00350B87" w:rsidP="00033151">
      <w:pPr>
        <w:pStyle w:val="Zakladny"/>
      </w:pPr>
      <w:r>
        <w:rPr>
          <w:noProof/>
        </w:rPr>
        <w:drawing>
          <wp:inline distT="0" distB="0" distL="0" distR="0" wp14:anchorId="2E324027" wp14:editId="58D3E019">
            <wp:extent cx="5320665" cy="4192298"/>
            <wp:effectExtent l="0" t="0" r="0" b="0"/>
            <wp:docPr id="1104037349" name="Obrázok 5" descr="Obrázok, na ktorom je text, diagram,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37349" name="Obrázok 5" descr="Obrázok, na ktorom je text, diagram, náčrt, kresba&#10;&#10;Automaticky generovaný pop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2391" cy="4193658"/>
                    </a:xfrm>
                    <a:prstGeom prst="rect">
                      <a:avLst/>
                    </a:prstGeom>
                    <a:noFill/>
                    <a:ln>
                      <a:noFill/>
                    </a:ln>
                  </pic:spPr>
                </pic:pic>
              </a:graphicData>
            </a:graphic>
          </wp:inline>
        </w:drawing>
      </w:r>
    </w:p>
    <w:p w14:paraId="148F1670" w14:textId="0F2DD079" w:rsidR="00986386" w:rsidRDefault="00350B87" w:rsidP="002A2D0C">
      <w:pPr>
        <w:pStyle w:val="Popis"/>
        <w:jc w:val="center"/>
      </w:pPr>
      <w:bookmarkStart w:id="27" w:name="_Toc160898716"/>
      <w:r>
        <w:t xml:space="preserve">Obr. </w:t>
      </w:r>
      <w:r>
        <w:fldChar w:fldCharType="begin"/>
      </w:r>
      <w:r>
        <w:instrText xml:space="preserve"> SEQ Obr. \* ARABIC </w:instrText>
      </w:r>
      <w:r>
        <w:fldChar w:fldCharType="separate"/>
      </w:r>
      <w:r w:rsidR="00A54E43">
        <w:rPr>
          <w:noProof/>
        </w:rPr>
        <w:t>6</w:t>
      </w:r>
      <w:bookmarkEnd w:id="27"/>
      <w:r>
        <w:rPr>
          <w:noProof/>
        </w:rPr>
        <w:fldChar w:fldCharType="end"/>
      </w:r>
      <w:r w:rsidR="004724AB">
        <w:t xml:space="preserve">: Architektúra OPC UA serveru </w:t>
      </w:r>
      <w:sdt>
        <w:sdtPr>
          <w:id w:val="-2044135376"/>
          <w:citation/>
        </w:sdtPr>
        <w:sdtContent>
          <w:r w:rsidR="004724AB">
            <w:fldChar w:fldCharType="begin"/>
          </w:r>
          <w:r w:rsidR="004724AB">
            <w:instrText xml:space="preserve"> CITATION OPC241 \l 1051 </w:instrText>
          </w:r>
          <w:r w:rsidR="004724AB">
            <w:fldChar w:fldCharType="separate"/>
          </w:r>
          <w:r w:rsidR="004724AB" w:rsidRPr="004724AB">
            <w:rPr>
              <w:noProof/>
            </w:rPr>
            <w:t>[3]</w:t>
          </w:r>
          <w:r w:rsidR="004724AB">
            <w:fldChar w:fldCharType="end"/>
          </w:r>
        </w:sdtContent>
      </w:sdt>
    </w:p>
    <w:p w14:paraId="6ADD42E8" w14:textId="43CF5F38" w:rsidR="002A2D0C" w:rsidRDefault="002A2D0C" w:rsidP="00721BF8">
      <w:pPr>
        <w:pStyle w:val="Nadpis2urovne"/>
        <w:rPr>
          <w:lang w:val="en-US"/>
        </w:rPr>
      </w:pPr>
      <w:bookmarkStart w:id="28" w:name="_Toc164521206"/>
      <w:r>
        <w:rPr>
          <w:lang w:val="en-US"/>
        </w:rPr>
        <w:t>RAMI 4.0</w:t>
      </w:r>
      <w:bookmarkEnd w:id="28"/>
    </w:p>
    <w:p w14:paraId="219EC405" w14:textId="79D5A554" w:rsidR="002A2D0C" w:rsidRPr="006A5112" w:rsidRDefault="002A2D0C" w:rsidP="00033151">
      <w:pPr>
        <w:pStyle w:val="Zakladny"/>
      </w:pPr>
      <w:r w:rsidRPr="006A5112">
        <w:t xml:space="preserve">RAMI 4.0 alebo </w:t>
      </w:r>
      <w:proofErr w:type="spellStart"/>
      <w:r w:rsidRPr="006A5112">
        <w:t>Reference</w:t>
      </w:r>
      <w:proofErr w:type="spellEnd"/>
      <w:r w:rsidRPr="006A5112">
        <w:t xml:space="preserve"> </w:t>
      </w:r>
      <w:proofErr w:type="spellStart"/>
      <w:r w:rsidRPr="006A5112">
        <w:t>Architectural</w:t>
      </w:r>
      <w:proofErr w:type="spellEnd"/>
      <w:r w:rsidRPr="006A5112">
        <w:t xml:space="preserve"> Model Industry 4.0 je trojrozmerná mapa, ktorá ukazuje ako sa vysporiadať s problematikou Industry 4.0 systematickým a </w:t>
      </w:r>
      <w:r w:rsidR="006A5112" w:rsidRPr="006A5112">
        <w:t>štruktúrovaným</w:t>
      </w:r>
      <w:r w:rsidRPr="006A5112">
        <w:t xml:space="preserve"> spôsobom. RAMI 4.0 je jednotný model pre všetky komponenty, ktorý zabezpečuje účastníkom zapojeným do ekosystému Industry 4.0 zdieľanie dát a informácii efektívne</w:t>
      </w:r>
      <w:r w:rsidR="006D3AE2" w:rsidRPr="006A5112">
        <w:t xml:space="preserve"> </w:t>
      </w:r>
      <w:sdt>
        <w:sdtPr>
          <w:id w:val="-876536600"/>
          <w:citation/>
        </w:sdtPr>
        <w:sdtContent>
          <w:r w:rsidR="006D3AE2" w:rsidRPr="006A5112">
            <w:fldChar w:fldCharType="begin"/>
          </w:r>
          <w:r w:rsidR="006D3AE2" w:rsidRPr="006A5112">
            <w:instrText xml:space="preserve"> CITATION Kav21 \l 1051 </w:instrText>
          </w:r>
          <w:r w:rsidR="006D3AE2" w:rsidRPr="006A5112">
            <w:fldChar w:fldCharType="separate"/>
          </w:r>
          <w:r w:rsidR="006D3AE2" w:rsidRPr="006A5112">
            <w:t>[7]</w:t>
          </w:r>
          <w:r w:rsidR="006D3AE2" w:rsidRPr="006A5112">
            <w:fldChar w:fldCharType="end"/>
          </w:r>
        </w:sdtContent>
      </w:sdt>
      <w:r w:rsidRPr="006A5112">
        <w:t xml:space="preserve">. </w:t>
      </w:r>
    </w:p>
    <w:p w14:paraId="152E49B5" w14:textId="227C21FB" w:rsidR="002A2D0C" w:rsidRPr="006A5112" w:rsidRDefault="002A2D0C" w:rsidP="00033151">
      <w:pPr>
        <w:pStyle w:val="Zakladny"/>
      </w:pPr>
      <w:r w:rsidRPr="006A5112">
        <w:t xml:space="preserve">RAMI 4.0 mapuje všetkých účastníkov v priemyselnom odvetví do troch osí definície: </w:t>
      </w:r>
    </w:p>
    <w:p w14:paraId="2BCE504A" w14:textId="793A5FEC" w:rsidR="002A2D0C" w:rsidRPr="006A5112" w:rsidRDefault="006A5112" w:rsidP="00033151">
      <w:pPr>
        <w:pStyle w:val="Zakladny"/>
        <w:numPr>
          <w:ilvl w:val="0"/>
          <w:numId w:val="5"/>
        </w:numPr>
      </w:pPr>
      <w:proofErr w:type="spellStart"/>
      <w:r>
        <w:t>Layers</w:t>
      </w:r>
      <w:proofErr w:type="spellEnd"/>
      <w:r>
        <w:t xml:space="preserve"> </w:t>
      </w:r>
      <w:proofErr w:type="spellStart"/>
      <w:r>
        <w:t>axis</w:t>
      </w:r>
      <w:proofErr w:type="spellEnd"/>
      <w:r>
        <w:t xml:space="preserve"> (o</w:t>
      </w:r>
      <w:r w:rsidR="002A2D0C" w:rsidRPr="006A5112">
        <w:t>s vrstiev architektúry</w:t>
      </w:r>
      <w:r>
        <w:t>)</w:t>
      </w:r>
    </w:p>
    <w:p w14:paraId="24EAEED1" w14:textId="0F1EF08C" w:rsidR="002A2D0C" w:rsidRPr="006A5112" w:rsidRDefault="00AF31C9" w:rsidP="00033151">
      <w:pPr>
        <w:pStyle w:val="Zakladny"/>
        <w:numPr>
          <w:ilvl w:val="0"/>
          <w:numId w:val="5"/>
        </w:numPr>
      </w:pPr>
      <w:proofErr w:type="spellStart"/>
      <w:r>
        <w:t>Life</w:t>
      </w:r>
      <w:proofErr w:type="spellEnd"/>
      <w:r>
        <w:t xml:space="preserve"> </w:t>
      </w:r>
      <w:proofErr w:type="spellStart"/>
      <w:r>
        <w:t>Cycle</w:t>
      </w:r>
      <w:proofErr w:type="spellEnd"/>
      <w:r>
        <w:t xml:space="preserve"> </w:t>
      </w:r>
      <w:proofErr w:type="spellStart"/>
      <w:r>
        <w:t>Value</w:t>
      </w:r>
      <w:proofErr w:type="spellEnd"/>
      <w:r>
        <w:t xml:space="preserve"> Stream (o</w:t>
      </w:r>
      <w:r w:rsidRPr="006A5112">
        <w:t>s životného cyklu a hodnotového toku</w:t>
      </w:r>
      <w:r>
        <w:t>)</w:t>
      </w:r>
    </w:p>
    <w:p w14:paraId="63D889C9" w14:textId="039A913A" w:rsidR="002A2D0C" w:rsidRPr="006A5112" w:rsidRDefault="006A5112" w:rsidP="00033151">
      <w:pPr>
        <w:pStyle w:val="Zakladny"/>
        <w:numPr>
          <w:ilvl w:val="0"/>
          <w:numId w:val="5"/>
        </w:numPr>
      </w:pPr>
      <w:proofErr w:type="spellStart"/>
      <w:r>
        <w:t>Hierarchy</w:t>
      </w:r>
      <w:proofErr w:type="spellEnd"/>
      <w:r>
        <w:t xml:space="preserve"> </w:t>
      </w:r>
      <w:proofErr w:type="spellStart"/>
      <w:r>
        <w:t>Levels</w:t>
      </w:r>
      <w:proofErr w:type="spellEnd"/>
      <w:r>
        <w:t xml:space="preserve"> </w:t>
      </w:r>
      <w:proofErr w:type="spellStart"/>
      <w:r>
        <w:t>axis</w:t>
      </w:r>
      <w:proofErr w:type="spellEnd"/>
      <w:r>
        <w:t xml:space="preserve"> </w:t>
      </w:r>
      <w:r>
        <w:rPr>
          <w:lang w:val="en-US"/>
        </w:rPr>
        <w:t>(</w:t>
      </w:r>
      <w:r>
        <w:t>os úrovní hierarchie</w:t>
      </w:r>
      <w:r>
        <w:rPr>
          <w:lang w:val="en-US"/>
        </w:rPr>
        <w:t>)</w:t>
      </w:r>
    </w:p>
    <w:p w14:paraId="4AF205AC" w14:textId="77777777" w:rsidR="002A2D0C" w:rsidRDefault="002A2D0C" w:rsidP="00033151">
      <w:pPr>
        <w:pStyle w:val="Zakladny"/>
      </w:pPr>
    </w:p>
    <w:p w14:paraId="57544DC6" w14:textId="77777777" w:rsidR="002A2D0C" w:rsidRDefault="002A2D0C" w:rsidP="00033151">
      <w:pPr>
        <w:pStyle w:val="Zakladny"/>
      </w:pPr>
      <w:r>
        <w:rPr>
          <w:noProof/>
        </w:rPr>
        <w:lastRenderedPageBreak/>
        <w:drawing>
          <wp:inline distT="0" distB="0" distL="0" distR="0" wp14:anchorId="19739FCA" wp14:editId="367BE4BF">
            <wp:extent cx="5579745" cy="2633980"/>
            <wp:effectExtent l="0" t="0" r="1905" b="0"/>
            <wp:docPr id="464009760" name="Picture 8"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09760" name="Picture 8" descr="A diagram of a diagram of a 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633980"/>
                    </a:xfrm>
                    <a:prstGeom prst="rect">
                      <a:avLst/>
                    </a:prstGeom>
                    <a:noFill/>
                    <a:ln>
                      <a:noFill/>
                    </a:ln>
                  </pic:spPr>
                </pic:pic>
              </a:graphicData>
            </a:graphic>
          </wp:inline>
        </w:drawing>
      </w:r>
    </w:p>
    <w:p w14:paraId="72287C82" w14:textId="1AB3B96D" w:rsidR="002A2D0C" w:rsidRDefault="002A2D0C" w:rsidP="00DF2C2A">
      <w:pPr>
        <w:pStyle w:val="Popis"/>
        <w:jc w:val="center"/>
      </w:pPr>
      <w:bookmarkStart w:id="29" w:name="_Toc160898717"/>
      <w:r>
        <w:t xml:space="preserve">Obr. </w:t>
      </w:r>
      <w:r>
        <w:fldChar w:fldCharType="begin"/>
      </w:r>
      <w:r>
        <w:instrText xml:space="preserve"> SEQ Obr. \* ARABIC </w:instrText>
      </w:r>
      <w:r>
        <w:fldChar w:fldCharType="separate"/>
      </w:r>
      <w:r w:rsidR="00A54E43">
        <w:rPr>
          <w:noProof/>
        </w:rPr>
        <w:t>7</w:t>
      </w:r>
      <w:bookmarkEnd w:id="29"/>
      <w:r>
        <w:rPr>
          <w:noProof/>
        </w:rPr>
        <w:fldChar w:fldCharType="end"/>
      </w:r>
      <w:r w:rsidR="006D3AE2">
        <w:t xml:space="preserve">: 3-dimenzionálna mapa ako </w:t>
      </w:r>
      <w:r w:rsidR="00AF31C9">
        <w:t>riešiť</w:t>
      </w:r>
      <w:r w:rsidR="006D3AE2">
        <w:t xml:space="preserve"> problém v Industry 4.0</w:t>
      </w:r>
      <w:sdt>
        <w:sdtPr>
          <w:id w:val="-470207311"/>
          <w:citation/>
        </w:sdtPr>
        <w:sdtContent>
          <w:r w:rsidR="006D3AE2">
            <w:fldChar w:fldCharType="begin"/>
          </w:r>
          <w:r w:rsidR="006D3AE2">
            <w:instrText xml:space="preserve"> CITATION Kav21 \l 1051 </w:instrText>
          </w:r>
          <w:r w:rsidR="006D3AE2">
            <w:fldChar w:fldCharType="separate"/>
          </w:r>
          <w:r w:rsidR="006D3AE2" w:rsidRPr="006D3AE2">
            <w:rPr>
              <w:noProof/>
            </w:rPr>
            <w:t>[7]</w:t>
          </w:r>
          <w:r w:rsidR="006D3AE2">
            <w:fldChar w:fldCharType="end"/>
          </w:r>
        </w:sdtContent>
      </w:sdt>
    </w:p>
    <w:p w14:paraId="7D54D75A" w14:textId="4ED1FAD7" w:rsidR="00DF2C2A" w:rsidRDefault="00AF31C9" w:rsidP="00DF2C2A">
      <w:pPr>
        <w:pStyle w:val="Nadpis3urovne"/>
      </w:pPr>
      <w:bookmarkStart w:id="30" w:name="_Toc164521207"/>
      <w:proofErr w:type="spellStart"/>
      <w:r>
        <w:t>Layers</w:t>
      </w:r>
      <w:proofErr w:type="spellEnd"/>
      <w:r>
        <w:t xml:space="preserve"> </w:t>
      </w:r>
      <w:proofErr w:type="spellStart"/>
      <w:r>
        <w:t>axis</w:t>
      </w:r>
      <w:proofErr w:type="spellEnd"/>
      <w:r>
        <w:t xml:space="preserve"> (O</w:t>
      </w:r>
      <w:r w:rsidRPr="006A5112">
        <w:t>s vrstiev architek</w:t>
      </w:r>
      <w:r>
        <w:t>túry)</w:t>
      </w:r>
      <w:bookmarkEnd w:id="30"/>
    </w:p>
    <w:p w14:paraId="3AD69979" w14:textId="6E210303" w:rsidR="00DF2C2A" w:rsidRDefault="00DF2C2A" w:rsidP="00033151">
      <w:pPr>
        <w:pStyle w:val="Zakladny"/>
      </w:pPr>
      <w:r>
        <w:t>Industry 4.0 architektúra na hierarchickej úrovni ukazuje funkčné priradenie komponentov. Táto os v rámci podniku alebo závodu sa riadi normami IEC 62264 a IEC 61512. Úroveň nad a pod oblasťou noriem IEC predstavuje kroky a popisuje ako skupiny továrni spoluprácu v rámci externých firiem</w:t>
      </w:r>
      <w:r w:rsidR="006D3AE2">
        <w:t xml:space="preserve"> </w:t>
      </w:r>
      <w:sdt>
        <w:sdtPr>
          <w:id w:val="-2143338554"/>
          <w:citation/>
        </w:sdtPr>
        <w:sdtContent>
          <w:r w:rsidR="006D3AE2">
            <w:fldChar w:fldCharType="begin"/>
          </w:r>
          <w:r w:rsidR="006D3AE2">
            <w:instrText xml:space="preserve"> CITATION Kav21 \l 1051 </w:instrText>
          </w:r>
          <w:r w:rsidR="006D3AE2">
            <w:fldChar w:fldCharType="separate"/>
          </w:r>
          <w:r w:rsidR="006D3AE2" w:rsidRPr="006D3AE2">
            <w:rPr>
              <w:noProof/>
            </w:rPr>
            <w:t>[7]</w:t>
          </w:r>
          <w:r w:rsidR="006D3AE2">
            <w:fldChar w:fldCharType="end"/>
          </w:r>
        </w:sdtContent>
      </w:sdt>
      <w:r>
        <w:t xml:space="preserve">. </w:t>
      </w:r>
    </w:p>
    <w:p w14:paraId="147D69C4" w14:textId="77777777" w:rsidR="00DF2C2A" w:rsidRDefault="00DF2C2A">
      <w:pPr>
        <w:rPr>
          <w:rFonts w:ascii="Times New Roman" w:hAnsi="Times New Roman" w:cs="Times New Roman"/>
          <w:sz w:val="24"/>
          <w:szCs w:val="32"/>
        </w:rPr>
      </w:pPr>
      <w:r>
        <w:br w:type="page"/>
      </w:r>
    </w:p>
    <w:p w14:paraId="55CA8182" w14:textId="713EE252" w:rsidR="00DF2C2A" w:rsidRDefault="00DF2C2A" w:rsidP="00033151">
      <w:pPr>
        <w:pStyle w:val="Zakladny"/>
      </w:pPr>
      <w:r>
        <w:lastRenderedPageBreak/>
        <w:t xml:space="preserve">Úrovne hierarchie sú: </w:t>
      </w:r>
    </w:p>
    <w:p w14:paraId="54D74E2A" w14:textId="37CF6A2D" w:rsidR="00DF2C2A" w:rsidRDefault="00AF31C9" w:rsidP="00033151">
      <w:pPr>
        <w:pStyle w:val="Zakladny"/>
        <w:numPr>
          <w:ilvl w:val="0"/>
          <w:numId w:val="6"/>
        </w:numPr>
      </w:pPr>
      <w:r>
        <w:t>Pripojený svet</w:t>
      </w:r>
    </w:p>
    <w:p w14:paraId="62DE7759" w14:textId="753FDDB1" w:rsidR="00DF2C2A" w:rsidRDefault="00AF31C9" w:rsidP="00033151">
      <w:pPr>
        <w:pStyle w:val="Zakladny"/>
        <w:numPr>
          <w:ilvl w:val="0"/>
          <w:numId w:val="6"/>
        </w:numPr>
      </w:pPr>
      <w:r>
        <w:t>Podnik</w:t>
      </w:r>
    </w:p>
    <w:p w14:paraId="0B958639" w14:textId="3F66FCF3" w:rsidR="00DF2C2A" w:rsidRDefault="00AF31C9" w:rsidP="00033151">
      <w:pPr>
        <w:pStyle w:val="Zakladny"/>
        <w:numPr>
          <w:ilvl w:val="0"/>
          <w:numId w:val="6"/>
        </w:numPr>
      </w:pPr>
      <w:r>
        <w:t>Pracovné centrum</w:t>
      </w:r>
    </w:p>
    <w:p w14:paraId="024AF9F9" w14:textId="77777777" w:rsidR="00DF2C2A" w:rsidRDefault="00DF2C2A" w:rsidP="00033151">
      <w:pPr>
        <w:pStyle w:val="Zakladny"/>
        <w:numPr>
          <w:ilvl w:val="0"/>
          <w:numId w:val="6"/>
        </w:numPr>
      </w:pPr>
      <w:r>
        <w:t>Stanica</w:t>
      </w:r>
    </w:p>
    <w:p w14:paraId="116480F4" w14:textId="203CE930" w:rsidR="00DF2C2A" w:rsidRDefault="00AF31C9" w:rsidP="00033151">
      <w:pPr>
        <w:pStyle w:val="Zakladny"/>
        <w:numPr>
          <w:ilvl w:val="0"/>
          <w:numId w:val="6"/>
        </w:numPr>
      </w:pPr>
      <w:r>
        <w:t>Riadiace zariadenie</w:t>
      </w:r>
    </w:p>
    <w:p w14:paraId="57B3CCA9" w14:textId="696A7897" w:rsidR="00DF2C2A" w:rsidRDefault="00AF31C9" w:rsidP="00033151">
      <w:pPr>
        <w:pStyle w:val="Zakladny"/>
        <w:numPr>
          <w:ilvl w:val="0"/>
          <w:numId w:val="6"/>
        </w:numPr>
      </w:pPr>
      <w:r>
        <w:t>Poľné zariadenie</w:t>
      </w:r>
    </w:p>
    <w:p w14:paraId="27BF4CD5" w14:textId="2993E0E2" w:rsidR="00DF2C2A" w:rsidRDefault="00AF31C9" w:rsidP="00033151">
      <w:pPr>
        <w:pStyle w:val="Zakladny"/>
        <w:numPr>
          <w:ilvl w:val="0"/>
          <w:numId w:val="6"/>
        </w:numPr>
      </w:pPr>
      <w:r>
        <w:t>Produkt</w:t>
      </w:r>
    </w:p>
    <w:p w14:paraId="247E0B7E" w14:textId="77777777" w:rsidR="00DF2C2A" w:rsidRDefault="00DF2C2A" w:rsidP="00DF2C2A">
      <w:pPr>
        <w:keepNext/>
        <w:jc w:val="center"/>
      </w:pPr>
      <w:r>
        <w:rPr>
          <w:noProof/>
        </w:rPr>
        <w:drawing>
          <wp:inline distT="0" distB="0" distL="0" distR="0" wp14:anchorId="6D985D32" wp14:editId="64AA384E">
            <wp:extent cx="5579745" cy="3179445"/>
            <wp:effectExtent l="0" t="0" r="1905" b="1905"/>
            <wp:docPr id="1109184564" name="Picture 9" descr="A diagram of a pyramid with Mediterranean Se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4564" name="Picture 9" descr="A diagram of a pyramid with Mediterranean Sea in th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2D10ECB0" w14:textId="32A451AE" w:rsidR="00DF2C2A" w:rsidRDefault="00DF2C2A" w:rsidP="00DF2C2A">
      <w:pPr>
        <w:pStyle w:val="Popis"/>
        <w:jc w:val="center"/>
      </w:pPr>
      <w:bookmarkStart w:id="31" w:name="_Toc160898718"/>
      <w:r>
        <w:t xml:space="preserve">Obr. </w:t>
      </w:r>
      <w:r>
        <w:fldChar w:fldCharType="begin"/>
      </w:r>
      <w:r>
        <w:instrText xml:space="preserve"> SEQ Obr. \* ARABIC </w:instrText>
      </w:r>
      <w:r>
        <w:fldChar w:fldCharType="separate"/>
      </w:r>
      <w:r w:rsidR="00A54E43">
        <w:rPr>
          <w:noProof/>
        </w:rPr>
        <w:t>8</w:t>
      </w:r>
      <w:r>
        <w:rPr>
          <w:noProof/>
        </w:rPr>
        <w:fldChar w:fldCharType="end"/>
      </w:r>
      <w:r>
        <w:t xml:space="preserve"> Opis hierarchického levelu na príkladu výroby pizze</w:t>
      </w:r>
      <w:bookmarkEnd w:id="31"/>
      <w:r w:rsidR="007B6414">
        <w:t xml:space="preserve"> </w:t>
      </w:r>
      <w:sdt>
        <w:sdtPr>
          <w:id w:val="824713411"/>
          <w:citation/>
        </w:sdtPr>
        <w:sdtContent>
          <w:r w:rsidR="007B6414">
            <w:fldChar w:fldCharType="begin"/>
          </w:r>
          <w:r w:rsidR="007B6414">
            <w:instrText xml:space="preserve"> CITATION SAP17 \l 1051 </w:instrText>
          </w:r>
          <w:r w:rsidR="007B6414">
            <w:fldChar w:fldCharType="separate"/>
          </w:r>
          <w:r w:rsidR="007B6414" w:rsidRPr="007B6414">
            <w:rPr>
              <w:noProof/>
            </w:rPr>
            <w:t>[8]</w:t>
          </w:r>
          <w:r w:rsidR="007B6414">
            <w:fldChar w:fldCharType="end"/>
          </w:r>
        </w:sdtContent>
      </w:sdt>
    </w:p>
    <w:p w14:paraId="2C44393C" w14:textId="2FCD951C" w:rsidR="00DF2C2A" w:rsidRDefault="00AF31C9" w:rsidP="00DF2C2A">
      <w:pPr>
        <w:pStyle w:val="Nadpis3urovne"/>
      </w:pPr>
      <w:bookmarkStart w:id="32" w:name="_Toc160716827"/>
      <w:bookmarkStart w:id="33" w:name="_Toc164521208"/>
      <w:proofErr w:type="spellStart"/>
      <w:r>
        <w:t>Life</w:t>
      </w:r>
      <w:proofErr w:type="spellEnd"/>
      <w:r>
        <w:t xml:space="preserve"> </w:t>
      </w:r>
      <w:proofErr w:type="spellStart"/>
      <w:r>
        <w:t>Cycle</w:t>
      </w:r>
      <w:proofErr w:type="spellEnd"/>
      <w:r>
        <w:t xml:space="preserve"> </w:t>
      </w:r>
      <w:proofErr w:type="spellStart"/>
      <w:r>
        <w:t>Value</w:t>
      </w:r>
      <w:proofErr w:type="spellEnd"/>
      <w:r>
        <w:t xml:space="preserve"> Stream </w:t>
      </w:r>
      <w:proofErr w:type="spellStart"/>
      <w:r>
        <w:t>axis</w:t>
      </w:r>
      <w:proofErr w:type="spellEnd"/>
      <w:r>
        <w:t xml:space="preserve"> (</w:t>
      </w:r>
      <w:r w:rsidR="00DF2C2A">
        <w:t>Os životného cyklu a hodnotového toku</w:t>
      </w:r>
      <w:bookmarkEnd w:id="32"/>
      <w:r>
        <w:t>)</w:t>
      </w:r>
      <w:bookmarkEnd w:id="33"/>
    </w:p>
    <w:p w14:paraId="7D07B8A9" w14:textId="2C56A151" w:rsidR="00DF2C2A" w:rsidRPr="00DF2C2A" w:rsidRDefault="00DF2C2A" w:rsidP="00033151">
      <w:pPr>
        <w:pStyle w:val="Zakladny"/>
      </w:pPr>
      <w:r w:rsidRPr="00AF31C9">
        <w:t xml:space="preserve">Os životného cyklu a hodnotového toku je rozdelená na dve časti a sú nimi typ a inštancia. Typ je rozdelený na vývoj a údržbu/použitie, kým inštancia je rozdelená na produkciu a údržbu/použitie. Typ reprezentuje počiatočnú myšlienku vývoja produktu, kým každý vyrobený produkt reprezentuje inštanciu tohto typu. Inak povedané kým je produkt v štádiu vývoja označujeme ho ako “typ”, akonáhle sa presunie do výroby označujeme ho “inštanciou”. Hocikedy kedy je produkt redizajnovaný alebo je pridaná nová </w:t>
      </w:r>
      <w:r w:rsidR="00AF31C9" w:rsidRPr="00AF31C9">
        <w:t>vlastnosť</w:t>
      </w:r>
      <w:r w:rsidRPr="00AF31C9">
        <w:t>, opäť sa stáva typom</w:t>
      </w:r>
      <w:r w:rsidR="007B6414">
        <w:t xml:space="preserve"> </w:t>
      </w:r>
      <w:sdt>
        <w:sdtPr>
          <w:id w:val="608011367"/>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t>.</w:t>
      </w:r>
    </w:p>
    <w:p w14:paraId="68CF00D5" w14:textId="77777777" w:rsidR="00DF2C2A" w:rsidRDefault="00DF2C2A" w:rsidP="00DF2C2A">
      <w:pPr>
        <w:keepNext/>
        <w:jc w:val="center"/>
      </w:pPr>
      <w:r>
        <w:rPr>
          <w:noProof/>
        </w:rPr>
        <w:lastRenderedPageBreak/>
        <w:drawing>
          <wp:inline distT="0" distB="0" distL="0" distR="0" wp14:anchorId="0EECB32F" wp14:editId="639EF1BF">
            <wp:extent cx="4514850" cy="3491954"/>
            <wp:effectExtent l="0" t="0" r="0" b="0"/>
            <wp:docPr id="14997425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2590"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7054" cy="3501393"/>
                    </a:xfrm>
                    <a:prstGeom prst="rect">
                      <a:avLst/>
                    </a:prstGeom>
                    <a:noFill/>
                  </pic:spPr>
                </pic:pic>
              </a:graphicData>
            </a:graphic>
          </wp:inline>
        </w:drawing>
      </w:r>
    </w:p>
    <w:p w14:paraId="4FCD29C0" w14:textId="4E9BFE18" w:rsidR="00DF2C2A" w:rsidRDefault="00DF2C2A" w:rsidP="00DF2C2A">
      <w:pPr>
        <w:pStyle w:val="Popis"/>
        <w:jc w:val="center"/>
      </w:pPr>
      <w:bookmarkStart w:id="34" w:name="_Toc160898719"/>
      <w:r>
        <w:t xml:space="preserve">Obr. </w:t>
      </w:r>
      <w:r>
        <w:fldChar w:fldCharType="begin"/>
      </w:r>
      <w:r>
        <w:instrText xml:space="preserve"> SEQ Obr. \* ARABIC </w:instrText>
      </w:r>
      <w:r>
        <w:fldChar w:fldCharType="separate"/>
      </w:r>
      <w:r w:rsidR="00A54E43">
        <w:rPr>
          <w:noProof/>
        </w:rPr>
        <w:t>9</w:t>
      </w:r>
      <w:r>
        <w:rPr>
          <w:noProof/>
        </w:rPr>
        <w:fldChar w:fldCharType="end"/>
      </w:r>
      <w:r>
        <w:t xml:space="preserve"> Mapovanie získavania údajov o výrobe počas celého životného cyklu </w:t>
      </w:r>
      <w:bookmarkEnd w:id="34"/>
      <w:sdt>
        <w:sdtPr>
          <w:id w:val="1378435154"/>
          <w:citation/>
        </w:sdtPr>
        <w:sdtContent>
          <w:r w:rsidR="007B6414">
            <w:fldChar w:fldCharType="begin"/>
          </w:r>
          <w:r w:rsidR="007B6414">
            <w:instrText xml:space="preserve"> CITATION iSC24 \l 1051 </w:instrText>
          </w:r>
          <w:r w:rsidR="007B6414">
            <w:fldChar w:fldCharType="separate"/>
          </w:r>
          <w:r w:rsidR="007B6414" w:rsidRPr="007B6414">
            <w:rPr>
              <w:noProof/>
            </w:rPr>
            <w:t>[9]</w:t>
          </w:r>
          <w:r w:rsidR="007B6414">
            <w:fldChar w:fldCharType="end"/>
          </w:r>
        </w:sdtContent>
      </w:sdt>
    </w:p>
    <w:p w14:paraId="73F315A3" w14:textId="2D7CBBAA" w:rsidR="00DF2C2A" w:rsidRDefault="00AF31C9" w:rsidP="00DF2C2A">
      <w:pPr>
        <w:pStyle w:val="Nadpis3urovne"/>
      </w:pPr>
      <w:bookmarkStart w:id="35" w:name="_Toc160716828"/>
      <w:bookmarkStart w:id="36" w:name="_Toc164521209"/>
      <w:proofErr w:type="spellStart"/>
      <w:r>
        <w:t>Hierarchy</w:t>
      </w:r>
      <w:proofErr w:type="spellEnd"/>
      <w:r>
        <w:t xml:space="preserve"> </w:t>
      </w:r>
      <w:proofErr w:type="spellStart"/>
      <w:r>
        <w:t>Levels</w:t>
      </w:r>
      <w:proofErr w:type="spellEnd"/>
      <w:r>
        <w:t xml:space="preserve"> </w:t>
      </w:r>
      <w:proofErr w:type="spellStart"/>
      <w:r>
        <w:t>axis</w:t>
      </w:r>
      <w:proofErr w:type="spellEnd"/>
      <w:r>
        <w:t xml:space="preserve"> (</w:t>
      </w:r>
      <w:r w:rsidR="00DF2C2A">
        <w:t>Os vrstiev architektúry</w:t>
      </w:r>
      <w:bookmarkEnd w:id="35"/>
      <w:r>
        <w:t>)</w:t>
      </w:r>
      <w:bookmarkEnd w:id="36"/>
    </w:p>
    <w:p w14:paraId="4F91F671" w14:textId="194A1F95" w:rsidR="00DF2C2A" w:rsidRDefault="00AF31C9" w:rsidP="00033151">
      <w:pPr>
        <w:pStyle w:val="Zakladny"/>
      </w:pPr>
      <w:r>
        <w:t>Sú to vrstvy architektúry</w:t>
      </w:r>
      <w:r w:rsidR="00DF2C2A">
        <w:t xml:space="preserve">, ktoré </w:t>
      </w:r>
      <w:r>
        <w:t xml:space="preserve">reprezentujú pohľad na tú istú vec z rôznych perspektív </w:t>
      </w:r>
      <w:sdt>
        <w:sdtPr>
          <w:id w:val="962001500"/>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rsidR="00DF2C2A">
        <w:t xml:space="preserve">. </w:t>
      </w:r>
    </w:p>
    <w:p w14:paraId="28F5935C" w14:textId="77777777" w:rsidR="00DF2C2A" w:rsidRDefault="00DF2C2A" w:rsidP="00DF2C2A">
      <w:pPr>
        <w:keepNext/>
        <w:jc w:val="center"/>
      </w:pPr>
      <w:r>
        <w:rPr>
          <w:noProof/>
        </w:rPr>
        <w:drawing>
          <wp:inline distT="0" distB="0" distL="0" distR="0" wp14:anchorId="6D43740B" wp14:editId="4FC7CADF">
            <wp:extent cx="4894341" cy="2767989"/>
            <wp:effectExtent l="0" t="0" r="0" b="0"/>
            <wp:docPr id="1113213975" name="Picture 12" descr="A blue and white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3975" name="Picture 12" descr="A blue and white diagram with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4752" cy="2773877"/>
                    </a:xfrm>
                    <a:prstGeom prst="rect">
                      <a:avLst/>
                    </a:prstGeom>
                    <a:noFill/>
                  </pic:spPr>
                </pic:pic>
              </a:graphicData>
            </a:graphic>
          </wp:inline>
        </w:drawing>
      </w:r>
    </w:p>
    <w:p w14:paraId="06DEBCEA" w14:textId="37A0D19F" w:rsidR="00DF2C2A" w:rsidRDefault="00DF2C2A" w:rsidP="00DF2C2A">
      <w:pPr>
        <w:pStyle w:val="Popis"/>
        <w:jc w:val="center"/>
      </w:pPr>
      <w:bookmarkStart w:id="37" w:name="_Toc160898720"/>
      <w:r>
        <w:t xml:space="preserve">Obr. </w:t>
      </w:r>
      <w:r>
        <w:fldChar w:fldCharType="begin"/>
      </w:r>
      <w:r>
        <w:instrText xml:space="preserve"> SEQ Obr. \* ARABIC </w:instrText>
      </w:r>
      <w:r>
        <w:fldChar w:fldCharType="separate"/>
      </w:r>
      <w:r w:rsidR="00A54E43">
        <w:rPr>
          <w:noProof/>
        </w:rPr>
        <w:t>10</w:t>
      </w:r>
      <w:r>
        <w:rPr>
          <w:noProof/>
        </w:rPr>
        <w:fldChar w:fldCharType="end"/>
      </w:r>
      <w:r>
        <w:t xml:space="preserve"> Vrstvy architektúry RAMI 4.0</w:t>
      </w:r>
      <w:bookmarkEnd w:id="37"/>
      <w:r w:rsidR="007B6414">
        <w:t xml:space="preserve"> </w:t>
      </w:r>
      <w:sdt>
        <w:sdtPr>
          <w:id w:val="-882632183"/>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p>
    <w:p w14:paraId="5B2251FD" w14:textId="4B10A4D4" w:rsidR="00DF2C2A" w:rsidRDefault="00DF2C2A" w:rsidP="00033151">
      <w:pPr>
        <w:pStyle w:val="Zakladny"/>
      </w:pPr>
      <w:r>
        <w:t xml:space="preserve">RAMI 4.0 rozdeľuje komplexné procesy do častí, čo umožňuje jednoduchšie pochopenie a už od začiatku zahŕňa ochranu údajov a bezpečnosť IT. Odpovedá na všetky otázky </w:t>
      </w:r>
      <w:r>
        <w:lastRenderedPageBreak/>
        <w:t>k problematike ohľadom sémantiky, identifikácie, funkcií, komunikačných štandardoch pre inteligentnú továreň. S RAMI 4.0 architektúrou je továreň nie je vrchnou vrstvou ale sieťou interakcii medzi inteligentnými produktami a</w:t>
      </w:r>
      <w:r w:rsidR="007B6414">
        <w:t> </w:t>
      </w:r>
      <w:r>
        <w:t>svetom</w:t>
      </w:r>
      <w:r w:rsidR="007B6414">
        <w:t xml:space="preserve"> </w:t>
      </w:r>
      <w:sdt>
        <w:sdtPr>
          <w:id w:val="-1429889418"/>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t>.</w:t>
      </w:r>
    </w:p>
    <w:p w14:paraId="3760FF2A" w14:textId="77777777" w:rsidR="00DF2C2A" w:rsidRDefault="00DF2C2A" w:rsidP="00DF2C2A">
      <w:pPr>
        <w:keepNext/>
        <w:jc w:val="center"/>
      </w:pPr>
      <w:r>
        <w:rPr>
          <w:noProof/>
        </w:rPr>
        <w:drawing>
          <wp:inline distT="0" distB="0" distL="0" distR="0" wp14:anchorId="291D2B23" wp14:editId="776CCD89">
            <wp:extent cx="4556271" cy="2383872"/>
            <wp:effectExtent l="0" t="0" r="0" b="0"/>
            <wp:docPr id="336955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525" name="Picture 1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8702" cy="2390376"/>
                    </a:xfrm>
                    <a:prstGeom prst="rect">
                      <a:avLst/>
                    </a:prstGeom>
                    <a:noFill/>
                  </pic:spPr>
                </pic:pic>
              </a:graphicData>
            </a:graphic>
          </wp:inline>
        </w:drawing>
      </w:r>
    </w:p>
    <w:p w14:paraId="5A8A02D9" w14:textId="37B2E3FB" w:rsidR="00DF2C2A" w:rsidRDefault="00DF2C2A" w:rsidP="00DF2C2A">
      <w:pPr>
        <w:pStyle w:val="Popis"/>
        <w:jc w:val="center"/>
      </w:pPr>
      <w:bookmarkStart w:id="38" w:name="_Toc160898721"/>
      <w:r>
        <w:t xml:space="preserve">Obr. </w:t>
      </w:r>
      <w:r>
        <w:fldChar w:fldCharType="begin"/>
      </w:r>
      <w:r>
        <w:instrText xml:space="preserve"> SEQ Obr. \* ARABIC </w:instrText>
      </w:r>
      <w:r>
        <w:fldChar w:fldCharType="separate"/>
      </w:r>
      <w:r w:rsidR="00A54E43">
        <w:rPr>
          <w:noProof/>
        </w:rPr>
        <w:t>11</w:t>
      </w:r>
      <w:r>
        <w:rPr>
          <w:noProof/>
        </w:rPr>
        <w:fldChar w:fldCharType="end"/>
      </w:r>
      <w:r>
        <w:t xml:space="preserve"> Zobrazenie architektúry riešenia analýzy RAMI 4.0</w:t>
      </w:r>
      <w:bookmarkEnd w:id="38"/>
      <w:r w:rsidR="007B6414">
        <w:t xml:space="preserve"> </w:t>
      </w:r>
      <w:sdt>
        <w:sdtPr>
          <w:id w:val="185729816"/>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p>
    <w:p w14:paraId="4C55F488" w14:textId="7914993A" w:rsidR="00DF2C2A" w:rsidRDefault="00DF2C2A" w:rsidP="00721BF8">
      <w:pPr>
        <w:pStyle w:val="Nadpis2urovne"/>
        <w:rPr>
          <w:lang w:val="en-US"/>
        </w:rPr>
      </w:pPr>
      <w:bookmarkStart w:id="39" w:name="_Toc160716829"/>
      <w:bookmarkStart w:id="40" w:name="_Toc164521210"/>
      <w:r>
        <w:rPr>
          <w:lang w:val="en-US"/>
        </w:rPr>
        <w:t>IoT – Internet of Things</w:t>
      </w:r>
      <w:bookmarkEnd w:id="39"/>
      <w:r w:rsidR="00AF31C9">
        <w:rPr>
          <w:lang w:val="en-US"/>
        </w:rPr>
        <w:t xml:space="preserve"> (Internet </w:t>
      </w:r>
      <w:r w:rsidR="00AF31C9" w:rsidRPr="0081657B">
        <w:t>vecí</w:t>
      </w:r>
      <w:r w:rsidR="00AF31C9">
        <w:rPr>
          <w:lang w:val="en-US"/>
        </w:rPr>
        <w:t>)</w:t>
      </w:r>
      <w:bookmarkEnd w:id="40"/>
    </w:p>
    <w:p w14:paraId="55B9437D" w14:textId="43CFD3CC" w:rsidR="00DF2C2A" w:rsidRDefault="00DF2C2A" w:rsidP="00033151">
      <w:pPr>
        <w:pStyle w:val="Zakladny"/>
        <w:rPr>
          <w:lang w:val="en-US"/>
        </w:rPr>
      </w:pPr>
      <w:r w:rsidRPr="00AF31C9">
        <w:t xml:space="preserve">Internet vecí opisuje site fyzických objektov – zariadení, ktoré obsahujú </w:t>
      </w:r>
      <w:r w:rsidR="00AF31C9" w:rsidRPr="00AF31C9">
        <w:t>senzory</w:t>
      </w:r>
      <w:r w:rsidRPr="00AF31C9">
        <w:t xml:space="preserve">, softvér a iné technológie na účel komunikácie a výmeny údajov s inými zariadeniami cez internet. Tieto zariadenia siahajú od bežných domácich zariadení až po sofistikované </w:t>
      </w:r>
      <w:r w:rsidR="00AF31C9" w:rsidRPr="00AF31C9">
        <w:t>premyslené</w:t>
      </w:r>
      <w:r w:rsidRPr="00AF31C9">
        <w:t xml:space="preserve"> stroje. Medzi zariadenia patriace do </w:t>
      </w:r>
      <w:proofErr w:type="spellStart"/>
      <w:r w:rsidRPr="00AF31C9">
        <w:t>IoT</w:t>
      </w:r>
      <w:proofErr w:type="spellEnd"/>
      <w:r w:rsidRPr="00AF31C9">
        <w:t xml:space="preserve"> patrí každé </w:t>
      </w:r>
      <w:r w:rsidR="00AF31C9" w:rsidRPr="00AF31C9">
        <w:t>zariadenie</w:t>
      </w:r>
      <w:r w:rsidRPr="00AF31C9">
        <w:t>, ktoré môže byť monitorované alebo ovládané zo vzdialenej lokácie</w:t>
      </w:r>
      <w:r w:rsidR="007B6414">
        <w:rPr>
          <w:lang w:val="en-US"/>
        </w:rPr>
        <w:t xml:space="preserve"> </w:t>
      </w:r>
      <w:sdt>
        <w:sdtPr>
          <w:rPr>
            <w:lang w:val="en-US"/>
          </w:rPr>
          <w:id w:val="-86302674"/>
          <w:citation/>
        </w:sdtPr>
        <w:sdtContent>
          <w:r w:rsidR="007B6414">
            <w:rPr>
              <w:lang w:val="en-US"/>
            </w:rPr>
            <w:fldChar w:fldCharType="begin"/>
          </w:r>
          <w:r w:rsidR="007B6414">
            <w:instrText xml:space="preserve"> CITATION Ora24 \l 1051 </w:instrText>
          </w:r>
          <w:r w:rsidR="007B6414">
            <w:rPr>
              <w:lang w:val="en-US"/>
            </w:rPr>
            <w:fldChar w:fldCharType="separate"/>
          </w:r>
          <w:r w:rsidR="007B6414" w:rsidRPr="007B6414">
            <w:rPr>
              <w:noProof/>
            </w:rPr>
            <w:t>[10]</w:t>
          </w:r>
          <w:r w:rsidR="007B6414">
            <w:rPr>
              <w:lang w:val="en-US"/>
            </w:rPr>
            <w:fldChar w:fldCharType="end"/>
          </w:r>
        </w:sdtContent>
      </w:sdt>
      <w:r>
        <w:rPr>
          <w:lang w:val="en-US"/>
        </w:rPr>
        <w:t>.</w:t>
      </w:r>
    </w:p>
    <w:p w14:paraId="2AA6951F" w14:textId="60CE0525" w:rsidR="00DF2C2A" w:rsidRDefault="00DF2C2A" w:rsidP="00721BF8">
      <w:pPr>
        <w:pStyle w:val="Nadpis2urovne"/>
      </w:pPr>
      <w:bookmarkStart w:id="41" w:name="_Toc160716830"/>
      <w:bookmarkStart w:id="42" w:name="_Toc164521211"/>
      <w:r>
        <w:t xml:space="preserve">IIoT – Industrial Internet of </w:t>
      </w:r>
      <w:proofErr w:type="spellStart"/>
      <w:r>
        <w:t>Things</w:t>
      </w:r>
      <w:bookmarkEnd w:id="41"/>
      <w:proofErr w:type="spellEnd"/>
      <w:r w:rsidR="00AF31C9">
        <w:t xml:space="preserve"> (Priemyselný internet vecí )</w:t>
      </w:r>
      <w:bookmarkEnd w:id="42"/>
    </w:p>
    <w:p w14:paraId="1476A6A8" w14:textId="77777777" w:rsidR="00AF547C" w:rsidRDefault="00DF2C2A" w:rsidP="00033151">
      <w:pPr>
        <w:pStyle w:val="Zakladny"/>
      </w:pPr>
      <w:r>
        <w:t xml:space="preserve">Industrial Internet of </w:t>
      </w:r>
      <w:proofErr w:type="spellStart"/>
      <w:r>
        <w:t>Things</w:t>
      </w:r>
      <w:proofErr w:type="spellEnd"/>
      <w:r>
        <w:t xml:space="preserve"> je kolekcia senzorov, nástrojov a autonómnych zariadení pripojených cez internet k priemyselným </w:t>
      </w:r>
      <w:r w:rsidR="00AF31C9">
        <w:t>aplikáciám</w:t>
      </w:r>
      <w:r>
        <w:t xml:space="preserve">. Táto sieť umožňuje zhromažďovať dáta, vykonávať analýzy a optimalizovať výrobu, zvyšovať efektivitu a znižovať náklady </w:t>
      </w:r>
      <w:commentRangeStart w:id="43"/>
      <w:r>
        <w:t>na</w:t>
      </w:r>
      <w:commentRangeEnd w:id="43"/>
      <w:r w:rsidR="00AF31C9">
        <w:rPr>
          <w:rStyle w:val="Odkaznakomentr"/>
          <w:rFonts w:asciiTheme="minorHAnsi" w:hAnsiTheme="minorHAnsi" w:cstheme="minorBidi"/>
        </w:rPr>
        <w:commentReference w:id="43"/>
      </w:r>
      <w:r>
        <w:t xml:space="preserve"> výrobný proces a poskytovanie služieb. Priemyselné aplikácie</w:t>
      </w:r>
      <w:r w:rsidR="00AF547C">
        <w:t xml:space="preserve"> sú systémy</w:t>
      </w:r>
      <w:r>
        <w:t xml:space="preserve">, ktoré prepájajú zariadenia </w:t>
      </w:r>
      <w:r w:rsidR="00AF547C">
        <w:t>a následne ich pracovníci s nimi riadia</w:t>
      </w:r>
      <w:r>
        <w:t xml:space="preserve">. Súčasné IIoT aplikácie sa predovšetkým </w:t>
      </w:r>
      <w:r w:rsidR="00AF547C">
        <w:t>sústreďujú</w:t>
      </w:r>
      <w:r>
        <w:t xml:space="preserve"> na výrobu, dopravu a energetiku. </w:t>
      </w:r>
    </w:p>
    <w:p w14:paraId="2A2398DF" w14:textId="5A4ACFE8" w:rsidR="00DF2C2A" w:rsidRDefault="00DF2C2A" w:rsidP="00033151">
      <w:pPr>
        <w:pStyle w:val="Zakladny"/>
      </w:pPr>
      <w:r>
        <w:t xml:space="preserve">Rozdielom medzi </w:t>
      </w:r>
      <w:proofErr w:type="spellStart"/>
      <w:r>
        <w:t>IoT</w:t>
      </w:r>
      <w:proofErr w:type="spellEnd"/>
      <w:r>
        <w:t xml:space="preserve"> a IIoT je že kým Internet of </w:t>
      </w:r>
      <w:proofErr w:type="spellStart"/>
      <w:r>
        <w:t>Things</w:t>
      </w:r>
      <w:proofErr w:type="spellEnd"/>
      <w:r>
        <w:t xml:space="preserve"> sa zameriava na služby pre </w:t>
      </w:r>
      <w:r w:rsidR="00AF547C">
        <w:t>zákazníkov</w:t>
      </w:r>
      <w:r>
        <w:t xml:space="preserve"> (spotrebiteľov), Industrial Internet of </w:t>
      </w:r>
      <w:proofErr w:type="spellStart"/>
      <w:r>
        <w:t>Things</w:t>
      </w:r>
      <w:proofErr w:type="spellEnd"/>
      <w:r>
        <w:t xml:space="preserve"> sa zameriava na zvýšenie bezpečnosti a efektivity vo výrobných prevádzkach.</w:t>
      </w:r>
      <w:r w:rsidR="00AF547C">
        <w:t xml:space="preserve"> </w:t>
      </w:r>
      <w:r w:rsidR="00AF547C" w:rsidRPr="00AF547C">
        <w:t xml:space="preserve">Inteligentné zariadenia pre domácnosť, </w:t>
      </w:r>
      <w:r w:rsidR="00AF547C" w:rsidRPr="00AF547C">
        <w:lastRenderedPageBreak/>
        <w:t xml:space="preserve">virtuálne asistenti a teplotné senzory sú typickými príkladmi spotrebiteľskej technológie, zatiaľ čo zariadenia IIoT (Industrial Internet of </w:t>
      </w:r>
      <w:proofErr w:type="spellStart"/>
      <w:r w:rsidR="00AF547C" w:rsidRPr="00AF547C">
        <w:t>Things</w:t>
      </w:r>
      <w:proofErr w:type="spellEnd"/>
      <w:r w:rsidR="00AF547C" w:rsidRPr="00AF547C">
        <w:t>) predstavujú sieťové systémy, ktoré produkujú dáta určené na analytické účely.</w:t>
      </w:r>
      <w:sdt>
        <w:sdtPr>
          <w:id w:val="116274100"/>
          <w:citation/>
        </w:sdtPr>
        <w:sdtContent>
          <w:r w:rsidR="007B6414">
            <w:fldChar w:fldCharType="begin"/>
          </w:r>
          <w:r w:rsidR="007B6414">
            <w:instrText xml:space="preserve"> CITATION Ibe24 \l 1051 </w:instrText>
          </w:r>
          <w:r w:rsidR="007B6414">
            <w:fldChar w:fldCharType="separate"/>
          </w:r>
          <w:r w:rsidR="007B6414" w:rsidRPr="007B6414">
            <w:rPr>
              <w:noProof/>
            </w:rPr>
            <w:t>[11]</w:t>
          </w:r>
          <w:r w:rsidR="007B6414">
            <w:fldChar w:fldCharType="end"/>
          </w:r>
        </w:sdtContent>
      </w:sdt>
      <w:r>
        <w:t xml:space="preserve">. </w:t>
      </w:r>
    </w:p>
    <w:p w14:paraId="5454F66A" w14:textId="77777777" w:rsidR="00DF2C2A" w:rsidRDefault="00DF2C2A" w:rsidP="00033151">
      <w:pPr>
        <w:pStyle w:val="Zakladny"/>
      </w:pPr>
      <w:r>
        <w:rPr>
          <w:noProof/>
        </w:rPr>
        <w:drawing>
          <wp:inline distT="0" distB="0" distL="0" distR="0" wp14:anchorId="203A4C39" wp14:editId="778ADB14">
            <wp:extent cx="4043493" cy="2264356"/>
            <wp:effectExtent l="0" t="0" r="0" b="0"/>
            <wp:docPr id="86221646" name="Obrázok 5" descr="Obrázok, na ktorom je text, snímka obrazovky, mapa,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646" name="Obrázok 5" descr="Obrázok, na ktorom je text, snímka obrazovky, mapa, diagram&#10;&#10;Automaticky generovaný pop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4477" cy="2298507"/>
                    </a:xfrm>
                    <a:prstGeom prst="rect">
                      <a:avLst/>
                    </a:prstGeom>
                    <a:noFill/>
                  </pic:spPr>
                </pic:pic>
              </a:graphicData>
            </a:graphic>
          </wp:inline>
        </w:drawing>
      </w:r>
    </w:p>
    <w:p w14:paraId="43616ADF" w14:textId="09FDBA3D" w:rsidR="00DF2C2A" w:rsidRDefault="00DF2C2A" w:rsidP="00DF2C2A">
      <w:pPr>
        <w:pStyle w:val="Popis"/>
        <w:jc w:val="center"/>
        <w:rPr>
          <w:sz w:val="20"/>
          <w:szCs w:val="20"/>
        </w:rPr>
      </w:pPr>
      <w:bookmarkStart w:id="44" w:name="_Toc160898722"/>
      <w:r>
        <w:t xml:space="preserve">Obr. </w:t>
      </w:r>
      <w:r>
        <w:fldChar w:fldCharType="begin"/>
      </w:r>
      <w:r>
        <w:instrText xml:space="preserve"> SEQ Obr. \* ARABIC </w:instrText>
      </w:r>
      <w:r>
        <w:fldChar w:fldCharType="separate"/>
      </w:r>
      <w:r w:rsidR="00A54E43">
        <w:rPr>
          <w:noProof/>
        </w:rPr>
        <w:t>12</w:t>
      </w:r>
      <w:r>
        <w:rPr>
          <w:noProof/>
        </w:rPr>
        <w:fldChar w:fldCharType="end"/>
      </w:r>
      <w:r>
        <w:t xml:space="preserve">:  </w:t>
      </w:r>
      <w:r w:rsidRPr="009340D5">
        <w:rPr>
          <w:sz w:val="20"/>
          <w:szCs w:val="20"/>
        </w:rPr>
        <w:t>I</w:t>
      </w:r>
      <w:r>
        <w:rPr>
          <w:sz w:val="20"/>
          <w:szCs w:val="20"/>
        </w:rPr>
        <w:t xml:space="preserve">ndustrial Internet of </w:t>
      </w:r>
      <w:proofErr w:type="spellStart"/>
      <w:r>
        <w:rPr>
          <w:sz w:val="20"/>
          <w:szCs w:val="20"/>
        </w:rPr>
        <w:t>Things</w:t>
      </w:r>
      <w:proofErr w:type="spellEnd"/>
      <w:r w:rsidRPr="009340D5">
        <w:rPr>
          <w:sz w:val="20"/>
          <w:szCs w:val="20"/>
        </w:rPr>
        <w:t xml:space="preserve"> vs I</w:t>
      </w:r>
      <w:r>
        <w:rPr>
          <w:sz w:val="20"/>
          <w:szCs w:val="20"/>
        </w:rPr>
        <w:t xml:space="preserve">nternet of </w:t>
      </w:r>
      <w:proofErr w:type="spellStart"/>
      <w:r>
        <w:rPr>
          <w:sz w:val="20"/>
          <w:szCs w:val="20"/>
        </w:rPr>
        <w:t>Things</w:t>
      </w:r>
      <w:bookmarkEnd w:id="44"/>
      <w:proofErr w:type="spellEnd"/>
      <w:r w:rsidR="007B6414">
        <w:rPr>
          <w:sz w:val="20"/>
          <w:szCs w:val="20"/>
        </w:rPr>
        <w:t xml:space="preserve"> </w:t>
      </w:r>
      <w:sdt>
        <w:sdtPr>
          <w:rPr>
            <w:sz w:val="20"/>
            <w:szCs w:val="20"/>
          </w:rPr>
          <w:id w:val="-2046514539"/>
          <w:citation/>
        </w:sdtPr>
        <w:sdtContent>
          <w:r w:rsidR="007B6414">
            <w:rPr>
              <w:sz w:val="20"/>
              <w:szCs w:val="20"/>
            </w:rPr>
            <w:fldChar w:fldCharType="begin"/>
          </w:r>
          <w:r w:rsidR="007B6414">
            <w:rPr>
              <w:sz w:val="20"/>
              <w:szCs w:val="20"/>
            </w:rPr>
            <w:instrText xml:space="preserve"> CITATION Mok21 \l 1051 </w:instrText>
          </w:r>
          <w:r w:rsidR="007B6414">
            <w:rPr>
              <w:sz w:val="20"/>
              <w:szCs w:val="20"/>
            </w:rPr>
            <w:fldChar w:fldCharType="separate"/>
          </w:r>
          <w:r w:rsidR="007B6414" w:rsidRPr="007B6414">
            <w:rPr>
              <w:noProof/>
              <w:sz w:val="20"/>
              <w:szCs w:val="20"/>
            </w:rPr>
            <w:t>[12]</w:t>
          </w:r>
          <w:r w:rsidR="007B6414">
            <w:rPr>
              <w:sz w:val="20"/>
              <w:szCs w:val="20"/>
            </w:rPr>
            <w:fldChar w:fldCharType="end"/>
          </w:r>
        </w:sdtContent>
      </w:sdt>
    </w:p>
    <w:p w14:paraId="2E33CEC2" w14:textId="1BB65432" w:rsidR="00DF2C2A" w:rsidRDefault="00DF2C2A" w:rsidP="00721BF8">
      <w:pPr>
        <w:pStyle w:val="Nadpis2urovne"/>
      </w:pPr>
      <w:bookmarkStart w:id="45" w:name="_Toc160716831"/>
      <w:bookmarkStart w:id="46" w:name="_Toc164521212"/>
      <w:r>
        <w:t>Asset Administration Shell</w:t>
      </w:r>
      <w:bookmarkEnd w:id="45"/>
      <w:bookmarkEnd w:id="46"/>
      <w:r w:rsidR="00AF547C">
        <w:t xml:space="preserve"> </w:t>
      </w:r>
    </w:p>
    <w:p w14:paraId="5E408F9D" w14:textId="2F21626D" w:rsidR="00FA3437" w:rsidRDefault="006A700D" w:rsidP="00033151">
      <w:pPr>
        <w:pStyle w:val="Zakladny"/>
        <w:rPr>
          <w:rStyle w:val="ZakladnyChar"/>
        </w:rPr>
      </w:pPr>
      <w:r w:rsidRPr="0081657B">
        <w:rPr>
          <w:rStyle w:val="ZakladnyChar"/>
          <w:lang w:val="en-US"/>
        </w:rPr>
        <w:t>Asset Administration</w:t>
      </w:r>
      <w:r w:rsidRPr="00806B46">
        <w:rPr>
          <w:rStyle w:val="ZakladnyChar"/>
        </w:rPr>
        <w:t xml:space="preserve"> Shell (AAS) je štandardizovaná digitálna reprezentácia aktíva</w:t>
      </w:r>
      <w:r>
        <w:rPr>
          <w:rStyle w:val="ZakladnyChar"/>
        </w:rPr>
        <w:t xml:space="preserve"> (</w:t>
      </w:r>
      <w:r w:rsidRPr="00D63D54">
        <w:rPr>
          <w:rStyle w:val="ZakladnyChar"/>
        </w:rPr>
        <w:t>IEC 63278</w:t>
      </w:r>
      <w:r>
        <w:rPr>
          <w:rStyle w:val="ZakladnyChar"/>
        </w:rPr>
        <w:t>). Je nástrojom na tvorbu</w:t>
      </w:r>
      <w:r w:rsidRPr="00806B46">
        <w:rPr>
          <w:rStyle w:val="ZakladnyChar"/>
        </w:rPr>
        <w:t xml:space="preserve"> </w:t>
      </w:r>
      <w:r w:rsidRPr="008B0B92">
        <w:rPr>
          <w:rStyle w:val="ZakladnyChar"/>
          <w:i/>
          <w:iCs/>
        </w:rPr>
        <w:t>„Industr</w:t>
      </w:r>
      <w:r>
        <w:rPr>
          <w:rStyle w:val="ZakladnyChar"/>
          <w:i/>
          <w:iCs/>
        </w:rPr>
        <w:t>y</w:t>
      </w:r>
      <w:r w:rsidRPr="008B0B92">
        <w:rPr>
          <w:rStyle w:val="ZakladnyChar"/>
          <w:i/>
          <w:iCs/>
        </w:rPr>
        <w:t xml:space="preserve"> 4.0 komponentov"</w:t>
      </w:r>
      <w:r>
        <w:rPr>
          <w:rStyle w:val="ZakladnyChar"/>
        </w:rPr>
        <w:t>.</w:t>
      </w:r>
      <w:r w:rsidRPr="00806B46">
        <w:rPr>
          <w:rStyle w:val="ZakladnyChar"/>
        </w:rPr>
        <w:t xml:space="preserve">  Industr</w:t>
      </w:r>
      <w:r>
        <w:rPr>
          <w:rStyle w:val="ZakladnyChar"/>
        </w:rPr>
        <w:t>y</w:t>
      </w:r>
      <w:r w:rsidRPr="00806B46">
        <w:rPr>
          <w:rStyle w:val="ZakladnyChar"/>
        </w:rPr>
        <w:t xml:space="preserve"> 4.0 komponenty sú kombináciou aktíva (senzor, stroj,..) a jej digitálnej reprezentácie, AAS. AAS môže byť logickou reprezentáciou jednoduchého komponentu alebo stroja. AAS pozostáva z počtu </w:t>
      </w:r>
      <w:r w:rsidR="00FA3437" w:rsidRPr="00806B46">
        <w:rPr>
          <w:rStyle w:val="ZakladnyChar"/>
        </w:rPr>
        <w:t>submodelu</w:t>
      </w:r>
      <w:r w:rsidRPr="00806B46">
        <w:rPr>
          <w:rStyle w:val="ZakladnyChar"/>
        </w:rPr>
        <w:t>, v ktorých sú opísané všetky informácie funkcionalita daného aktíva, ktorá zahŕňa vlastnosti, charakteristiku, nastavenia, statusy, parametre a namerané dáta.</w:t>
      </w:r>
    </w:p>
    <w:p w14:paraId="37B15EB3" w14:textId="48437393" w:rsidR="006A700D" w:rsidRDefault="006A700D" w:rsidP="00033151">
      <w:pPr>
        <w:pStyle w:val="Zakladny"/>
      </w:pPr>
      <w:r w:rsidRPr="00806B46">
        <w:rPr>
          <w:rStyle w:val="ZakladnyChar"/>
        </w:rPr>
        <w:t xml:space="preserve">Štruktúra AAS je </w:t>
      </w:r>
      <w:r w:rsidR="00FA3437" w:rsidRPr="00806B46">
        <w:rPr>
          <w:rStyle w:val="ZakladnyChar"/>
        </w:rPr>
        <w:t>definova</w:t>
      </w:r>
      <w:r w:rsidR="00FA3437">
        <w:rPr>
          <w:rStyle w:val="ZakladnyChar"/>
        </w:rPr>
        <w:t xml:space="preserve">ná </w:t>
      </w:r>
      <w:r w:rsidRPr="00806B46">
        <w:rPr>
          <w:rStyle w:val="ZakladnyChar"/>
        </w:rPr>
        <w:t>pomocou</w:t>
      </w:r>
      <w:r w:rsidR="00FA3437">
        <w:rPr>
          <w:rStyle w:val="ZakladnyChar"/>
        </w:rPr>
        <w:t xml:space="preserve"> UML a popisuje mapovanie do formátov XML, JSON alebo OPCUA, ktorými je možné zdieľať údaje v </w:t>
      </w:r>
      <w:r w:rsidR="0081657B">
        <w:rPr>
          <w:rStyle w:val="ZakladnyChar"/>
        </w:rPr>
        <w:t>Industry</w:t>
      </w:r>
      <w:r w:rsidR="00FA3437">
        <w:rPr>
          <w:rStyle w:val="ZakladnyChar"/>
        </w:rPr>
        <w:t xml:space="preserve"> 4.0 </w:t>
      </w:r>
      <w:r w:rsidRPr="00806B46">
        <w:rPr>
          <w:rStyle w:val="ZakladnyChar"/>
        </w:rPr>
        <w:t>Jeho obsah je definovaný prostredníctvom submodelu špecifického pre doménu</w:t>
      </w:r>
      <w:r>
        <w:t xml:space="preserve">. </w:t>
      </w:r>
    </w:p>
    <w:p w14:paraId="2F599B49" w14:textId="77777777" w:rsidR="00DF2C2A" w:rsidRDefault="00DF2C2A" w:rsidP="00033151">
      <w:pPr>
        <w:pStyle w:val="Zakladny"/>
        <w:numPr>
          <w:ilvl w:val="0"/>
          <w:numId w:val="7"/>
        </w:numPr>
      </w:pPr>
      <w:r>
        <w:t>Type 1 Asset Administration Shell – Súbory typu JSON alebo XML, obsahujú statické informácie a môžu byť distribuované ako súbor</w:t>
      </w:r>
    </w:p>
    <w:p w14:paraId="1BA70A3A" w14:textId="14361E4D" w:rsidR="00DF2C2A" w:rsidRDefault="00DF2C2A" w:rsidP="00033151">
      <w:pPr>
        <w:pStyle w:val="Zakladny"/>
        <w:numPr>
          <w:ilvl w:val="0"/>
          <w:numId w:val="7"/>
        </w:numPr>
      </w:pPr>
      <w:r>
        <w:t xml:space="preserve">Type 2 Asset Administration Shell – Existujú ako bežiace inštancie, sú </w:t>
      </w:r>
      <w:r w:rsidR="00FA3437">
        <w:t>hosťované</w:t>
      </w:r>
      <w:r>
        <w:t xml:space="preserve"> na servery, môžu obsahovať statické informácie ale môžu interagovať s ostatnými komponentami. Type 2 AAS poskytujú frontend napríklad pre zariadenia, dáta zo senzorov...</w:t>
      </w:r>
    </w:p>
    <w:p w14:paraId="72400A37" w14:textId="6D9BDFFC" w:rsidR="00DF2C2A" w:rsidRDefault="00DF2C2A" w:rsidP="00033151">
      <w:pPr>
        <w:pStyle w:val="Zakladny"/>
        <w:numPr>
          <w:ilvl w:val="0"/>
          <w:numId w:val="7"/>
        </w:numPr>
      </w:pPr>
      <w:r>
        <w:t>Type 3 Asset Administration Shell – Sú nadstavbou Type 2 AAS, avšak navyše dokážu samé od seba začať komunikáciu medzi sebou</w:t>
      </w:r>
      <w:r w:rsidR="007B6414">
        <w:t xml:space="preserve"> </w:t>
      </w:r>
      <w:sdt>
        <w:sdtPr>
          <w:id w:val="-1022245197"/>
          <w:citation/>
        </w:sdtPr>
        <w:sdtContent>
          <w:r w:rsidR="004461B7">
            <w:fldChar w:fldCharType="begin"/>
          </w:r>
          <w:r w:rsidR="004461B7">
            <w:instrText xml:space="preserve"> CITATION Ass \l 1051 </w:instrText>
          </w:r>
          <w:r w:rsidR="004461B7">
            <w:fldChar w:fldCharType="separate"/>
          </w:r>
          <w:r w:rsidR="004461B7" w:rsidRPr="004461B7">
            <w:rPr>
              <w:noProof/>
            </w:rPr>
            <w:t>[14]</w:t>
          </w:r>
          <w:r w:rsidR="004461B7">
            <w:fldChar w:fldCharType="end"/>
          </w:r>
        </w:sdtContent>
      </w:sdt>
    </w:p>
    <w:p w14:paraId="7735B129" w14:textId="77777777" w:rsidR="007B6414" w:rsidRDefault="007B6414" w:rsidP="00033151">
      <w:pPr>
        <w:pStyle w:val="Zakladny"/>
      </w:pPr>
      <w:r>
        <w:rPr>
          <w:noProof/>
        </w:rPr>
        <w:lastRenderedPageBreak/>
        <w:drawing>
          <wp:inline distT="0" distB="0" distL="0" distR="0" wp14:anchorId="1AC5B7D9" wp14:editId="3E887FC2">
            <wp:extent cx="2854325" cy="2170430"/>
            <wp:effectExtent l="0" t="0" r="0" b="1270"/>
            <wp:docPr id="2121550077" name="Picture 1" descr="A screen 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0077" name="Picture 1" descr="A screen shot of a computer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325" cy="2170430"/>
                    </a:xfrm>
                    <a:prstGeom prst="rect">
                      <a:avLst/>
                    </a:prstGeom>
                    <a:noFill/>
                    <a:ln>
                      <a:noFill/>
                    </a:ln>
                  </pic:spPr>
                </pic:pic>
              </a:graphicData>
            </a:graphic>
          </wp:inline>
        </w:drawing>
      </w:r>
    </w:p>
    <w:p w14:paraId="7E2A6507" w14:textId="5369ECAB" w:rsidR="007B6414" w:rsidRDefault="007B6414" w:rsidP="007B6414">
      <w:pPr>
        <w:pStyle w:val="Popis"/>
        <w:jc w:val="center"/>
      </w:pPr>
      <w:r>
        <w:t xml:space="preserve">Obr. </w:t>
      </w:r>
      <w:r>
        <w:fldChar w:fldCharType="begin"/>
      </w:r>
      <w:r>
        <w:instrText xml:space="preserve"> SEQ Obr. \* ARABIC </w:instrText>
      </w:r>
      <w:r>
        <w:fldChar w:fldCharType="separate"/>
      </w:r>
      <w:r w:rsidR="00A54E43">
        <w:rPr>
          <w:noProof/>
        </w:rPr>
        <w:t>13</w:t>
      </w:r>
      <w:r>
        <w:rPr>
          <w:noProof/>
        </w:rPr>
        <w:fldChar w:fldCharType="end"/>
      </w:r>
      <w:r>
        <w:t xml:space="preserve">: AAS reprezentujúci produkt pre aplikáciu </w:t>
      </w:r>
      <w:sdt>
        <w:sdtPr>
          <w:id w:val="-1167479233"/>
          <w:citation/>
        </w:sdtPr>
        <w:sdtContent>
          <w:r>
            <w:fldChar w:fldCharType="begin"/>
          </w:r>
          <w:r>
            <w:instrText xml:space="preserve"> CITATION Ass \l 1051 </w:instrText>
          </w:r>
          <w:r>
            <w:fldChar w:fldCharType="separate"/>
          </w:r>
          <w:r w:rsidRPr="007B6414">
            <w:rPr>
              <w:noProof/>
            </w:rPr>
            <w:t>[13]</w:t>
          </w:r>
          <w:r>
            <w:fldChar w:fldCharType="end"/>
          </w:r>
        </w:sdtContent>
      </w:sdt>
    </w:p>
    <w:p w14:paraId="5790DB78" w14:textId="77777777" w:rsidR="00DF2C2A" w:rsidRDefault="00DF2C2A" w:rsidP="00DF2C2A">
      <w:pPr>
        <w:pStyle w:val="Nadpis3urovne"/>
      </w:pPr>
      <w:bookmarkStart w:id="47" w:name="_Toc160716832"/>
      <w:bookmarkStart w:id="48" w:name="_Toc164521213"/>
      <w:r>
        <w:t>Štruktúra AAS</w:t>
      </w:r>
      <w:bookmarkEnd w:id="47"/>
      <w:bookmarkEnd w:id="48"/>
    </w:p>
    <w:p w14:paraId="6B406375" w14:textId="5C6BCDFA" w:rsidR="00DF2C2A" w:rsidRDefault="00DF2C2A" w:rsidP="00033151">
      <w:pPr>
        <w:pStyle w:val="Zakladny"/>
        <w:rPr>
          <w:noProof/>
        </w:rPr>
      </w:pPr>
      <w:r w:rsidRPr="00905CF3">
        <w:t xml:space="preserve">AAS pozostáva z hlavičky a tela. Hlavička obsahuje informáciu pre identifikáciu, administráciu a použitie aktíva, </w:t>
      </w:r>
      <w:proofErr w:type="spellStart"/>
      <w:r w:rsidRPr="00905CF3">
        <w:t>sub</w:t>
      </w:r>
      <w:proofErr w:type="spellEnd"/>
      <w:r w:rsidR="00FA3437">
        <w:t>-</w:t>
      </w:r>
      <w:r w:rsidRPr="00905CF3">
        <w:t>komponenty a </w:t>
      </w:r>
      <w:proofErr w:type="spellStart"/>
      <w:r w:rsidRPr="00905CF3">
        <w:t>administration</w:t>
      </w:r>
      <w:proofErr w:type="spellEnd"/>
      <w:r w:rsidRPr="00905CF3">
        <w:t xml:space="preserve"> </w:t>
      </w:r>
      <w:proofErr w:type="spellStart"/>
      <w:r w:rsidRPr="00905CF3">
        <w:t>shell</w:t>
      </w:r>
      <w:proofErr w:type="spellEnd"/>
      <w:r w:rsidRPr="00905CF3">
        <w:t xml:space="preserve"> ako celok. Tieto </w:t>
      </w:r>
      <w:r w:rsidR="00FA3437" w:rsidRPr="00905CF3">
        <w:t>informácie</w:t>
      </w:r>
      <w:r w:rsidRPr="00905CF3">
        <w:t xml:space="preserve"> </w:t>
      </w:r>
      <w:r w:rsidR="00FA3437" w:rsidRPr="00905CF3">
        <w:t>sú</w:t>
      </w:r>
      <w:r w:rsidRPr="00905CF3">
        <w:t xml:space="preserve"> uložené v časti manifest v hlavičke. Telo AAS obsahuje </w:t>
      </w:r>
      <w:proofErr w:type="spellStart"/>
      <w:r w:rsidRPr="00905CF3">
        <w:t>submodely</w:t>
      </w:r>
      <w:proofErr w:type="spellEnd"/>
      <w:r w:rsidRPr="00905CF3">
        <w:t xml:space="preserve"> ktoré obsahujú hierarchicky organizované nastavenia aktíva. Tieto nastavenia obsahujú vlastnosti ktoré referujú dátam a metódam ktoré využíva aktívum. Telo AAS obsahuje takisto manifest ktorý pozostáva z listu všetkých </w:t>
      </w:r>
      <w:proofErr w:type="spellStart"/>
      <w:r w:rsidRPr="00905CF3">
        <w:t>submodelov</w:t>
      </w:r>
      <w:proofErr w:type="spellEnd"/>
      <w:r w:rsidR="00AF5FCE">
        <w:t xml:space="preserve"> </w:t>
      </w:r>
      <w:sdt>
        <w:sdtPr>
          <w:id w:val="-1102410683"/>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r w:rsidRPr="00905CF3">
        <w:t>.</w:t>
      </w:r>
      <w:r w:rsidRPr="00905CF3">
        <w:rPr>
          <w:noProof/>
        </w:rPr>
        <w:t xml:space="preserve"> </w:t>
      </w:r>
    </w:p>
    <w:p w14:paraId="28DD90BD" w14:textId="77777777" w:rsidR="00DF2C2A" w:rsidRDefault="00DF2C2A" w:rsidP="00033151">
      <w:pPr>
        <w:pStyle w:val="Zakladny"/>
      </w:pPr>
      <w:r>
        <w:rPr>
          <w:noProof/>
        </w:rPr>
        <w:drawing>
          <wp:inline distT="0" distB="0" distL="0" distR="0" wp14:anchorId="4602A1A7" wp14:editId="40627F70">
            <wp:extent cx="4063117" cy="2522083"/>
            <wp:effectExtent l="0" t="0" r="0" b="0"/>
            <wp:docPr id="1519130903"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30903" name="Obrázok 7" descr="Obrázok, na ktorom je text, snímka obrazovky, dizajn&#10;&#10;Automaticky generovaný pop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6381" cy="2542731"/>
                    </a:xfrm>
                    <a:prstGeom prst="rect">
                      <a:avLst/>
                    </a:prstGeom>
                    <a:noFill/>
                    <a:ln>
                      <a:noFill/>
                    </a:ln>
                  </pic:spPr>
                </pic:pic>
              </a:graphicData>
            </a:graphic>
          </wp:inline>
        </w:drawing>
      </w:r>
    </w:p>
    <w:p w14:paraId="54DDED8B" w14:textId="574D239E" w:rsidR="00DF2C2A" w:rsidRPr="00DF2C2A" w:rsidRDefault="00DF2C2A" w:rsidP="00DF2C2A">
      <w:pPr>
        <w:pStyle w:val="Popis"/>
        <w:jc w:val="center"/>
      </w:pPr>
      <w:bookmarkStart w:id="49" w:name="_Toc160898723"/>
      <w:r w:rsidRPr="00DF2C2A">
        <w:t xml:space="preserve">Obr. </w:t>
      </w:r>
      <w:r>
        <w:fldChar w:fldCharType="begin"/>
      </w:r>
      <w:r>
        <w:instrText xml:space="preserve"> SEQ Obr. \* ARABIC </w:instrText>
      </w:r>
      <w:r>
        <w:fldChar w:fldCharType="separate"/>
      </w:r>
      <w:r w:rsidR="00A54E43">
        <w:rPr>
          <w:noProof/>
        </w:rPr>
        <w:t>14</w:t>
      </w:r>
      <w:r>
        <w:rPr>
          <w:noProof/>
        </w:rPr>
        <w:fldChar w:fldCharType="end"/>
      </w:r>
      <w:r w:rsidRPr="00DF2C2A">
        <w:t>: Štruktúra AAS všeobecne</w:t>
      </w:r>
      <w:bookmarkEnd w:id="49"/>
      <w:r w:rsidR="00AF5FCE">
        <w:t xml:space="preserve"> </w:t>
      </w:r>
      <w:sdt>
        <w:sdtPr>
          <w:id w:val="1661114397"/>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p>
    <w:p w14:paraId="3D7416E5" w14:textId="77777777" w:rsidR="00DF2C2A" w:rsidRDefault="00DF2C2A" w:rsidP="00DF2C2A">
      <w:pPr>
        <w:pStyle w:val="Nadpis3urovne"/>
      </w:pPr>
      <w:bookmarkStart w:id="50" w:name="_Toc160716833"/>
      <w:bookmarkStart w:id="51" w:name="_Toc164521214"/>
      <w:r>
        <w:t>AAS Submodel</w:t>
      </w:r>
      <w:bookmarkEnd w:id="50"/>
      <w:bookmarkEnd w:id="51"/>
    </w:p>
    <w:p w14:paraId="299F1553" w14:textId="511B4BDA" w:rsidR="00DF2C2A" w:rsidRDefault="00DF2C2A" w:rsidP="00033151">
      <w:pPr>
        <w:pStyle w:val="Zakladny"/>
      </w:pPr>
      <w:r>
        <w:t xml:space="preserve">AAS obvykle obsahuje viacero </w:t>
      </w:r>
      <w:proofErr w:type="spellStart"/>
      <w:r>
        <w:t>submodelov</w:t>
      </w:r>
      <w:proofErr w:type="spellEnd"/>
      <w:r>
        <w:t xml:space="preserve">. </w:t>
      </w:r>
      <w:proofErr w:type="spellStart"/>
      <w:r>
        <w:t>Submodely</w:t>
      </w:r>
      <w:proofErr w:type="spellEnd"/>
      <w:r>
        <w:t xml:space="preserve"> definujú </w:t>
      </w:r>
      <w:r w:rsidR="00FA3437">
        <w:t>aspekty a technické funkcionality</w:t>
      </w:r>
      <w:r>
        <w:t xml:space="preserve"> (metódy, funkcie). </w:t>
      </w:r>
      <w:proofErr w:type="spellStart"/>
      <w:r>
        <w:t>Submodely</w:t>
      </w:r>
      <w:proofErr w:type="spellEnd"/>
      <w:r>
        <w:t xml:space="preserve"> môžu obsahovať vlastnosti, funkcie, eventy, </w:t>
      </w:r>
      <w:r>
        <w:lastRenderedPageBreak/>
        <w:t>referencie, vzťahy. Toto umožňuje poskytova</w:t>
      </w:r>
      <w:r w:rsidR="00926749">
        <w:t>ť</w:t>
      </w:r>
      <w:r>
        <w:t xml:space="preserve"> veľké množstvo údajov pre </w:t>
      </w:r>
      <w:proofErr w:type="spellStart"/>
      <w:r>
        <w:t>submodely</w:t>
      </w:r>
      <w:proofErr w:type="spellEnd"/>
      <w:r>
        <w:t xml:space="preserve">. AAS používa striktný formát ktorý organizuje dáta ako strom </w:t>
      </w:r>
      <w:r w:rsidR="00926749">
        <w:t>vlastností, pričom r</w:t>
      </w:r>
      <w:r>
        <w:t xml:space="preserve">ovnaký formát je použitý </w:t>
      </w:r>
      <w:r w:rsidR="00926749">
        <w:t xml:space="preserve">aj </w:t>
      </w:r>
      <w:r>
        <w:t xml:space="preserve">pre štruktúru vlastností </w:t>
      </w:r>
      <w:proofErr w:type="spellStart"/>
      <w:r>
        <w:t>submodelov</w:t>
      </w:r>
      <w:proofErr w:type="spellEnd"/>
      <w:r w:rsidR="00926749">
        <w:t xml:space="preserve"> </w:t>
      </w:r>
      <w:sdt>
        <w:sdtPr>
          <w:id w:val="1266651268"/>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r>
        <w:t>.</w:t>
      </w:r>
    </w:p>
    <w:p w14:paraId="06F92CA4" w14:textId="77777777" w:rsidR="00DF2C2A" w:rsidRDefault="00DF2C2A" w:rsidP="00033151">
      <w:pPr>
        <w:pStyle w:val="Zakladny"/>
      </w:pPr>
      <w:r>
        <w:rPr>
          <w:noProof/>
        </w:rPr>
        <w:drawing>
          <wp:inline distT="0" distB="0" distL="0" distR="0" wp14:anchorId="14D61470" wp14:editId="73DAC1E2">
            <wp:extent cx="4572000" cy="2836232"/>
            <wp:effectExtent l="0" t="0" r="0" b="0"/>
            <wp:docPr id="568438695" name="Picture 1" descr="Asset Administration Shell (AAS) for beginners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sset Administration Shell (AAS) for beginners | SAP Blo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7090" cy="2839389"/>
                    </a:xfrm>
                    <a:prstGeom prst="rect">
                      <a:avLst/>
                    </a:prstGeom>
                    <a:noFill/>
                    <a:ln>
                      <a:noFill/>
                    </a:ln>
                  </pic:spPr>
                </pic:pic>
              </a:graphicData>
            </a:graphic>
          </wp:inline>
        </w:drawing>
      </w:r>
    </w:p>
    <w:p w14:paraId="75A44C5F" w14:textId="6529221C" w:rsidR="0090010A" w:rsidRDefault="00DF2C2A" w:rsidP="0090010A">
      <w:pPr>
        <w:pStyle w:val="Popis"/>
        <w:jc w:val="center"/>
      </w:pPr>
      <w:bookmarkStart w:id="52" w:name="_Toc160898724"/>
      <w:r>
        <w:t xml:space="preserve">Obr. </w:t>
      </w:r>
      <w:r>
        <w:fldChar w:fldCharType="begin"/>
      </w:r>
      <w:r>
        <w:instrText xml:space="preserve"> SEQ Obr. \* ARABIC </w:instrText>
      </w:r>
      <w:r>
        <w:fldChar w:fldCharType="separate"/>
      </w:r>
      <w:r w:rsidR="00A54E43">
        <w:rPr>
          <w:noProof/>
        </w:rPr>
        <w:t>15</w:t>
      </w:r>
      <w:r>
        <w:rPr>
          <w:noProof/>
        </w:rPr>
        <w:fldChar w:fldCharType="end"/>
      </w:r>
      <w:r>
        <w:t xml:space="preserve">: AAS </w:t>
      </w:r>
      <w:r w:rsidR="0015018A">
        <w:t xml:space="preserve">Submodel </w:t>
      </w:r>
      <w:r>
        <w:t>príklad</w:t>
      </w:r>
      <w:bookmarkEnd w:id="52"/>
      <w:r w:rsidR="00AF5FCE">
        <w:t xml:space="preserve"> </w:t>
      </w:r>
      <w:sdt>
        <w:sdtPr>
          <w:id w:val="-1040976095"/>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bookmarkStart w:id="53" w:name="_Toc160716834"/>
    </w:p>
    <w:p w14:paraId="5615E3AE" w14:textId="4C09A4DC" w:rsidR="00FB0728" w:rsidRDefault="00FB0728" w:rsidP="00721BF8">
      <w:pPr>
        <w:pStyle w:val="Nadpis2urovne"/>
      </w:pPr>
      <w:bookmarkStart w:id="54" w:name="_Toc164521215"/>
      <w:r>
        <w:t>Klient-server architektúra</w:t>
      </w:r>
      <w:bookmarkEnd w:id="54"/>
    </w:p>
    <w:p w14:paraId="75BCD889" w14:textId="1F2E93F6" w:rsidR="00FB0728" w:rsidRDefault="00FB0728" w:rsidP="00033151">
      <w:pPr>
        <w:pStyle w:val="Zakladny"/>
      </w:pPr>
      <w:r>
        <w:t xml:space="preserve">Architektúra klient-server alebo model je spôsob komunikácie medzi klientom a serverom, pričom majú oddelené úlohy. Princíp komunikácie </w:t>
      </w:r>
      <w:r w:rsidR="006477F7">
        <w:t>zodpovedá</w:t>
      </w:r>
      <w:r>
        <w:t xml:space="preserve"> vzoru požiadavka-odpoveď (</w:t>
      </w:r>
      <w:proofErr w:type="spellStart"/>
      <w:r>
        <w:t>request-response</w:t>
      </w:r>
      <w:proofErr w:type="spellEnd"/>
      <w:r>
        <w:t>) a mal by dodržiavať štandardný komunikačný protokol.</w:t>
      </w:r>
      <w:r w:rsidR="006477F7">
        <w:t xml:space="preserve"> Medzi tieto architektúry patri:</w:t>
      </w:r>
    </w:p>
    <w:p w14:paraId="2D0796B9" w14:textId="413C667A" w:rsidR="006477F7" w:rsidRDefault="006477F7" w:rsidP="00033151">
      <w:pPr>
        <w:pStyle w:val="Zakladny"/>
        <w:numPr>
          <w:ilvl w:val="0"/>
          <w:numId w:val="21"/>
        </w:numPr>
      </w:pPr>
      <w:r>
        <w:t xml:space="preserve">Dvojvrstvová architektúra </w:t>
      </w:r>
    </w:p>
    <w:p w14:paraId="7B3A2851" w14:textId="4322DAA0" w:rsidR="006477F7" w:rsidRDefault="006477F7" w:rsidP="00033151">
      <w:pPr>
        <w:pStyle w:val="Zakladny"/>
        <w:numPr>
          <w:ilvl w:val="0"/>
          <w:numId w:val="21"/>
        </w:numPr>
      </w:pPr>
      <w:r>
        <w:t xml:space="preserve">Dvojvrstvová </w:t>
      </w:r>
      <w:commentRangeStart w:id="55"/>
      <w:r>
        <w:t>architektúra</w:t>
      </w:r>
      <w:commentRangeEnd w:id="55"/>
      <w:r>
        <w:rPr>
          <w:rStyle w:val="Odkaznakomentr"/>
          <w:rFonts w:asciiTheme="minorHAnsi" w:hAnsiTheme="minorHAnsi" w:cstheme="minorBidi"/>
        </w:rPr>
        <w:commentReference w:id="55"/>
      </w:r>
    </w:p>
    <w:p w14:paraId="2C5FAFC3" w14:textId="2DDBF889" w:rsidR="006477F7" w:rsidRDefault="006477F7" w:rsidP="00033151">
      <w:pPr>
        <w:pStyle w:val="Zakladny"/>
        <w:numPr>
          <w:ilvl w:val="0"/>
          <w:numId w:val="21"/>
        </w:numPr>
      </w:pPr>
      <w:r>
        <w:t xml:space="preserve">N-vrstvová architektúra </w:t>
      </w:r>
    </w:p>
    <w:p w14:paraId="1A4C8B9A" w14:textId="77777777" w:rsidR="006477F7" w:rsidRDefault="006477F7" w:rsidP="00033151">
      <w:pPr>
        <w:pStyle w:val="Zakladny"/>
      </w:pPr>
      <w:r>
        <w:rPr>
          <w:noProof/>
        </w:rPr>
        <w:lastRenderedPageBreak/>
        <w:drawing>
          <wp:inline distT="0" distB="0" distL="0" distR="0" wp14:anchorId="7BA89ABE" wp14:editId="76D8DCF2">
            <wp:extent cx="3609975" cy="2820357"/>
            <wp:effectExtent l="0" t="0" r="0" b="0"/>
            <wp:docPr id="872641521" name="Obrázok 4" descr="Client-Server Architecture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Server Architecture work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5371" cy="2824572"/>
                    </a:xfrm>
                    <a:prstGeom prst="rect">
                      <a:avLst/>
                    </a:prstGeom>
                    <a:noFill/>
                    <a:ln>
                      <a:noFill/>
                    </a:ln>
                  </pic:spPr>
                </pic:pic>
              </a:graphicData>
            </a:graphic>
          </wp:inline>
        </w:drawing>
      </w:r>
    </w:p>
    <w:p w14:paraId="224C2D18" w14:textId="7AC907C9" w:rsidR="006477F7" w:rsidRPr="00FB0728" w:rsidRDefault="006477F7" w:rsidP="006477F7">
      <w:pPr>
        <w:pStyle w:val="Popis"/>
        <w:jc w:val="center"/>
      </w:pPr>
      <w:r>
        <w:t xml:space="preserve">Obr. </w:t>
      </w:r>
      <w:r>
        <w:fldChar w:fldCharType="begin"/>
      </w:r>
      <w:r>
        <w:instrText xml:space="preserve"> SEQ Obr. \* ARABIC </w:instrText>
      </w:r>
      <w:r>
        <w:fldChar w:fldCharType="separate"/>
      </w:r>
      <w:r w:rsidR="00A54E43">
        <w:rPr>
          <w:noProof/>
        </w:rPr>
        <w:t>16</w:t>
      </w:r>
      <w:r>
        <w:fldChar w:fldCharType="end"/>
      </w:r>
    </w:p>
    <w:p w14:paraId="2DF1F5F0" w14:textId="1598C05F" w:rsidR="00DF2C2A" w:rsidRPr="00DF7E83" w:rsidRDefault="0090010A" w:rsidP="00721BF8">
      <w:pPr>
        <w:pStyle w:val="Nadpis2urovne"/>
      </w:pPr>
      <w:bookmarkStart w:id="56" w:name="_Toc164521216"/>
      <w:bookmarkEnd w:id="53"/>
      <w:r>
        <w:t>Trojvrstvová architektúra</w:t>
      </w:r>
      <w:bookmarkEnd w:id="56"/>
    </w:p>
    <w:p w14:paraId="7EBAAF80" w14:textId="249DAA8F" w:rsidR="0090010A" w:rsidRDefault="0090010A" w:rsidP="00033151">
      <w:pPr>
        <w:pStyle w:val="Zakladny"/>
      </w:pPr>
      <w:proofErr w:type="spellStart"/>
      <w:r w:rsidRPr="0090010A">
        <w:rPr>
          <w:rStyle w:val="ZakladnyChar"/>
        </w:rPr>
        <w:t>Trojvrstová</w:t>
      </w:r>
      <w:proofErr w:type="spellEnd"/>
      <w:r w:rsidRPr="0090010A">
        <w:rPr>
          <w:rStyle w:val="ZakladnyChar"/>
        </w:rPr>
        <w:t xml:space="preserve"> architektúra (</w:t>
      </w:r>
      <w:proofErr w:type="spellStart"/>
      <w:r w:rsidRPr="0090010A">
        <w:rPr>
          <w:rStyle w:val="ZakladnyChar"/>
        </w:rPr>
        <w:t>Three</w:t>
      </w:r>
      <w:proofErr w:type="spellEnd"/>
      <w:r w:rsidRPr="0090010A">
        <w:rPr>
          <w:rStyle w:val="ZakladnyChar"/>
        </w:rPr>
        <w:t xml:space="preserve"> </w:t>
      </w:r>
      <w:proofErr w:type="spellStart"/>
      <w:r w:rsidRPr="0090010A">
        <w:rPr>
          <w:rStyle w:val="ZakladnyChar"/>
        </w:rPr>
        <w:t>Tier</w:t>
      </w:r>
      <w:proofErr w:type="spellEnd"/>
      <w:r w:rsidRPr="0090010A">
        <w:rPr>
          <w:rStyle w:val="ZakladnyChar"/>
        </w:rPr>
        <w:t xml:space="preserve"> </w:t>
      </w:r>
      <w:proofErr w:type="spellStart"/>
      <w:r w:rsidRPr="0090010A">
        <w:rPr>
          <w:rStyle w:val="ZakladnyChar"/>
        </w:rPr>
        <w:t>Architecture</w:t>
      </w:r>
      <w:proofErr w:type="spellEnd"/>
      <w:r w:rsidRPr="0090010A">
        <w:rPr>
          <w:rStyle w:val="ZakladnyChar"/>
        </w:rPr>
        <w:t xml:space="preserve">) alebo aj Full-stack architektúra je softvérová architektúra klient-server , ktorá </w:t>
      </w:r>
      <w:r w:rsidR="0015018A" w:rsidRPr="0090010A">
        <w:rPr>
          <w:rStyle w:val="ZakladnyChar"/>
        </w:rPr>
        <w:t>rozdeľuje</w:t>
      </w:r>
      <w:r w:rsidRPr="0090010A">
        <w:rPr>
          <w:rStyle w:val="ZakladnyChar"/>
        </w:rPr>
        <w:t xml:space="preserve"> aplikáciu do 3 nezávislých </w:t>
      </w:r>
      <w:r w:rsidR="0015018A" w:rsidRPr="0090010A">
        <w:rPr>
          <w:rStyle w:val="ZakladnyChar"/>
        </w:rPr>
        <w:t>vrstiev</w:t>
      </w:r>
      <w:r w:rsidRPr="0090010A">
        <w:rPr>
          <w:rStyle w:val="ZakladnyChar"/>
        </w:rPr>
        <w:t xml:space="preserve">. Hlavným cieľom tejto architektúry je </w:t>
      </w:r>
      <w:r w:rsidR="0015018A" w:rsidRPr="0090010A">
        <w:rPr>
          <w:rStyle w:val="ZakladnyChar"/>
        </w:rPr>
        <w:t>zlepšiť</w:t>
      </w:r>
      <w:r w:rsidRPr="0090010A">
        <w:rPr>
          <w:rStyle w:val="ZakladnyChar"/>
        </w:rPr>
        <w:t xml:space="preserve"> modularitu, </w:t>
      </w:r>
      <w:r w:rsidR="0015018A" w:rsidRPr="0090010A">
        <w:rPr>
          <w:rStyle w:val="ZakladnyChar"/>
        </w:rPr>
        <w:t>škálovateľnosť</w:t>
      </w:r>
      <w:r w:rsidRPr="0090010A">
        <w:rPr>
          <w:rStyle w:val="ZakladnyChar"/>
        </w:rPr>
        <w:t xml:space="preserve"> a flexibilitu softvéru</w:t>
      </w:r>
      <w:r>
        <w:t>. Medzi tieto vrstvy patria:</w:t>
      </w:r>
    </w:p>
    <w:p w14:paraId="36C794F6" w14:textId="258C6F16" w:rsidR="00DF2C2A" w:rsidRPr="00926749" w:rsidRDefault="0015018A" w:rsidP="00033151">
      <w:pPr>
        <w:pStyle w:val="Zakladny"/>
        <w:numPr>
          <w:ilvl w:val="0"/>
          <w:numId w:val="8"/>
        </w:numPr>
        <w:rPr>
          <w:shd w:val="clear" w:color="auto" w:fill="FFFFFF"/>
        </w:rPr>
      </w:pPr>
      <w:r>
        <w:rPr>
          <w:shd w:val="clear" w:color="auto" w:fill="FFFFFF"/>
        </w:rPr>
        <w:t>Klientska</w:t>
      </w:r>
      <w:r w:rsidR="005E1EE5">
        <w:rPr>
          <w:shd w:val="clear" w:color="auto" w:fill="FFFFFF"/>
        </w:rPr>
        <w:t xml:space="preserve"> (Prezentačná) vrstva</w:t>
      </w:r>
    </w:p>
    <w:p w14:paraId="21AA8134" w14:textId="783B5851" w:rsidR="00DF2C2A" w:rsidRPr="00926749" w:rsidRDefault="005E1EE5" w:rsidP="00033151">
      <w:pPr>
        <w:pStyle w:val="Zakladny"/>
        <w:numPr>
          <w:ilvl w:val="0"/>
          <w:numId w:val="8"/>
        </w:numPr>
        <w:rPr>
          <w:shd w:val="clear" w:color="auto" w:fill="FFFFFF"/>
        </w:rPr>
      </w:pPr>
      <w:r>
        <w:rPr>
          <w:shd w:val="clear" w:color="auto" w:fill="FFFFFF"/>
        </w:rPr>
        <w:t>Serverová (Logická) vrstva</w:t>
      </w:r>
    </w:p>
    <w:p w14:paraId="252B6795" w14:textId="0BAED76D" w:rsidR="00DF2C2A" w:rsidRDefault="005E1EE5" w:rsidP="00033151">
      <w:pPr>
        <w:pStyle w:val="Zakladny"/>
        <w:numPr>
          <w:ilvl w:val="0"/>
          <w:numId w:val="8"/>
        </w:numPr>
        <w:rPr>
          <w:shd w:val="clear" w:color="auto" w:fill="FFFFFF"/>
        </w:rPr>
      </w:pPr>
      <w:r>
        <w:rPr>
          <w:shd w:val="clear" w:color="auto" w:fill="FFFFFF"/>
        </w:rPr>
        <w:t>Dátová vrstva</w:t>
      </w:r>
    </w:p>
    <w:p w14:paraId="6ECE34BE" w14:textId="0CB70957" w:rsidR="005E1EE5" w:rsidRDefault="005E1EE5" w:rsidP="00033151">
      <w:pPr>
        <w:pStyle w:val="Zakladny"/>
        <w:rPr>
          <w:shd w:val="clear" w:color="auto" w:fill="FFFFFF"/>
        </w:rPr>
      </w:pPr>
      <w:r>
        <w:rPr>
          <w:shd w:val="clear" w:color="auto" w:fill="FFFFFF"/>
        </w:rPr>
        <w:t xml:space="preserve">Tento vzor pomáha dosiahnuť separáciu medzi jednotlivými vrstvami a tým každá vrstva dokáže fungovať nezávisle, avšak prostredníctvom dobre definovaných rozhraní, je umožnená komunikácia medzi jednotlivými </w:t>
      </w:r>
      <w:commentRangeStart w:id="57"/>
      <w:r>
        <w:rPr>
          <w:shd w:val="clear" w:color="auto" w:fill="FFFFFF"/>
        </w:rPr>
        <w:t>vrstvami</w:t>
      </w:r>
      <w:commentRangeEnd w:id="57"/>
      <w:r w:rsidR="00C90C78">
        <w:rPr>
          <w:rStyle w:val="Odkaznakomentr"/>
          <w:rFonts w:asciiTheme="minorHAnsi" w:hAnsiTheme="minorHAnsi" w:cstheme="minorBidi"/>
        </w:rPr>
        <w:commentReference w:id="57"/>
      </w:r>
      <w:r>
        <w:rPr>
          <w:shd w:val="clear" w:color="auto" w:fill="FFFFFF"/>
        </w:rPr>
        <w:t>.</w:t>
      </w:r>
    </w:p>
    <w:p w14:paraId="0C39F220" w14:textId="77777777" w:rsidR="0015018A" w:rsidRDefault="0015018A" w:rsidP="00033151">
      <w:pPr>
        <w:pStyle w:val="Zakladny"/>
        <w:rPr>
          <w:shd w:val="clear" w:color="auto" w:fill="FFFFFF"/>
        </w:rPr>
      </w:pPr>
    </w:p>
    <w:p w14:paraId="589ECAF9" w14:textId="77777777" w:rsidR="0015018A" w:rsidRPr="00926749" w:rsidRDefault="0015018A" w:rsidP="00033151">
      <w:pPr>
        <w:pStyle w:val="Zakladny"/>
        <w:rPr>
          <w:shd w:val="clear" w:color="auto" w:fill="FFFFFF"/>
        </w:rPr>
      </w:pPr>
    </w:p>
    <w:p w14:paraId="2BEF49A7" w14:textId="7B1A15A7" w:rsidR="00DF2C2A" w:rsidRDefault="00C90C78" w:rsidP="005E1EE5">
      <w:pPr>
        <w:keepNext/>
        <w:jc w:val="center"/>
      </w:pPr>
      <w:r>
        <w:rPr>
          <w:noProof/>
        </w:rPr>
        <w:lastRenderedPageBreak/>
        <w:drawing>
          <wp:inline distT="0" distB="0" distL="0" distR="0" wp14:anchorId="01A3058D" wp14:editId="3DDFE617">
            <wp:extent cx="5579745" cy="3056255"/>
            <wp:effectExtent l="0" t="0" r="0" b="0"/>
            <wp:docPr id="213906131" name="Obrázok 2"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131" name="Obrázok 2" descr="Obrázok, na ktorom je text, snímka obrazovky, písmo, diagram&#10;&#10;Automaticky generovaný pop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inline>
        </w:drawing>
      </w:r>
    </w:p>
    <w:p w14:paraId="775615F6" w14:textId="16B36B8E" w:rsidR="00DF2C2A" w:rsidRDefault="00DF2C2A" w:rsidP="00DF2C2A">
      <w:pPr>
        <w:pStyle w:val="Popis"/>
        <w:jc w:val="center"/>
      </w:pPr>
      <w:bookmarkStart w:id="58" w:name="_Toc160898725"/>
      <w:r>
        <w:t xml:space="preserve">Obr. </w:t>
      </w:r>
      <w:r>
        <w:fldChar w:fldCharType="begin"/>
      </w:r>
      <w:r>
        <w:instrText xml:space="preserve"> SEQ Obr. \* ARABIC </w:instrText>
      </w:r>
      <w:r>
        <w:fldChar w:fldCharType="separate"/>
      </w:r>
      <w:r w:rsidR="00A54E43">
        <w:rPr>
          <w:noProof/>
        </w:rPr>
        <w:t>17</w:t>
      </w:r>
      <w:r>
        <w:rPr>
          <w:noProof/>
        </w:rPr>
        <w:fldChar w:fldCharType="end"/>
      </w:r>
      <w:r>
        <w:t>: Model-</w:t>
      </w:r>
      <w:proofErr w:type="spellStart"/>
      <w:r>
        <w:t>View</w:t>
      </w:r>
      <w:proofErr w:type="spellEnd"/>
      <w:r>
        <w:t>-Controller komunikácia</w:t>
      </w:r>
      <w:bookmarkEnd w:id="58"/>
      <w:r w:rsidR="00665CAE">
        <w:t xml:space="preserve"> </w:t>
      </w:r>
      <w:sdt>
        <w:sdtPr>
          <w:id w:val="206772562"/>
          <w:citation/>
        </w:sdtPr>
        <w:sdtContent>
          <w:r w:rsidR="00665CAE">
            <w:fldChar w:fldCharType="begin"/>
          </w:r>
          <w:r w:rsidR="00665CAE">
            <w:instrText xml:space="preserve"> CITATION Jos18 \l 1051 </w:instrText>
          </w:r>
          <w:r w:rsidR="00665CAE">
            <w:fldChar w:fldCharType="separate"/>
          </w:r>
          <w:r w:rsidR="00665CAE" w:rsidRPr="00665CAE">
            <w:rPr>
              <w:noProof/>
            </w:rPr>
            <w:t>[17]</w:t>
          </w:r>
          <w:r w:rsidR="00665CAE">
            <w:fldChar w:fldCharType="end"/>
          </w:r>
        </w:sdtContent>
      </w:sdt>
    </w:p>
    <w:p w14:paraId="40011D19" w14:textId="2602E9F6" w:rsidR="00DF2C2A" w:rsidRDefault="005E1EE5" w:rsidP="00DF2C2A">
      <w:pPr>
        <w:pStyle w:val="Nadpis3urovne"/>
        <w:rPr>
          <w:shd w:val="clear" w:color="auto" w:fill="FFFFFF"/>
        </w:rPr>
      </w:pPr>
      <w:bookmarkStart w:id="59" w:name="_Toc164521217"/>
      <w:r>
        <w:rPr>
          <w:shd w:val="clear" w:color="auto" w:fill="FFFFFF"/>
        </w:rPr>
        <w:t>Klientska vrstva</w:t>
      </w:r>
      <w:bookmarkEnd w:id="59"/>
      <w:r>
        <w:rPr>
          <w:shd w:val="clear" w:color="auto" w:fill="FFFFFF"/>
        </w:rPr>
        <w:t xml:space="preserve"> </w:t>
      </w:r>
    </w:p>
    <w:p w14:paraId="522944EA" w14:textId="2597F61C" w:rsidR="005E1EE5" w:rsidRPr="005E1EE5" w:rsidRDefault="005E1EE5" w:rsidP="00033151">
      <w:pPr>
        <w:pStyle w:val="Zakladny"/>
      </w:pPr>
      <w:r>
        <w:t>Táto vrstva reprezentuje rozhranie aplikácie a je zodpovedné za prezentáciu dát a interakciu s </w:t>
      </w:r>
      <w:r w:rsidR="005A51E4">
        <w:t>používateľom</w:t>
      </w:r>
      <w:r>
        <w:t>. Pozostáva z grafických prvkov používateľného rozhrania ako sú samotné webstránky, formuláre,... Táto časť aplikácie sa obvykle nazýva frontend</w:t>
      </w:r>
      <w:r w:rsidR="005A51E4">
        <w:t xml:space="preserve"> a využíva kombináciu HTML, CSS  a </w:t>
      </w:r>
      <w:proofErr w:type="spellStart"/>
      <w:r w:rsidR="005A51E4">
        <w:t>JavaScriptu</w:t>
      </w:r>
      <w:proofErr w:type="spellEnd"/>
      <w:r w:rsidR="005A51E4">
        <w:t xml:space="preserve"> na vytvorenie interaktívneho rozhrania. Často sa využívajú frameworky ako sú </w:t>
      </w:r>
      <w:proofErr w:type="spellStart"/>
      <w:r w:rsidR="005A51E4">
        <w:t>React</w:t>
      </w:r>
      <w:proofErr w:type="spellEnd"/>
      <w:r w:rsidR="005A51E4">
        <w:t xml:space="preserve"> </w:t>
      </w:r>
      <w:proofErr w:type="spellStart"/>
      <w:r w:rsidR="005A51E4">
        <w:t>js</w:t>
      </w:r>
      <w:proofErr w:type="spellEnd"/>
      <w:r w:rsidR="005A51E4">
        <w:t>., Angular alebo Vue.js, ktoré zvyšujú efektivitu vopred pripravených komponentov a zaisťujú štruktúrovaný a konzistentný prístup ku kódovaniu.</w:t>
      </w:r>
    </w:p>
    <w:p w14:paraId="211F2258" w14:textId="2CD07971" w:rsidR="00DF2C2A" w:rsidRDefault="005A51E4" w:rsidP="00DF2C2A">
      <w:pPr>
        <w:pStyle w:val="Nadpis3urovne"/>
        <w:rPr>
          <w:shd w:val="clear" w:color="auto" w:fill="FFFFFF"/>
        </w:rPr>
      </w:pPr>
      <w:bookmarkStart w:id="60" w:name="_Toc164521218"/>
      <w:r>
        <w:rPr>
          <w:shd w:val="clear" w:color="auto" w:fill="FFFFFF"/>
        </w:rPr>
        <w:t>Serverová vrstva</w:t>
      </w:r>
      <w:bookmarkEnd w:id="60"/>
    </w:p>
    <w:p w14:paraId="55EBFE75" w14:textId="77777777" w:rsidR="006477F7" w:rsidRDefault="00C90C78" w:rsidP="00033151">
      <w:pPr>
        <w:pStyle w:val="Zakladny"/>
      </w:pPr>
      <w:r>
        <w:t xml:space="preserve">Serverová alebo aplikačná vrstva </w:t>
      </w:r>
      <w:r w:rsidR="00634104">
        <w:t>slúži</w:t>
      </w:r>
      <w:r>
        <w:t xml:space="preserve"> na spracovávanie zadaných príkazov alebo vstupov na </w:t>
      </w:r>
      <w:r w:rsidR="00634104">
        <w:t>klientskej</w:t>
      </w:r>
      <w:r>
        <w:t xml:space="preserve"> (prezenčnej vrstve). Táto </w:t>
      </w:r>
      <w:r w:rsidR="00634104">
        <w:t>časť</w:t>
      </w:r>
      <w:r>
        <w:t xml:space="preserve"> aplikácie sa obvykle nazýva </w:t>
      </w:r>
      <w:proofErr w:type="spellStart"/>
      <w:r>
        <w:t>backend</w:t>
      </w:r>
      <w:proofErr w:type="spellEnd"/>
      <w:r>
        <w:t>. Vrstva funguje ako mozog aplikácie a vytvára riadený a bezpečný spôsob komunikácie medzi prezenčnou a </w:t>
      </w:r>
      <w:r w:rsidR="00634104">
        <w:t>dátovou</w:t>
      </w:r>
      <w:r>
        <w:t xml:space="preserve"> vrstvou.</w:t>
      </w:r>
      <w:r w:rsidR="00D32128">
        <w:t xml:space="preserve"> </w:t>
      </w:r>
    </w:p>
    <w:p w14:paraId="0B38D6B7" w14:textId="72377E0F" w:rsidR="00C90C78" w:rsidRPr="00BE10DF" w:rsidRDefault="00634104" w:rsidP="00033151">
      <w:pPr>
        <w:pStyle w:val="Zakladny"/>
      </w:pPr>
      <w:r>
        <w:t>Keď</w:t>
      </w:r>
      <w:r w:rsidR="00D32128">
        <w:t xml:space="preserve"> </w:t>
      </w:r>
      <w:r>
        <w:t>používateľ</w:t>
      </w:r>
      <w:r w:rsidR="00D32128">
        <w:t xml:space="preserve"> vykoná akciu na </w:t>
      </w:r>
      <w:r>
        <w:t>prezenčnej</w:t>
      </w:r>
      <w:r w:rsidR="00D32128">
        <w:t xml:space="preserve"> vrstve aplikačná</w:t>
      </w:r>
      <w:r w:rsidR="00BE10DF">
        <w:t xml:space="preserve"> vrstva požiadavku (</w:t>
      </w:r>
      <w:proofErr w:type="spellStart"/>
      <w:r w:rsidR="00BE10DF">
        <w:t>request</w:t>
      </w:r>
      <w:proofErr w:type="spellEnd"/>
      <w:r w:rsidR="00BE10DF">
        <w:t>) spracuje, vykoná interakciu s dátovou vrstvou a vráti odpoveď (</w:t>
      </w:r>
      <w:proofErr w:type="spellStart"/>
      <w:r w:rsidR="00BE10DF">
        <w:t>response</w:t>
      </w:r>
      <w:proofErr w:type="spellEnd"/>
      <w:r w:rsidR="00BE10DF">
        <w:t xml:space="preserve">) aplikačnej vrstve. Tieto operácie zahŕňajú čítanie, vytváranie, aktualizáciu alebo odstraňovanie dát z dátovej vrstvy. Aplikačná vrstva </w:t>
      </w:r>
      <w:proofErr w:type="spellStart"/>
      <w:r w:rsidR="00BE10DF">
        <w:t>backendu</w:t>
      </w:r>
      <w:proofErr w:type="spellEnd"/>
      <w:r w:rsidR="00BE10DF">
        <w:t xml:space="preserve"> býva často realizovaná ako </w:t>
      </w:r>
      <w:r w:rsidR="00BE10DF">
        <w:lastRenderedPageBreak/>
        <w:t>REST API, čo umožňuje jednoduchú a štandardizovanú komunikáciu medzi klientom a serverom.</w:t>
      </w:r>
    </w:p>
    <w:p w14:paraId="2680F310" w14:textId="4F752668" w:rsidR="00DF2C2A" w:rsidRPr="009E487D" w:rsidRDefault="005A51E4" w:rsidP="00DF2C2A">
      <w:pPr>
        <w:pStyle w:val="Nadpis3urovne"/>
        <w:rPr>
          <w:shd w:val="clear" w:color="auto" w:fill="FFFFFF"/>
        </w:rPr>
      </w:pPr>
      <w:bookmarkStart w:id="61" w:name="_Toc164521219"/>
      <w:r>
        <w:rPr>
          <w:shd w:val="clear" w:color="auto" w:fill="FFFFFF"/>
        </w:rPr>
        <w:t>Dátová vrstva</w:t>
      </w:r>
      <w:bookmarkEnd w:id="61"/>
      <w:r>
        <w:rPr>
          <w:shd w:val="clear" w:color="auto" w:fill="FFFFFF"/>
        </w:rPr>
        <w:t xml:space="preserve"> </w:t>
      </w:r>
    </w:p>
    <w:p w14:paraId="7255E78F" w14:textId="6A0354A7" w:rsidR="00DF2C2A" w:rsidRDefault="00BE10DF" w:rsidP="00033151">
      <w:pPr>
        <w:pStyle w:val="Zakladny"/>
        <w:rPr>
          <w:shd w:val="clear" w:color="auto" w:fill="FFFFFF"/>
        </w:rPr>
      </w:pPr>
      <w:r>
        <w:rPr>
          <w:shd w:val="clear" w:color="auto" w:fill="FFFFFF"/>
        </w:rPr>
        <w:t xml:space="preserve">Dátová vrstva je súčasťou </w:t>
      </w:r>
      <w:proofErr w:type="spellStart"/>
      <w:r>
        <w:rPr>
          <w:shd w:val="clear" w:color="auto" w:fill="FFFFFF"/>
        </w:rPr>
        <w:t>backendu</w:t>
      </w:r>
      <w:proofErr w:type="spellEnd"/>
      <w:r>
        <w:rPr>
          <w:shd w:val="clear" w:color="auto" w:fill="FFFFFF"/>
        </w:rPr>
        <w:t xml:space="preserve"> a je zodpovedná na ukladanie, získavanie a správu používaných údajov webovou aplikáciou. Slúži ako štruktúrované (SQL) alebo neštruktúrované (NoSQL) úložisko pre údaje a umožňuje manipuláciu s údajmi. Dátová vrstva </w:t>
      </w:r>
      <w:r w:rsidR="0015018A">
        <w:rPr>
          <w:shd w:val="clear" w:color="auto" w:fill="FFFFFF"/>
        </w:rPr>
        <w:t>príjme</w:t>
      </w:r>
      <w:r>
        <w:rPr>
          <w:shd w:val="clear" w:color="auto" w:fill="FFFFFF"/>
        </w:rPr>
        <w:t xml:space="preserve"> </w:t>
      </w:r>
      <w:r w:rsidR="0015018A">
        <w:rPr>
          <w:shd w:val="clear" w:color="auto" w:fill="FFFFFF"/>
        </w:rPr>
        <w:t>požiadavky</w:t>
      </w:r>
      <w:r>
        <w:rPr>
          <w:shd w:val="clear" w:color="auto" w:fill="FFFFFF"/>
        </w:rPr>
        <w:t xml:space="preserve"> z </w:t>
      </w:r>
      <w:r w:rsidR="0015018A">
        <w:rPr>
          <w:shd w:val="clear" w:color="auto" w:fill="FFFFFF"/>
        </w:rPr>
        <w:t>aplikačnej</w:t>
      </w:r>
      <w:r>
        <w:rPr>
          <w:shd w:val="clear" w:color="auto" w:fill="FFFFFF"/>
        </w:rPr>
        <w:t xml:space="preserve"> </w:t>
      </w:r>
      <w:r w:rsidR="0015018A">
        <w:rPr>
          <w:shd w:val="clear" w:color="auto" w:fill="FFFFFF"/>
        </w:rPr>
        <w:t>vrstvy</w:t>
      </w:r>
      <w:r>
        <w:rPr>
          <w:shd w:val="clear" w:color="auto" w:fill="FFFFFF"/>
        </w:rPr>
        <w:t>,</w:t>
      </w:r>
      <w:r w:rsidR="0015018A">
        <w:rPr>
          <w:shd w:val="clear" w:color="auto" w:fill="FFFFFF"/>
        </w:rPr>
        <w:t xml:space="preserve"> spracováva ich a následne vykonáva príslušne operácie nad databázou. Po vykonaní vracia odpoveď, ktorá obsahuje výsledky operácie.</w:t>
      </w:r>
    </w:p>
    <w:p w14:paraId="28EF8D64" w14:textId="57B52129" w:rsidR="0015018A" w:rsidRDefault="0015018A" w:rsidP="0015018A">
      <w:pPr>
        <w:pStyle w:val="Nadpis3urovne"/>
        <w:rPr>
          <w:shd w:val="clear" w:color="auto" w:fill="FFFFFF"/>
        </w:rPr>
      </w:pPr>
      <w:bookmarkStart w:id="62" w:name="_Toc164521220"/>
      <w:r>
        <w:rPr>
          <w:shd w:val="clear" w:color="auto" w:fill="FFFFFF"/>
        </w:rPr>
        <w:t>Interakcia vrstiev</w:t>
      </w:r>
      <w:bookmarkEnd w:id="62"/>
    </w:p>
    <w:p w14:paraId="5DE2CB0D" w14:textId="77777777" w:rsidR="0015018A" w:rsidRPr="0015018A" w:rsidRDefault="0015018A" w:rsidP="00033151">
      <w:pPr>
        <w:pStyle w:val="Zakladny"/>
      </w:pPr>
      <w:r>
        <w:t>Jednoduchým príkladom interakcie medzi jednotlivými vrstvami je zobrazený na procese registrácie. Najprv sa používateľ dostane na prezenčnú vrstvy a zadá informácie do formuláru. Po kliknutí na tlačidlo sa odošle požiadavka (</w:t>
      </w:r>
      <w:proofErr w:type="spellStart"/>
      <w:r>
        <w:t>request</w:t>
      </w:r>
      <w:proofErr w:type="spellEnd"/>
      <w:r>
        <w:t>) do aplikačnej vrstvy kde sa dáta spracujú a uložia do dátovej vrstvy pomocou určitej logiky. Následne na to sa používateľovi vráti odpoveď (</w:t>
      </w:r>
      <w:proofErr w:type="spellStart"/>
      <w:r>
        <w:t>response</w:t>
      </w:r>
      <w:proofErr w:type="spellEnd"/>
      <w:r>
        <w:t>) prostredníctvom prezenčnej vrstvy ci bola operácia úspešná alebo neúspešná.</w:t>
      </w:r>
    </w:p>
    <w:p w14:paraId="60316DE5" w14:textId="77777777" w:rsidR="00900D65" w:rsidRDefault="0015018A" w:rsidP="00033151">
      <w:pPr>
        <w:pStyle w:val="Zakladny"/>
      </w:pPr>
      <w:r>
        <w:rPr>
          <w:noProof/>
        </w:rPr>
        <w:drawing>
          <wp:inline distT="0" distB="0" distL="0" distR="0" wp14:anchorId="466BA7A1" wp14:editId="64135543">
            <wp:extent cx="5579745" cy="3056255"/>
            <wp:effectExtent l="0" t="0" r="0" b="0"/>
            <wp:docPr id="1701827517" name="Obrázok 3"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27517" name="Obrázok 3" descr="Obrázok, na ktorom je text, snímka obrazovky, dizajn&#10;&#10;Automaticky generovaný pop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inline>
        </w:drawing>
      </w:r>
    </w:p>
    <w:p w14:paraId="25D4558D" w14:textId="3657D4F5" w:rsidR="0015018A" w:rsidRDefault="00900D65" w:rsidP="00900D65">
      <w:pPr>
        <w:pStyle w:val="Popis"/>
        <w:jc w:val="center"/>
      </w:pPr>
      <w:r>
        <w:t xml:space="preserve">Obr. </w:t>
      </w:r>
      <w:r>
        <w:fldChar w:fldCharType="begin"/>
      </w:r>
      <w:r>
        <w:instrText xml:space="preserve"> SEQ Obr. \* ARABIC </w:instrText>
      </w:r>
      <w:r>
        <w:fldChar w:fldCharType="separate"/>
      </w:r>
      <w:r w:rsidR="00A54E43">
        <w:rPr>
          <w:noProof/>
        </w:rPr>
        <w:t>18</w:t>
      </w:r>
      <w:r>
        <w:fldChar w:fldCharType="end"/>
      </w:r>
      <w:r w:rsidR="0004788E">
        <w:t>: Interakcia medzi jednotlivými vrstvami v trojvrstvovej architektúre</w:t>
      </w:r>
    </w:p>
    <w:p w14:paraId="58986FF3" w14:textId="3573307A" w:rsidR="006477F7" w:rsidRDefault="006477F7" w:rsidP="00721BF8">
      <w:pPr>
        <w:pStyle w:val="Nadpis2urovne"/>
      </w:pPr>
      <w:bookmarkStart w:id="63" w:name="_Toc164521221"/>
      <w:r>
        <w:lastRenderedPageBreak/>
        <w:t>RE</w:t>
      </w:r>
      <w:r w:rsidR="00182007">
        <w:t>ST</w:t>
      </w:r>
      <w:r>
        <w:t xml:space="preserve"> API</w:t>
      </w:r>
      <w:bookmarkEnd w:id="63"/>
    </w:p>
    <w:p w14:paraId="4E53906F" w14:textId="611EB2B8" w:rsidR="006477F7" w:rsidRDefault="00182007" w:rsidP="00033151">
      <w:pPr>
        <w:pStyle w:val="Zakladny"/>
      </w:pPr>
      <w:r>
        <w:t xml:space="preserve">REST API alebo </w:t>
      </w:r>
      <w:proofErr w:type="spellStart"/>
      <w:r>
        <w:t>RESTful</w:t>
      </w:r>
      <w:proofErr w:type="spellEnd"/>
      <w:r>
        <w:t xml:space="preserve"> API je aplikačné programové rozhranie (API), ktoré umožňuje dvom aplikáciám medzi sebou komunikovať a vymieňať dáta.</w:t>
      </w:r>
      <w:r w:rsidR="00345880">
        <w:t xml:space="preserve"> V rámci aplikácie REST API tvorí súčasť aplikačnej vrstvy (</w:t>
      </w:r>
      <w:proofErr w:type="spellStart"/>
      <w:r w:rsidR="00345880">
        <w:t>backendu</w:t>
      </w:r>
      <w:proofErr w:type="spellEnd"/>
      <w:r w:rsidR="00345880">
        <w:t>).</w:t>
      </w:r>
      <w:r>
        <w:t xml:space="preserve"> Musí dodržiavať určité pravidla ako môže aplikácie komunikovať prostredníctvom HTTP metód. Medzi metódy ktoré sa najväčšie používajú v rozhraní REST API patria:</w:t>
      </w:r>
    </w:p>
    <w:p w14:paraId="0E9EBE28" w14:textId="03EE33BE" w:rsidR="00182007" w:rsidRDefault="00182007" w:rsidP="00033151">
      <w:pPr>
        <w:pStyle w:val="Zakladny"/>
        <w:numPr>
          <w:ilvl w:val="0"/>
          <w:numId w:val="22"/>
        </w:numPr>
      </w:pPr>
      <w:r>
        <w:t>GET</w:t>
      </w:r>
    </w:p>
    <w:p w14:paraId="11E5C2B9" w14:textId="36115C07" w:rsidR="00182007" w:rsidRDefault="00182007" w:rsidP="00033151">
      <w:pPr>
        <w:pStyle w:val="Zakladny"/>
        <w:numPr>
          <w:ilvl w:val="0"/>
          <w:numId w:val="22"/>
        </w:numPr>
      </w:pPr>
      <w:r>
        <w:t>POST</w:t>
      </w:r>
    </w:p>
    <w:p w14:paraId="6954BA33" w14:textId="18B4850E" w:rsidR="00182007" w:rsidRDefault="00182007" w:rsidP="00033151">
      <w:pPr>
        <w:pStyle w:val="Zakladny"/>
        <w:numPr>
          <w:ilvl w:val="0"/>
          <w:numId w:val="22"/>
        </w:numPr>
      </w:pPr>
      <w:r>
        <w:t>PUT/PATCH</w:t>
      </w:r>
    </w:p>
    <w:p w14:paraId="08F44C46" w14:textId="5B084615" w:rsidR="00182007" w:rsidRDefault="00182007" w:rsidP="00033151">
      <w:pPr>
        <w:pStyle w:val="Zakladny"/>
        <w:numPr>
          <w:ilvl w:val="0"/>
          <w:numId w:val="22"/>
        </w:numPr>
      </w:pPr>
      <w:r>
        <w:t>DELETE</w:t>
      </w:r>
    </w:p>
    <w:p w14:paraId="546C7F95" w14:textId="276AB4FD" w:rsidR="00182007" w:rsidRDefault="00182007" w:rsidP="00033151">
      <w:pPr>
        <w:pStyle w:val="Zakladny"/>
      </w:pPr>
      <w:r>
        <w:t>Pomocou požiadaviek (</w:t>
      </w:r>
      <w:proofErr w:type="spellStart"/>
      <w:r>
        <w:t>requestov</w:t>
      </w:r>
      <w:proofErr w:type="spellEnd"/>
      <w:r>
        <w:t xml:space="preserve">) na API </w:t>
      </w:r>
      <w:proofErr w:type="spellStart"/>
      <w:r>
        <w:t>endpointy</w:t>
      </w:r>
      <w:proofErr w:type="spellEnd"/>
      <w:r>
        <w:t xml:space="preserve"> sa zabezpečuje </w:t>
      </w:r>
      <w:r w:rsidR="00345880">
        <w:t>prístup</w:t>
      </w:r>
      <w:r>
        <w:t xml:space="preserve"> k </w:t>
      </w:r>
      <w:r w:rsidR="00345880">
        <w:t>údajom</w:t>
      </w:r>
      <w:r>
        <w:t xml:space="preserve"> a </w:t>
      </w:r>
      <w:r w:rsidR="00345880">
        <w:t>operáciám</w:t>
      </w:r>
      <w:r>
        <w:t xml:space="preserve"> v </w:t>
      </w:r>
      <w:r w:rsidR="00345880">
        <w:t>rámci</w:t>
      </w:r>
      <w:r>
        <w:t xml:space="preserve"> </w:t>
      </w:r>
      <w:proofErr w:type="spellStart"/>
      <w:r>
        <w:t>RESTful</w:t>
      </w:r>
      <w:proofErr w:type="spellEnd"/>
      <w:r>
        <w:t xml:space="preserve"> API. Tieto cesty </w:t>
      </w:r>
      <w:r w:rsidR="00345880">
        <w:t>sú</w:t>
      </w:r>
      <w:r>
        <w:t xml:space="preserve"> definované na strane servera a </w:t>
      </w:r>
      <w:r w:rsidR="00345880">
        <w:t>prestavujú</w:t>
      </w:r>
      <w:r>
        <w:t xml:space="preserve"> URI</w:t>
      </w:r>
      <w:r w:rsidR="00345880">
        <w:t>, na ktorých klienti môžu komunikovať so serverom.</w:t>
      </w:r>
    </w:p>
    <w:p w14:paraId="3C2EB881" w14:textId="2238BBBE" w:rsidR="00900D65" w:rsidRDefault="00900D65" w:rsidP="00033151">
      <w:pPr>
        <w:pStyle w:val="Zakladny"/>
      </w:pPr>
      <w:r>
        <w:rPr>
          <w:noProof/>
        </w:rPr>
        <w:drawing>
          <wp:inline distT="0" distB="0" distL="0" distR="0" wp14:anchorId="2220B29C" wp14:editId="5403B0FE">
            <wp:extent cx="5220393" cy="2743200"/>
            <wp:effectExtent l="0" t="0" r="0" b="0"/>
            <wp:docPr id="33535204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642" cy="2749637"/>
                    </a:xfrm>
                    <a:prstGeom prst="rect">
                      <a:avLst/>
                    </a:prstGeom>
                    <a:noFill/>
                  </pic:spPr>
                </pic:pic>
              </a:graphicData>
            </a:graphic>
          </wp:inline>
        </w:drawing>
      </w:r>
    </w:p>
    <w:p w14:paraId="67D552A3" w14:textId="37365BA3" w:rsidR="00900D65" w:rsidRDefault="00900D65" w:rsidP="00900D65">
      <w:pPr>
        <w:pStyle w:val="Popis"/>
        <w:jc w:val="center"/>
      </w:pPr>
      <w:r>
        <w:t xml:space="preserve">Obr. </w:t>
      </w:r>
      <w:r>
        <w:fldChar w:fldCharType="begin"/>
      </w:r>
      <w:r>
        <w:instrText xml:space="preserve"> SEQ Obr. \* ARABIC </w:instrText>
      </w:r>
      <w:r>
        <w:fldChar w:fldCharType="separate"/>
      </w:r>
      <w:r w:rsidR="00A54E43">
        <w:rPr>
          <w:noProof/>
        </w:rPr>
        <w:t>19</w:t>
      </w:r>
      <w:r>
        <w:fldChar w:fldCharType="end"/>
      </w:r>
      <w:r w:rsidR="0004788E">
        <w:t>: Štruktúra REST API pri trojvrstvovej architektúre</w:t>
      </w:r>
    </w:p>
    <w:p w14:paraId="75D7947B" w14:textId="637D1ED8" w:rsidR="0015018A" w:rsidRDefault="0015018A" w:rsidP="00721BF8">
      <w:pPr>
        <w:pStyle w:val="Nadpis2urovne"/>
      </w:pPr>
      <w:bookmarkStart w:id="64" w:name="_Toc160716839"/>
      <w:bookmarkStart w:id="65" w:name="_Toc164521222"/>
      <w:r>
        <w:t xml:space="preserve">Virtual </w:t>
      </w:r>
      <w:proofErr w:type="spellStart"/>
      <w:r>
        <w:t>Document</w:t>
      </w:r>
      <w:proofErr w:type="spellEnd"/>
      <w:r>
        <w:t xml:space="preserve"> </w:t>
      </w:r>
      <w:proofErr w:type="spellStart"/>
      <w:r>
        <w:t>Object</w:t>
      </w:r>
      <w:proofErr w:type="spellEnd"/>
      <w:r w:rsidR="00182007">
        <w:t xml:space="preserve"> </w:t>
      </w:r>
      <w:r>
        <w:t>Model</w:t>
      </w:r>
      <w:bookmarkEnd w:id="65"/>
    </w:p>
    <w:p w14:paraId="1410BDEA" w14:textId="041B42A9" w:rsidR="0015018A" w:rsidRPr="006477F7" w:rsidRDefault="0015018A" w:rsidP="00033151">
      <w:pPr>
        <w:pStyle w:val="Zakladny"/>
      </w:pPr>
      <w:r w:rsidRPr="006477F7">
        <w:t xml:space="preserve">Virtual DOM je kľúčový koncept pri využívaní </w:t>
      </w:r>
      <w:proofErr w:type="spellStart"/>
      <w:r w:rsidRPr="006477F7">
        <w:t>fremeworkoch</w:t>
      </w:r>
      <w:proofErr w:type="spellEnd"/>
      <w:r w:rsidRPr="006477F7">
        <w:t xml:space="preserve">, ako je React.js, ktorý výrazne zlepšuje výkon aktualizácie skutočného DOM. Keď nastane zmena stavu v komponente, </w:t>
      </w:r>
      <w:proofErr w:type="spellStart"/>
      <w:r w:rsidRPr="006477F7">
        <w:t>React</w:t>
      </w:r>
      <w:proofErr w:type="spellEnd"/>
      <w:r w:rsidRPr="006477F7">
        <w:t xml:space="preserve"> namiesto priamej aktualizácie skutočného DOM vytvorí “ľahkú” repliku DOM ako Virtu DOM</w:t>
      </w:r>
      <w:r w:rsidR="006477F7" w:rsidRPr="006477F7">
        <w:t xml:space="preserve">. </w:t>
      </w:r>
      <w:proofErr w:type="spellStart"/>
      <w:r w:rsidRPr="006477F7">
        <w:t>React</w:t>
      </w:r>
      <w:proofErr w:type="spellEnd"/>
      <w:r w:rsidRPr="006477F7">
        <w:t xml:space="preserve"> potom porovná aktualizovaný Virtual DOM s predchádzajúcim, aby detegoval zmeny, ktoré nastali, ktoré je potrebné použiť na skutočný </w:t>
      </w:r>
      <w:r w:rsidRPr="006477F7">
        <w:lastRenderedPageBreak/>
        <w:t xml:space="preserve">DOM. Akonáhle sú zmeny určené, </w:t>
      </w:r>
      <w:proofErr w:type="spellStart"/>
      <w:r w:rsidRPr="006477F7">
        <w:t>React</w:t>
      </w:r>
      <w:proofErr w:type="spellEnd"/>
      <w:r w:rsidRPr="006477F7">
        <w:t xml:space="preserve"> aktualizuje skutočný DOM optimalizovaným a efektívnym spôsobom bez zbytočného opätovného vykresľovania </w:t>
      </w:r>
      <w:sdt>
        <w:sdtPr>
          <w:id w:val="-433285372"/>
          <w:citation/>
        </w:sdtPr>
        <w:sdtContent>
          <w:r w:rsidRPr="006477F7">
            <w:fldChar w:fldCharType="begin"/>
          </w:r>
          <w:r w:rsidRPr="006477F7">
            <w:instrText xml:space="preserve"> CITATION Hri23 \l 1051 </w:instrText>
          </w:r>
          <w:r w:rsidRPr="006477F7">
            <w:fldChar w:fldCharType="separate"/>
          </w:r>
          <w:r w:rsidRPr="006477F7">
            <w:t>[19]</w:t>
          </w:r>
          <w:r w:rsidRPr="006477F7">
            <w:fldChar w:fldCharType="end"/>
          </w:r>
        </w:sdtContent>
      </w:sdt>
      <w:r w:rsidRPr="006477F7">
        <w:t>.</w:t>
      </w:r>
    </w:p>
    <w:p w14:paraId="37E4F8E6" w14:textId="77777777" w:rsidR="0015018A" w:rsidRPr="0015018A" w:rsidRDefault="0015018A" w:rsidP="00033151">
      <w:pPr>
        <w:pStyle w:val="Zakladny"/>
      </w:pPr>
    </w:p>
    <w:bookmarkEnd w:id="64"/>
    <w:p w14:paraId="79CD8029" w14:textId="77777777" w:rsidR="00DF2C2A" w:rsidRDefault="00DF2C2A" w:rsidP="00DF2C2A">
      <w:pPr>
        <w:keepNext/>
        <w:jc w:val="center"/>
      </w:pPr>
      <w:r>
        <w:rPr>
          <w:noProof/>
        </w:rPr>
        <w:drawing>
          <wp:inline distT="0" distB="0" distL="0" distR="0" wp14:anchorId="0A60801C" wp14:editId="16D2A527">
            <wp:extent cx="2657475" cy="1988191"/>
            <wp:effectExtent l="0" t="0" r="0" b="0"/>
            <wp:docPr id="1149675863" name="Picture 3" descr="React Virtual DOM Explained in Plain English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eact Virtual DOM Explained in Plain English - DEV Communit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86321" cy="2009772"/>
                    </a:xfrm>
                    <a:prstGeom prst="rect">
                      <a:avLst/>
                    </a:prstGeom>
                    <a:noFill/>
                    <a:ln>
                      <a:noFill/>
                    </a:ln>
                  </pic:spPr>
                </pic:pic>
              </a:graphicData>
            </a:graphic>
          </wp:inline>
        </w:drawing>
      </w:r>
    </w:p>
    <w:p w14:paraId="7474D8BB" w14:textId="7387C0BF" w:rsidR="00DF2C2A" w:rsidRDefault="00DF2C2A" w:rsidP="00665CAE">
      <w:pPr>
        <w:pStyle w:val="Popis"/>
        <w:jc w:val="center"/>
      </w:pPr>
      <w:bookmarkStart w:id="66" w:name="_Toc160898728"/>
      <w:r>
        <w:t xml:space="preserve">Obr. </w:t>
      </w:r>
      <w:r>
        <w:fldChar w:fldCharType="begin"/>
      </w:r>
      <w:r>
        <w:instrText xml:space="preserve"> SEQ Obr. \* ARABIC </w:instrText>
      </w:r>
      <w:r>
        <w:fldChar w:fldCharType="separate"/>
      </w:r>
      <w:r w:rsidR="00A54E43">
        <w:rPr>
          <w:noProof/>
        </w:rPr>
        <w:t>20</w:t>
      </w:r>
      <w:r>
        <w:rPr>
          <w:noProof/>
        </w:rPr>
        <w:fldChar w:fldCharType="end"/>
      </w:r>
      <w:r>
        <w:t>: Priebeh</w:t>
      </w:r>
      <w:r w:rsidR="009E63B2">
        <w:t xml:space="preserve"> vykresľovania</w:t>
      </w:r>
      <w:r>
        <w:t xml:space="preserve"> od zmeny po vykreslenie</w:t>
      </w:r>
      <w:bookmarkEnd w:id="66"/>
      <w:r w:rsidR="009E63B2">
        <w:t xml:space="preserve"> pri porovnaní VDOM a DOM</w:t>
      </w:r>
      <w:r w:rsidR="00665CAE">
        <w:t xml:space="preserve"> </w:t>
      </w:r>
      <w:sdt>
        <w:sdtPr>
          <w:id w:val="-1838834466"/>
          <w:citation/>
        </w:sdtPr>
        <w:sdtContent>
          <w:r w:rsidR="00665CAE">
            <w:fldChar w:fldCharType="begin"/>
          </w:r>
          <w:r w:rsidR="00665CAE">
            <w:instrText xml:space="preserve"> CITATION Adi21 \l 1051 </w:instrText>
          </w:r>
          <w:r w:rsidR="00665CAE">
            <w:fldChar w:fldCharType="separate"/>
          </w:r>
          <w:r w:rsidR="00665CAE" w:rsidRPr="00665CAE">
            <w:rPr>
              <w:noProof/>
            </w:rPr>
            <w:t>[21]</w:t>
          </w:r>
          <w:r w:rsidR="00665CAE">
            <w:fldChar w:fldCharType="end"/>
          </w:r>
        </w:sdtContent>
      </w:sdt>
    </w:p>
    <w:p w14:paraId="07F6299C" w14:textId="68230E96" w:rsidR="009E63B2" w:rsidRPr="009E63B2" w:rsidRDefault="009E63B2" w:rsidP="00721BF8">
      <w:pPr>
        <w:pStyle w:val="Nadpis2urovne"/>
      </w:pPr>
      <w:bookmarkStart w:id="67" w:name="_Toc164521223"/>
      <w:proofErr w:type="spellStart"/>
      <w:r w:rsidRPr="009E63B2">
        <w:t>Document</w:t>
      </w:r>
      <w:proofErr w:type="spellEnd"/>
      <w:r w:rsidRPr="009E63B2">
        <w:t xml:space="preserve"> </w:t>
      </w:r>
      <w:proofErr w:type="spellStart"/>
      <w:r w:rsidRPr="009E63B2">
        <w:t>Object</w:t>
      </w:r>
      <w:proofErr w:type="spellEnd"/>
      <w:r w:rsidRPr="009E63B2">
        <w:t xml:space="preserve"> Model</w:t>
      </w:r>
      <w:bookmarkEnd w:id="67"/>
    </w:p>
    <w:p w14:paraId="445EF5CF" w14:textId="51C759B4" w:rsidR="009E63B2" w:rsidRDefault="009E63B2" w:rsidP="00033151">
      <w:pPr>
        <w:pStyle w:val="Zakladny"/>
      </w:pPr>
      <w:proofErr w:type="spellStart"/>
      <w:r>
        <w:t>Document</w:t>
      </w:r>
      <w:proofErr w:type="spellEnd"/>
      <w:r>
        <w:t xml:space="preserve"> </w:t>
      </w:r>
      <w:proofErr w:type="spellStart"/>
      <w:r>
        <w:t>Object</w:t>
      </w:r>
      <w:proofErr w:type="spellEnd"/>
      <w:r>
        <w:t xml:space="preserve"> Model alebo skrátene DOM je programovacie rozhranie pre webové dokumenty. DOM predstavuje štruktúru HTML webovej stránky, ku ktorej je možné pristupovať a manipulovať s ňou pomocou </w:t>
      </w:r>
      <w:proofErr w:type="spellStart"/>
      <w:r>
        <w:t>JavaScriptu</w:t>
      </w:r>
      <w:proofErr w:type="spellEnd"/>
      <w:r>
        <w:t>. Keď sa webová stránka načíta</w:t>
      </w:r>
      <w:r w:rsidR="00AC0F12">
        <w:t>,</w:t>
      </w:r>
      <w:r>
        <w:t xml:space="preserve"> prehliadač vytvorí DOM, ktorý pozostáva zo všetkých prvok HTML komponentov na stránke </w:t>
      </w:r>
      <w:sdt>
        <w:sdtPr>
          <w:id w:val="-1775162159"/>
          <w:citation/>
        </w:sdtPr>
        <w:sdtContent>
          <w:r>
            <w:fldChar w:fldCharType="begin"/>
          </w:r>
          <w:r>
            <w:instrText xml:space="preserve"> CITATION Hri23 \l 1051 </w:instrText>
          </w:r>
          <w:r>
            <w:fldChar w:fldCharType="separate"/>
          </w:r>
          <w:r w:rsidRPr="00665CAE">
            <w:rPr>
              <w:noProof/>
            </w:rPr>
            <w:t>[19]</w:t>
          </w:r>
          <w:r>
            <w:fldChar w:fldCharType="end"/>
          </w:r>
        </w:sdtContent>
      </w:sdt>
      <w:r>
        <w:t xml:space="preserve">. </w:t>
      </w:r>
    </w:p>
    <w:p w14:paraId="0A08DA59" w14:textId="74AC4912" w:rsidR="009E63B2" w:rsidRDefault="009E63B2" w:rsidP="00033151">
      <w:pPr>
        <w:pStyle w:val="Zakladny"/>
        <w:rPr>
          <w:noProof/>
        </w:rPr>
      </w:pPr>
      <w:r>
        <w:t xml:space="preserve">Pomocou </w:t>
      </w:r>
      <w:proofErr w:type="spellStart"/>
      <w:r>
        <w:t>JavaScriptu</w:t>
      </w:r>
      <w:proofErr w:type="spellEnd"/>
      <w:r>
        <w:t xml:space="preserve"> je možné DOM upravovať a aktualizovať webovú stránku. </w:t>
      </w:r>
      <w:r w:rsidR="00AC0F12">
        <w:t>Nap</w:t>
      </w:r>
      <w:r>
        <w:t xml:space="preserve">ríklad pokiaľ chce vývojár zmeniť textový obsah tlačidla, pomocou </w:t>
      </w:r>
      <w:proofErr w:type="spellStart"/>
      <w:r>
        <w:t>JavaScriptu</w:t>
      </w:r>
      <w:proofErr w:type="spellEnd"/>
      <w:r>
        <w:t xml:space="preserve"> vie prvok vybrať a následne pomocou DOM jeho textový obsah aktualizovať </w:t>
      </w:r>
      <w:sdt>
        <w:sdtPr>
          <w:id w:val="-1212040988"/>
          <w:citation/>
        </w:sdtPr>
        <w:sdtContent>
          <w:r>
            <w:fldChar w:fldCharType="begin"/>
          </w:r>
          <w:r>
            <w:instrText xml:space="preserve"> CITATION Hri23 \l 1051 </w:instrText>
          </w:r>
          <w:r>
            <w:fldChar w:fldCharType="separate"/>
          </w:r>
          <w:r w:rsidRPr="00665CAE">
            <w:rPr>
              <w:noProof/>
            </w:rPr>
            <w:t>[19]</w:t>
          </w:r>
          <w:r>
            <w:fldChar w:fldCharType="end"/>
          </w:r>
        </w:sdtContent>
      </w:sdt>
      <w:r>
        <w:t>.</w:t>
      </w:r>
      <w:r w:rsidRPr="00036D67">
        <w:rPr>
          <w:noProof/>
        </w:rPr>
        <w:t xml:space="preserve"> </w:t>
      </w:r>
    </w:p>
    <w:p w14:paraId="3F6D5570" w14:textId="77777777" w:rsidR="009E63B2" w:rsidRDefault="009E63B2" w:rsidP="009E63B2">
      <w:pPr>
        <w:keepNext/>
        <w:jc w:val="center"/>
      </w:pPr>
      <w:r>
        <w:rPr>
          <w:noProof/>
        </w:rPr>
        <w:drawing>
          <wp:inline distT="0" distB="0" distL="0" distR="0" wp14:anchorId="4A6FC4E1" wp14:editId="44BA9A12">
            <wp:extent cx="3790950" cy="2327117"/>
            <wp:effectExtent l="0" t="0" r="0" b="0"/>
            <wp:docPr id="465859625"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59625" name="Picture 2" descr="A diagram of a computer syste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2945" cy="2334481"/>
                    </a:xfrm>
                    <a:prstGeom prst="rect">
                      <a:avLst/>
                    </a:prstGeom>
                    <a:noFill/>
                    <a:ln>
                      <a:noFill/>
                    </a:ln>
                  </pic:spPr>
                </pic:pic>
              </a:graphicData>
            </a:graphic>
          </wp:inline>
        </w:drawing>
      </w:r>
    </w:p>
    <w:p w14:paraId="50269473" w14:textId="3DAEFCCC" w:rsidR="009E63B2" w:rsidRPr="009E63B2" w:rsidRDefault="009E63B2" w:rsidP="009E63B2">
      <w:pPr>
        <w:pStyle w:val="Popis"/>
        <w:jc w:val="center"/>
      </w:pPr>
      <w:bookmarkStart w:id="68" w:name="_Toc160898727"/>
      <w:r>
        <w:t xml:space="preserve">Obr. </w:t>
      </w:r>
      <w:r>
        <w:fldChar w:fldCharType="begin"/>
      </w:r>
      <w:r>
        <w:instrText xml:space="preserve"> SEQ Obr. \* ARABIC </w:instrText>
      </w:r>
      <w:r>
        <w:fldChar w:fldCharType="separate"/>
      </w:r>
      <w:r w:rsidR="00A54E43">
        <w:rPr>
          <w:noProof/>
        </w:rPr>
        <w:t>21</w:t>
      </w:r>
      <w:r>
        <w:rPr>
          <w:noProof/>
        </w:rPr>
        <w:fldChar w:fldCharType="end"/>
      </w:r>
      <w:r>
        <w:t>: Reprezentácia DOM</w:t>
      </w:r>
      <w:bookmarkEnd w:id="68"/>
      <w:r>
        <w:t xml:space="preserve"> </w:t>
      </w:r>
      <w:sdt>
        <w:sdtPr>
          <w:id w:val="748611359"/>
          <w:citation/>
        </w:sdtPr>
        <w:sdtContent>
          <w:r>
            <w:fldChar w:fldCharType="begin"/>
          </w:r>
          <w:r>
            <w:instrText xml:space="preserve"> CITATION Gee241 \l 1051 </w:instrText>
          </w:r>
          <w:r>
            <w:fldChar w:fldCharType="separate"/>
          </w:r>
          <w:r w:rsidRPr="00665CAE">
            <w:rPr>
              <w:noProof/>
            </w:rPr>
            <w:t>[20]</w:t>
          </w:r>
          <w:r>
            <w:fldChar w:fldCharType="end"/>
          </w:r>
        </w:sdtContent>
      </w:sdt>
    </w:p>
    <w:p w14:paraId="505C77EA" w14:textId="0B5D2C35" w:rsidR="00007A18" w:rsidRDefault="00BA47D3" w:rsidP="00BA47D3">
      <w:pPr>
        <w:pStyle w:val="Nadpis1rovne"/>
        <w:rPr>
          <w:rStyle w:val="ZakladnyChar"/>
          <w:sz w:val="44"/>
        </w:rPr>
      </w:pPr>
      <w:bookmarkStart w:id="69" w:name="_Toc164521224"/>
      <w:bookmarkEnd w:id="5"/>
      <w:bookmarkEnd w:id="6"/>
      <w:r>
        <w:rPr>
          <w:rStyle w:val="ZakladnyChar"/>
          <w:sz w:val="44"/>
        </w:rPr>
        <w:lastRenderedPageBreak/>
        <w:t>Použité technológie</w:t>
      </w:r>
      <w:bookmarkEnd w:id="69"/>
    </w:p>
    <w:p w14:paraId="0C562F97" w14:textId="4E0BFB2C" w:rsidR="006477F7" w:rsidRPr="006477F7" w:rsidRDefault="006477F7" w:rsidP="00033151">
      <w:pPr>
        <w:pStyle w:val="Zakladny"/>
      </w:pPr>
      <w:r>
        <w:t xml:space="preserve">Pri návrhu a implementácii aplikácie je kľúčové zvoliť technológie, ktoré umožnia efektívne a spoľahlivé riešenie požiadaviek projektu, V tejto časti </w:t>
      </w:r>
      <w:r w:rsidR="00900D65">
        <w:t>si</w:t>
      </w:r>
      <w:r>
        <w:t xml:space="preserve"> prejde</w:t>
      </w:r>
      <w:r w:rsidR="00900D65">
        <w:t>m</w:t>
      </w:r>
      <w:r>
        <w:t>e technológie ktoré sú pilierom aplikácie.</w:t>
      </w:r>
    </w:p>
    <w:p w14:paraId="7CB6A33C" w14:textId="72D8F9F7" w:rsidR="00BA47D3" w:rsidRDefault="00BA47D3" w:rsidP="00721BF8">
      <w:pPr>
        <w:pStyle w:val="Nadpis2urovne"/>
        <w:numPr>
          <w:ilvl w:val="1"/>
          <w:numId w:val="10"/>
        </w:numPr>
      </w:pPr>
      <w:bookmarkStart w:id="70" w:name="_Toc164521225"/>
      <w:r>
        <w:t>React.js</w:t>
      </w:r>
      <w:bookmarkEnd w:id="70"/>
    </w:p>
    <w:p w14:paraId="69133A8E" w14:textId="3C267350" w:rsidR="00BA47D3" w:rsidRDefault="00BA47D3" w:rsidP="00033151">
      <w:pPr>
        <w:pStyle w:val="Zakladny"/>
      </w:pPr>
      <w:proofErr w:type="spellStart"/>
      <w:r>
        <w:t>React</w:t>
      </w:r>
      <w:proofErr w:type="spellEnd"/>
      <w:r>
        <w:t xml:space="preserve"> alebo React.js je open-source JavaScript knižnica, vytvorená spoločnosťou Facebook, ktorej cieľom je zjednodušiť proces vytvárania interaktívnych </w:t>
      </w:r>
      <w:r w:rsidR="00031CB1">
        <w:t>používateľských</w:t>
      </w:r>
      <w:r>
        <w:t xml:space="preserve"> rozhraní. </w:t>
      </w:r>
      <w:r w:rsidR="0015018A">
        <w:t>Používateľské</w:t>
      </w:r>
      <w:r>
        <w:t xml:space="preserve"> rozhranie je vytvorené pomocou </w:t>
      </w:r>
      <w:proofErr w:type="spellStart"/>
      <w:r>
        <w:t>React</w:t>
      </w:r>
      <w:proofErr w:type="spellEnd"/>
      <w:r>
        <w:t xml:space="preserve"> komponentov, pričom každý zodpovedá za výstup časti HTML kódu, ktorý môže byť opätovane použitý</w:t>
      </w:r>
      <w:r w:rsidR="007B5BAD">
        <w:t xml:space="preserve"> </w:t>
      </w:r>
      <w:sdt>
        <w:sdtPr>
          <w:id w:val="776990177"/>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21BA5020" w14:textId="6232BC4D" w:rsidR="00BA47D3" w:rsidRDefault="00BA47D3" w:rsidP="00033151">
      <w:pPr>
        <w:pStyle w:val="Zakladny"/>
      </w:pPr>
      <w:r>
        <w:t>Pri vyvíjaní front</w:t>
      </w:r>
      <w:r w:rsidR="00345880">
        <w:t>-</w:t>
      </w:r>
      <w:r>
        <w:t>endu aplikácie</w:t>
      </w:r>
      <w:r w:rsidR="00345880">
        <w:t>,</w:t>
      </w:r>
      <w:r>
        <w:t xml:space="preserve"> </w:t>
      </w:r>
      <w:proofErr w:type="spellStart"/>
      <w:r>
        <w:t>React</w:t>
      </w:r>
      <w:proofErr w:type="spellEnd"/>
      <w:r>
        <w:t xml:space="preserve"> používa znovu </w:t>
      </w:r>
      <w:r w:rsidR="00031CB1">
        <w:t>použiteľné</w:t>
      </w:r>
      <w:r>
        <w:t xml:space="preserve"> komponenty, ktoré môžu byť považované za nezávislé Lego bloky. Tieto komponenty sú jednotlivé časti finálneho UI, pričom pri použití viacerých tvoria celkovú front</w:t>
      </w:r>
      <w:r w:rsidR="00345880">
        <w:t>-</w:t>
      </w:r>
      <w:r>
        <w:t>end aplikáciu</w:t>
      </w:r>
      <w:r w:rsidR="007B5BAD">
        <w:t xml:space="preserve"> </w:t>
      </w:r>
      <w:sdt>
        <w:sdtPr>
          <w:id w:val="-2106949779"/>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03A09CBE" w14:textId="32E70CDB" w:rsidR="00BA47D3" w:rsidRDefault="00BA47D3" w:rsidP="00033151">
      <w:pPr>
        <w:pStyle w:val="Zakladny"/>
      </w:pPr>
      <w:r>
        <w:t>Hlavnou úlohou Reactu v </w:t>
      </w:r>
      <w:r w:rsidR="00031CB1">
        <w:t>aplikáciách</w:t>
      </w:r>
      <w:r>
        <w:t xml:space="preserve"> je spracovať zobrazenie aplikácie</w:t>
      </w:r>
      <w:r w:rsidR="00345880">
        <w:t xml:space="preserve">, </w:t>
      </w:r>
      <w:r>
        <w:t xml:space="preserve">tým že poskytuje najlepšie a najefektívnejšie prevedenia vykresľovania na web stránke. Namiesto toho aby sa celé </w:t>
      </w:r>
      <w:r w:rsidR="00031CB1">
        <w:t>používateľské</w:t>
      </w:r>
      <w:r>
        <w:t xml:space="preserve"> rozhranie bralo ako jeden celok, React.js umožňuje vývojárom toto UI rozdeliť na viacero jednotlivých používateľských komponentov, ktoré formujú celé používateľské rozhranie. React.js kombinuje </w:t>
      </w:r>
      <w:r w:rsidR="00031CB1">
        <w:t>rýchlosť</w:t>
      </w:r>
      <w:r>
        <w:t xml:space="preserve"> a efektivitu </w:t>
      </w:r>
      <w:proofErr w:type="spellStart"/>
      <w:r>
        <w:t>JavaScriptu</w:t>
      </w:r>
      <w:proofErr w:type="spellEnd"/>
      <w:r>
        <w:t xml:space="preserve"> s efektívnou metódou manipulácie s DOM objektami na rýchlejšie </w:t>
      </w:r>
      <w:r w:rsidR="00031CB1">
        <w:t>vykresľovanie</w:t>
      </w:r>
      <w:r>
        <w:t xml:space="preserve"> webových stránok a vytváranie vysoko dynamických a responzívnych webových aplikácii</w:t>
      </w:r>
      <w:r w:rsidR="007B5BAD">
        <w:t xml:space="preserve"> </w:t>
      </w:r>
      <w:sdt>
        <w:sdtPr>
          <w:id w:val="857850981"/>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0ED3BC17" w14:textId="77777777" w:rsidR="00BA47D3" w:rsidRDefault="00BA47D3" w:rsidP="00033151">
      <w:pPr>
        <w:pStyle w:val="Zakladny"/>
      </w:pPr>
      <w:r>
        <w:rPr>
          <w:noProof/>
        </w:rPr>
        <w:drawing>
          <wp:inline distT="0" distB="0" distL="0" distR="0" wp14:anchorId="0C94BCD0" wp14:editId="44F3E8A5">
            <wp:extent cx="5016468" cy="2812161"/>
            <wp:effectExtent l="0" t="0" r="0" b="0"/>
            <wp:docPr id="500138224" name="Picture 5" descr="A diagram of a child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38224" name="Picture 5" descr="A diagram of a child developmen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2516" cy="2815551"/>
                    </a:xfrm>
                    <a:prstGeom prst="rect">
                      <a:avLst/>
                    </a:prstGeom>
                    <a:noFill/>
                  </pic:spPr>
                </pic:pic>
              </a:graphicData>
            </a:graphic>
          </wp:inline>
        </w:drawing>
      </w:r>
    </w:p>
    <w:p w14:paraId="180A956D" w14:textId="553D4247" w:rsidR="00BA47D3" w:rsidRDefault="00BA47D3" w:rsidP="00BA47D3">
      <w:pPr>
        <w:pStyle w:val="Popis"/>
        <w:jc w:val="center"/>
      </w:pPr>
      <w:bookmarkStart w:id="71" w:name="_Toc160898729"/>
      <w:r>
        <w:lastRenderedPageBreak/>
        <w:t xml:space="preserve">Obr. </w:t>
      </w:r>
      <w:r>
        <w:fldChar w:fldCharType="begin"/>
      </w:r>
      <w:r>
        <w:instrText xml:space="preserve"> SEQ Obr. \* ARABIC </w:instrText>
      </w:r>
      <w:r>
        <w:fldChar w:fldCharType="separate"/>
      </w:r>
      <w:r w:rsidR="00A54E43">
        <w:rPr>
          <w:noProof/>
        </w:rPr>
        <w:t>22</w:t>
      </w:r>
      <w:r>
        <w:rPr>
          <w:noProof/>
        </w:rPr>
        <w:fldChar w:fldCharType="end"/>
      </w:r>
      <w:r>
        <w:t xml:space="preserve">: </w:t>
      </w:r>
      <w:r w:rsidR="00345880">
        <w:t>Priebeh</w:t>
      </w:r>
      <w:r>
        <w:t xml:space="preserve"> </w:t>
      </w:r>
      <w:r w:rsidR="00345880">
        <w:t>vykresľovania</w:t>
      </w:r>
      <w:r>
        <w:t xml:space="preserve"> pri React.js</w:t>
      </w:r>
      <w:bookmarkEnd w:id="71"/>
      <w:r w:rsidR="007B5BAD">
        <w:t xml:space="preserve"> </w:t>
      </w:r>
      <w:sdt>
        <w:sdtPr>
          <w:id w:val="284559076"/>
          <w:citation/>
        </w:sdtPr>
        <w:sdtContent>
          <w:r w:rsidR="007B5BAD">
            <w:fldChar w:fldCharType="begin"/>
          </w:r>
          <w:r w:rsidR="007B5BAD">
            <w:instrText xml:space="preserve"> CITATION Ash22 \l 1051 </w:instrText>
          </w:r>
          <w:r w:rsidR="007B5BAD">
            <w:fldChar w:fldCharType="separate"/>
          </w:r>
          <w:r w:rsidR="007B5BAD" w:rsidRPr="007B5BAD">
            <w:rPr>
              <w:noProof/>
            </w:rPr>
            <w:t>[22]</w:t>
          </w:r>
          <w:r w:rsidR="007B5BAD">
            <w:fldChar w:fldCharType="end"/>
          </w:r>
        </w:sdtContent>
      </w:sdt>
    </w:p>
    <w:p w14:paraId="581D7E36" w14:textId="77777777" w:rsidR="00BA47D3" w:rsidRPr="00BA47D3" w:rsidRDefault="00BA47D3" w:rsidP="00BA47D3"/>
    <w:p w14:paraId="4EEBB900" w14:textId="07627E3A" w:rsidR="00BA47D3" w:rsidRPr="00BA47D3" w:rsidRDefault="00BA47D3" w:rsidP="00721BF8">
      <w:pPr>
        <w:pStyle w:val="Nadpis2urovne"/>
      </w:pPr>
      <w:bookmarkStart w:id="72" w:name="_Toc164521226"/>
      <w:r>
        <w:t>ASP .NET</w:t>
      </w:r>
      <w:bookmarkEnd w:id="72"/>
    </w:p>
    <w:p w14:paraId="29F4B58D" w14:textId="2C998149" w:rsidR="00BA47D3" w:rsidRDefault="00BA47D3" w:rsidP="00033151">
      <w:pPr>
        <w:pStyle w:val="Zakladny"/>
        <w:rPr>
          <w:shd w:val="clear" w:color="auto" w:fill="FFFFFF"/>
          <w:lang w:val="en-US"/>
        </w:rPr>
      </w:pPr>
      <w:r w:rsidRPr="00345880">
        <w:rPr>
          <w:shd w:val="clear" w:color="auto" w:fill="FFFFFF"/>
        </w:rPr>
        <w:t xml:space="preserve">Microsoft .NET je open-source </w:t>
      </w:r>
      <w:proofErr w:type="spellStart"/>
      <w:r w:rsidRPr="00345880">
        <w:rPr>
          <w:shd w:val="clear" w:color="auto" w:fill="FFFFFF"/>
        </w:rPr>
        <w:t>cross</w:t>
      </w:r>
      <w:proofErr w:type="spellEnd"/>
      <w:r w:rsidRPr="00345880">
        <w:rPr>
          <w:shd w:val="clear" w:color="auto" w:fill="FFFFFF"/>
        </w:rPr>
        <w:t xml:space="preserve">-platformová iterácia .NET Frameworku. .NET </w:t>
      </w:r>
      <w:r w:rsidR="00345880" w:rsidRPr="00345880">
        <w:rPr>
          <w:shd w:val="clear" w:color="auto" w:fill="FFFFFF"/>
        </w:rPr>
        <w:t>môže</w:t>
      </w:r>
      <w:r w:rsidRPr="00345880">
        <w:rPr>
          <w:shd w:val="clear" w:color="auto" w:fill="FFFFFF"/>
        </w:rPr>
        <w:t xml:space="preserve"> byť použitý na vytvorenie rôzneho druhu aplikácia ako sú desktopové aplikácie, mobilné aplikácie, webové aplikácie a </w:t>
      </w:r>
      <w:proofErr w:type="spellStart"/>
      <w:r w:rsidRPr="00345880">
        <w:rPr>
          <w:shd w:val="clear" w:color="auto" w:fill="FFFFFF"/>
        </w:rPr>
        <w:t>IoT</w:t>
      </w:r>
      <w:proofErr w:type="spellEnd"/>
      <w:r w:rsidRPr="00345880">
        <w:rPr>
          <w:shd w:val="clear" w:color="auto" w:fill="FFFFFF"/>
        </w:rPr>
        <w:t xml:space="preserve"> zariadenia, Keďže .NET je open-source má výhodu veľkého počtu knižníc, jazykov a editorov. Programátor môže písať .NET aplikácie použitím C#, </w:t>
      </w:r>
      <w:proofErr w:type="spellStart"/>
      <w:r w:rsidRPr="00345880">
        <w:rPr>
          <w:shd w:val="clear" w:color="auto" w:fill="FFFFFF"/>
        </w:rPr>
        <w:t>Visual</w:t>
      </w:r>
      <w:proofErr w:type="spellEnd"/>
      <w:r w:rsidRPr="00345880">
        <w:rPr>
          <w:shd w:val="clear" w:color="auto" w:fill="FFFFFF"/>
        </w:rPr>
        <w:t xml:space="preserve"> </w:t>
      </w:r>
      <w:proofErr w:type="spellStart"/>
      <w:r w:rsidRPr="00345880">
        <w:rPr>
          <w:shd w:val="clear" w:color="auto" w:fill="FFFFFF"/>
        </w:rPr>
        <w:t>Basic</w:t>
      </w:r>
      <w:proofErr w:type="spellEnd"/>
      <w:r w:rsidRPr="00345880">
        <w:rPr>
          <w:shd w:val="clear" w:color="auto" w:fill="FFFFFF"/>
        </w:rPr>
        <w:t xml:space="preserve"> alebo F#</w:t>
      </w:r>
      <w:r w:rsidR="007B5BAD">
        <w:rPr>
          <w:shd w:val="clear" w:color="auto" w:fill="FFFFFF"/>
          <w:lang w:val="en-US"/>
        </w:rPr>
        <w:t xml:space="preserve"> </w:t>
      </w:r>
      <w:sdt>
        <w:sdtPr>
          <w:rPr>
            <w:shd w:val="clear" w:color="auto" w:fill="FFFFFF"/>
            <w:lang w:val="en-US"/>
          </w:rPr>
          <w:id w:val="1664043014"/>
          <w:citation/>
        </w:sdtPr>
        <w:sdtContent>
          <w:r w:rsidR="007B5BAD">
            <w:rPr>
              <w:shd w:val="clear" w:color="auto" w:fill="FFFFFF"/>
              <w:lang w:val="en-US"/>
            </w:rPr>
            <w:fldChar w:fldCharType="begin"/>
          </w:r>
          <w:r w:rsidR="007B5BAD">
            <w:rPr>
              <w:shd w:val="clear" w:color="auto" w:fill="FFFFFF"/>
            </w:rPr>
            <w:instrText xml:space="preserve"> CITATION Tut241 \l 1051 </w:instrText>
          </w:r>
          <w:r w:rsidR="007B5BAD">
            <w:rPr>
              <w:shd w:val="clear" w:color="auto" w:fill="FFFFFF"/>
              <w:lang w:val="en-US"/>
            </w:rPr>
            <w:fldChar w:fldCharType="separate"/>
          </w:r>
          <w:r w:rsidR="007B5BAD" w:rsidRPr="007B5BAD">
            <w:rPr>
              <w:noProof/>
              <w:shd w:val="clear" w:color="auto" w:fill="FFFFFF"/>
            </w:rPr>
            <w:t>[24]</w:t>
          </w:r>
          <w:r w:rsidR="007B5BAD">
            <w:rPr>
              <w:shd w:val="clear" w:color="auto" w:fill="FFFFFF"/>
              <w:lang w:val="en-US"/>
            </w:rPr>
            <w:fldChar w:fldCharType="end"/>
          </w:r>
        </w:sdtContent>
      </w:sdt>
      <w:r>
        <w:rPr>
          <w:shd w:val="clear" w:color="auto" w:fill="FFFFFF"/>
          <w:lang w:val="en-US"/>
        </w:rPr>
        <w:t>.</w:t>
      </w:r>
    </w:p>
    <w:p w14:paraId="1D8E5BB8" w14:textId="77B68184" w:rsidR="00BA47D3" w:rsidRPr="00BA47D3" w:rsidRDefault="00BA47D3" w:rsidP="00721BF8">
      <w:pPr>
        <w:pStyle w:val="Nadpis2urovne"/>
      </w:pPr>
      <w:bookmarkStart w:id="73" w:name="_Toc164521227"/>
      <w:proofErr w:type="spellStart"/>
      <w:r>
        <w:t>Eclipse</w:t>
      </w:r>
      <w:proofErr w:type="spellEnd"/>
      <w:r>
        <w:t xml:space="preserve"> </w:t>
      </w:r>
      <w:proofErr w:type="spellStart"/>
      <w:r>
        <w:t>BaSyx</w:t>
      </w:r>
      <w:bookmarkEnd w:id="73"/>
      <w:proofErr w:type="spellEnd"/>
    </w:p>
    <w:p w14:paraId="193A6162" w14:textId="78B21770" w:rsidR="00BA47D3" w:rsidRDefault="00BA47D3" w:rsidP="00033151">
      <w:pPr>
        <w:pStyle w:val="Zakladny"/>
        <w:rPr>
          <w:shd w:val="clear" w:color="auto" w:fill="FFFFFF"/>
        </w:rPr>
      </w:pPr>
      <w:proofErr w:type="spellStart"/>
      <w:r w:rsidRPr="00345880">
        <w:rPr>
          <w:shd w:val="clear" w:color="auto" w:fill="FFFFFF"/>
        </w:rPr>
        <w:t>Eclipse</w:t>
      </w:r>
      <w:proofErr w:type="spellEnd"/>
      <w:r w:rsidRPr="00345880">
        <w:rPr>
          <w:shd w:val="clear" w:color="auto" w:fill="FFFFFF"/>
        </w:rPr>
        <w:t xml:space="preserve"> </w:t>
      </w:r>
      <w:proofErr w:type="spellStart"/>
      <w:r w:rsidRPr="00345880">
        <w:rPr>
          <w:shd w:val="clear" w:color="auto" w:fill="FFFFFF"/>
        </w:rPr>
        <w:t>BaSyx</w:t>
      </w:r>
      <w:proofErr w:type="spellEnd"/>
      <w:r w:rsidRPr="00345880">
        <w:rPr>
          <w:shd w:val="clear" w:color="auto" w:fill="FFFFFF"/>
        </w:rPr>
        <w:t xml:space="preserve"> je </w:t>
      </w:r>
      <w:r w:rsidR="00345880" w:rsidRPr="00345880">
        <w:rPr>
          <w:shd w:val="clear" w:color="auto" w:fill="FFFFFF"/>
        </w:rPr>
        <w:t xml:space="preserve">open-source </w:t>
      </w:r>
      <w:r w:rsidRPr="00345880">
        <w:rPr>
          <w:shd w:val="clear" w:color="auto" w:fill="FFFFFF"/>
        </w:rPr>
        <w:t>platforma</w:t>
      </w:r>
      <w:r w:rsidR="00345880" w:rsidRPr="00345880">
        <w:rPr>
          <w:shd w:val="clear" w:color="auto" w:fill="FFFFFF"/>
        </w:rPr>
        <w:t xml:space="preserve"> </w:t>
      </w:r>
      <w:r w:rsidRPr="00345880">
        <w:rPr>
          <w:shd w:val="clear" w:color="auto" w:fill="FFFFFF"/>
        </w:rPr>
        <w:t xml:space="preserve">pre automatizáciu novej generácie. </w:t>
      </w:r>
      <w:proofErr w:type="spellStart"/>
      <w:r w:rsidRPr="00345880">
        <w:rPr>
          <w:shd w:val="clear" w:color="auto" w:fill="FFFFFF"/>
        </w:rPr>
        <w:t>Eclipse</w:t>
      </w:r>
      <w:proofErr w:type="spellEnd"/>
      <w:r w:rsidRPr="00345880">
        <w:rPr>
          <w:shd w:val="clear" w:color="auto" w:fill="FFFFFF"/>
        </w:rPr>
        <w:t xml:space="preserve"> </w:t>
      </w:r>
      <w:proofErr w:type="spellStart"/>
      <w:r w:rsidRPr="00345880">
        <w:rPr>
          <w:shd w:val="clear" w:color="auto" w:fill="FFFFFF"/>
        </w:rPr>
        <w:t>BaSyx</w:t>
      </w:r>
      <w:proofErr w:type="spellEnd"/>
      <w:r w:rsidRPr="00345880">
        <w:rPr>
          <w:shd w:val="clear" w:color="auto" w:fill="FFFFFF"/>
        </w:rPr>
        <w:t xml:space="preserve"> poskytuje bežné a opakovane použiteľné komponenty </w:t>
      </w:r>
      <w:r w:rsidR="00345880" w:rsidRPr="00345880">
        <w:rPr>
          <w:shd w:val="clear" w:color="auto" w:fill="FFFFFF"/>
        </w:rPr>
        <w:t>Industry</w:t>
      </w:r>
      <w:r w:rsidRPr="00345880">
        <w:rPr>
          <w:shd w:val="clear" w:color="auto" w:fill="FFFFFF"/>
        </w:rPr>
        <w:t xml:space="preserve"> 4.0</w:t>
      </w:r>
      <w:r w:rsidR="00BF7EA0" w:rsidRPr="00345880">
        <w:rPr>
          <w:shd w:val="clear" w:color="auto" w:fill="FFFFFF"/>
        </w:rPr>
        <w:t>, u</w:t>
      </w:r>
      <w:r w:rsidRPr="00345880">
        <w:rPr>
          <w:shd w:val="clear" w:color="auto" w:fill="FFFFFF"/>
        </w:rPr>
        <w:t>možňuje jednoduché vytváranie nových funkcií okolo oficiálneho HTTP REST rozhrania AAS.</w:t>
      </w:r>
      <w:r w:rsidR="00345880" w:rsidRPr="00345880">
        <w:rPr>
          <w:shd w:val="clear" w:color="auto" w:fill="FFFFFF"/>
        </w:rPr>
        <w:t xml:space="preserve"> </w:t>
      </w:r>
      <w:r w:rsidRPr="00345880">
        <w:rPr>
          <w:shd w:val="clear" w:color="auto" w:fill="FFFFFF"/>
        </w:rPr>
        <w:t>Medzi hlavné komponenty</w:t>
      </w:r>
      <w:r w:rsidR="00345880">
        <w:rPr>
          <w:shd w:val="clear" w:color="auto" w:fill="FFFFFF"/>
        </w:rPr>
        <w:t xml:space="preserve"> </w:t>
      </w:r>
      <w:proofErr w:type="spellStart"/>
      <w:r w:rsidR="00345880">
        <w:rPr>
          <w:shd w:val="clear" w:color="auto" w:fill="FFFFFF"/>
        </w:rPr>
        <w:t>Eclipse</w:t>
      </w:r>
      <w:proofErr w:type="spellEnd"/>
      <w:r w:rsidR="00345880">
        <w:rPr>
          <w:shd w:val="clear" w:color="auto" w:fill="FFFFFF"/>
        </w:rPr>
        <w:t xml:space="preserve"> </w:t>
      </w:r>
      <w:proofErr w:type="spellStart"/>
      <w:r w:rsidR="00345880">
        <w:rPr>
          <w:shd w:val="clear" w:color="auto" w:fill="FFFFFF"/>
        </w:rPr>
        <w:t>BaSyx</w:t>
      </w:r>
      <w:proofErr w:type="spellEnd"/>
      <w:r w:rsidRPr="00345880">
        <w:rPr>
          <w:shd w:val="clear" w:color="auto" w:fill="FFFFFF"/>
        </w:rPr>
        <w:t xml:space="preserve"> patr</w:t>
      </w:r>
      <w:r w:rsidR="00345880">
        <w:rPr>
          <w:shd w:val="clear" w:color="auto" w:fill="FFFFFF"/>
        </w:rPr>
        <w:t>í</w:t>
      </w:r>
      <w:r w:rsidRPr="00345880">
        <w:rPr>
          <w:shd w:val="clear" w:color="auto" w:fill="FFFFFF"/>
        </w:rPr>
        <w:t xml:space="preserve"> AAS</w:t>
      </w:r>
      <w:r w:rsidR="00345880">
        <w:rPr>
          <w:shd w:val="clear" w:color="auto" w:fill="FFFFFF"/>
        </w:rPr>
        <w:t xml:space="preserve"> server a AAS </w:t>
      </w:r>
      <w:proofErr w:type="spellStart"/>
      <w:r w:rsidR="00345880">
        <w:rPr>
          <w:shd w:val="clear" w:color="auto" w:fill="FFFFFF"/>
        </w:rPr>
        <w:t>Registry</w:t>
      </w:r>
      <w:proofErr w:type="spellEnd"/>
      <w:r w:rsidRPr="00345880">
        <w:rPr>
          <w:shd w:val="clear" w:color="auto" w:fill="FFFFFF"/>
        </w:rPr>
        <w:t xml:space="preserve"> ako hlavn</w:t>
      </w:r>
      <w:r w:rsidR="00345880">
        <w:rPr>
          <w:shd w:val="clear" w:color="auto" w:fill="FFFFFF"/>
        </w:rPr>
        <w:t xml:space="preserve">é </w:t>
      </w:r>
      <w:r w:rsidRPr="00345880">
        <w:rPr>
          <w:shd w:val="clear" w:color="auto" w:fill="FFFFFF"/>
        </w:rPr>
        <w:t>pilier</w:t>
      </w:r>
      <w:r w:rsidR="00345880">
        <w:rPr>
          <w:shd w:val="clear" w:color="auto" w:fill="FFFFFF"/>
        </w:rPr>
        <w:t>e</w:t>
      </w:r>
      <w:r w:rsidRPr="00345880">
        <w:rPr>
          <w:shd w:val="clear" w:color="auto" w:fill="FFFFFF"/>
        </w:rPr>
        <w:t xml:space="preserve"> pre vývoj Industry 4.0 aplikácií</w:t>
      </w:r>
      <w:r w:rsidR="007B5BAD">
        <w:rPr>
          <w:shd w:val="clear" w:color="auto" w:fill="FFFFFF"/>
        </w:rPr>
        <w:t xml:space="preserve"> </w:t>
      </w:r>
      <w:sdt>
        <w:sdtPr>
          <w:rPr>
            <w:shd w:val="clear" w:color="auto" w:fill="FFFFFF"/>
          </w:rPr>
          <w:id w:val="769281904"/>
          <w:citation/>
        </w:sdtPr>
        <w:sdtContent>
          <w:r w:rsidR="007B5BAD">
            <w:rPr>
              <w:shd w:val="clear" w:color="auto" w:fill="FFFFFF"/>
            </w:rPr>
            <w:fldChar w:fldCharType="begin"/>
          </w:r>
          <w:r w:rsidR="007B5BAD">
            <w:rPr>
              <w:shd w:val="clear" w:color="auto" w:fill="FFFFFF"/>
            </w:rPr>
            <w:instrText xml:space="preserve"> CITATION Ecl24 \l 1051 </w:instrText>
          </w:r>
          <w:r w:rsidR="007B5BAD">
            <w:rPr>
              <w:shd w:val="clear" w:color="auto" w:fill="FFFFFF"/>
            </w:rPr>
            <w:fldChar w:fldCharType="separate"/>
          </w:r>
          <w:r w:rsidR="007B5BAD" w:rsidRPr="007B5BAD">
            <w:rPr>
              <w:noProof/>
              <w:shd w:val="clear" w:color="auto" w:fill="FFFFFF"/>
            </w:rPr>
            <w:t>[25]</w:t>
          </w:r>
          <w:r w:rsidR="007B5BAD">
            <w:rPr>
              <w:shd w:val="clear" w:color="auto" w:fill="FFFFFF"/>
            </w:rPr>
            <w:fldChar w:fldCharType="end"/>
          </w:r>
        </w:sdtContent>
      </w:sdt>
      <w:r>
        <w:rPr>
          <w:shd w:val="clear" w:color="auto" w:fill="FFFFFF"/>
        </w:rPr>
        <w:t>.</w:t>
      </w:r>
    </w:p>
    <w:p w14:paraId="3B587954" w14:textId="255958A9" w:rsidR="00BA47D3" w:rsidRDefault="00BA47D3" w:rsidP="00BA47D3">
      <w:pPr>
        <w:pStyle w:val="Nadpis3urovne"/>
      </w:pPr>
      <w:bookmarkStart w:id="74" w:name="_Toc164521228"/>
      <w:proofErr w:type="spellStart"/>
      <w:r>
        <w:t>Eclipse</w:t>
      </w:r>
      <w:proofErr w:type="spellEnd"/>
      <w:r>
        <w:t xml:space="preserve"> </w:t>
      </w:r>
      <w:proofErr w:type="spellStart"/>
      <w:r>
        <w:t>BaSyx</w:t>
      </w:r>
      <w:proofErr w:type="spellEnd"/>
      <w:r>
        <w:t xml:space="preserve"> AAS Server</w:t>
      </w:r>
      <w:bookmarkEnd w:id="74"/>
    </w:p>
    <w:p w14:paraId="3E2DFDA9" w14:textId="06F2171B" w:rsidR="00BA47D3" w:rsidRDefault="00BA47D3" w:rsidP="00033151">
      <w:pPr>
        <w:pStyle w:val="Zakladny"/>
        <w:rPr>
          <w:shd w:val="clear" w:color="auto" w:fill="FFFFFF"/>
        </w:rPr>
      </w:pPr>
      <w:r w:rsidRPr="00A633B0">
        <w:rPr>
          <w:shd w:val="clear" w:color="auto" w:fill="FFFFFF"/>
        </w:rPr>
        <w:t xml:space="preserve">AAS </w:t>
      </w:r>
      <w:r w:rsidR="00FA117A">
        <w:rPr>
          <w:shd w:val="clear" w:color="auto" w:fill="FFFFFF"/>
        </w:rPr>
        <w:t>S</w:t>
      </w:r>
      <w:r w:rsidRPr="00A633B0">
        <w:rPr>
          <w:shd w:val="clear" w:color="auto" w:fill="FFFFFF"/>
        </w:rPr>
        <w:t xml:space="preserve">erver komponent poskytuje prázdny AAS server ktorý môže byť použitý ako </w:t>
      </w:r>
      <w:proofErr w:type="spellStart"/>
      <w:r w:rsidRPr="00A633B0">
        <w:rPr>
          <w:shd w:val="clear" w:color="auto" w:fill="FFFFFF"/>
        </w:rPr>
        <w:t>host</w:t>
      </w:r>
      <w:proofErr w:type="spellEnd"/>
      <w:r w:rsidRPr="00A633B0">
        <w:rPr>
          <w:shd w:val="clear" w:color="auto" w:fill="FFFFFF"/>
        </w:rPr>
        <w:t xml:space="preserve"> pre viacero AAS alebo </w:t>
      </w:r>
      <w:proofErr w:type="spellStart"/>
      <w:r w:rsidRPr="00A633B0">
        <w:rPr>
          <w:shd w:val="clear" w:color="auto" w:fill="FFFFFF"/>
        </w:rPr>
        <w:t>Submodelov</w:t>
      </w:r>
      <w:proofErr w:type="spellEnd"/>
      <w:r w:rsidRPr="00A633B0">
        <w:rPr>
          <w:shd w:val="clear" w:color="auto" w:fill="FFFFFF"/>
        </w:rPr>
        <w:t>.</w:t>
      </w:r>
      <w:r>
        <w:rPr>
          <w:shd w:val="clear" w:color="auto" w:fill="FFFFFF"/>
        </w:rPr>
        <w:t xml:space="preserve"> </w:t>
      </w:r>
      <w:proofErr w:type="spellStart"/>
      <w:r>
        <w:rPr>
          <w:shd w:val="clear" w:color="auto" w:fill="FFFFFF"/>
        </w:rPr>
        <w:t>BaSyx</w:t>
      </w:r>
      <w:proofErr w:type="spellEnd"/>
      <w:r>
        <w:rPr>
          <w:shd w:val="clear" w:color="auto" w:fill="FFFFFF"/>
        </w:rPr>
        <w:t xml:space="preserve"> AAS server je spusti pomocou </w:t>
      </w:r>
      <w:proofErr w:type="spellStart"/>
      <w:r>
        <w:rPr>
          <w:shd w:val="clear" w:color="auto" w:fill="FFFFFF"/>
        </w:rPr>
        <w:t>docker-compose</w:t>
      </w:r>
      <w:proofErr w:type="spellEnd"/>
      <w:r>
        <w:rPr>
          <w:shd w:val="clear" w:color="auto" w:fill="FFFFFF"/>
        </w:rPr>
        <w:t xml:space="preserve"> </w:t>
      </w:r>
      <w:proofErr w:type="spellStart"/>
      <w:r>
        <w:rPr>
          <w:shd w:val="clear" w:color="auto" w:fill="FFFFFF"/>
        </w:rPr>
        <w:t>file</w:t>
      </w:r>
      <w:proofErr w:type="spellEnd"/>
      <w:r>
        <w:rPr>
          <w:shd w:val="clear" w:color="auto" w:fill="FFFFFF"/>
        </w:rPr>
        <w:t xml:space="preserve">. Pri spustení AAS servera bez konfigurácie bude vrátený prázdny JSON </w:t>
      </w:r>
      <w:r>
        <w:rPr>
          <w:shd w:val="clear" w:color="auto" w:fill="FFFFFF"/>
          <w:lang w:val="en-US"/>
        </w:rPr>
        <w:t xml:space="preserve">[]. </w:t>
      </w:r>
      <w:r>
        <w:rPr>
          <w:shd w:val="clear" w:color="auto" w:fill="FFFFFF"/>
        </w:rPr>
        <w:t xml:space="preserve">Na konfiguráciu AAS Server pri použití </w:t>
      </w:r>
      <w:r w:rsidR="00AC0F12">
        <w:rPr>
          <w:shd w:val="clear" w:color="auto" w:fill="FFFFFF"/>
        </w:rPr>
        <w:t>D</w:t>
      </w:r>
      <w:r>
        <w:rPr>
          <w:shd w:val="clear" w:color="auto" w:fill="FFFFFF"/>
        </w:rPr>
        <w:t xml:space="preserve">ocker kontajnerov slúži </w:t>
      </w:r>
      <w:proofErr w:type="spellStart"/>
      <w:r>
        <w:rPr>
          <w:shd w:val="clear" w:color="auto" w:fill="FFFFFF"/>
        </w:rPr>
        <w:t>aas.properties</w:t>
      </w:r>
      <w:proofErr w:type="spellEnd"/>
      <w:r>
        <w:rPr>
          <w:shd w:val="clear" w:color="auto" w:fill="FFFFFF"/>
        </w:rPr>
        <w:t xml:space="preserve"> súbor, kde sú nakonfigurované nastavenia ako napríklad cesta k súboru, ktorý ma byť použitý ako zdroj pre AAS Server</w:t>
      </w:r>
      <w:r w:rsidR="004C1E03">
        <w:rPr>
          <w:shd w:val="clear" w:color="auto" w:fill="FFFFFF"/>
        </w:rPr>
        <w:t xml:space="preserve"> </w:t>
      </w:r>
      <w:sdt>
        <w:sdtPr>
          <w:rPr>
            <w:shd w:val="clear" w:color="auto" w:fill="FFFFFF"/>
          </w:rPr>
          <w:id w:val="-1353950669"/>
          <w:citation/>
        </w:sdtPr>
        <w:sdtContent>
          <w:r w:rsidR="004C1E03">
            <w:rPr>
              <w:shd w:val="clear" w:color="auto" w:fill="FFFFFF"/>
            </w:rPr>
            <w:fldChar w:fldCharType="begin"/>
          </w:r>
          <w:r w:rsidR="004C1E03">
            <w:rPr>
              <w:shd w:val="clear" w:color="auto" w:fill="FFFFFF"/>
            </w:rPr>
            <w:instrText xml:space="preserve"> CITATION Ecl241 \l 1051 </w:instrText>
          </w:r>
          <w:r w:rsidR="004C1E03">
            <w:rPr>
              <w:shd w:val="clear" w:color="auto" w:fill="FFFFFF"/>
            </w:rPr>
            <w:fldChar w:fldCharType="separate"/>
          </w:r>
          <w:r w:rsidR="004C1E03" w:rsidRPr="004C1E03">
            <w:rPr>
              <w:noProof/>
              <w:shd w:val="clear" w:color="auto" w:fill="FFFFFF"/>
            </w:rPr>
            <w:t>[26]</w:t>
          </w:r>
          <w:r w:rsidR="004C1E03">
            <w:rPr>
              <w:shd w:val="clear" w:color="auto" w:fill="FFFFFF"/>
            </w:rPr>
            <w:fldChar w:fldCharType="end"/>
          </w:r>
        </w:sdtContent>
      </w:sdt>
      <w:r>
        <w:rPr>
          <w:shd w:val="clear" w:color="auto" w:fill="FFFFFF"/>
        </w:rPr>
        <w:t>.</w:t>
      </w:r>
    </w:p>
    <w:p w14:paraId="74FA4CD2" w14:textId="050D21DC" w:rsidR="00BA47D3" w:rsidRDefault="00BA47D3" w:rsidP="00BA47D3">
      <w:pPr>
        <w:pStyle w:val="Nadpis3urovne"/>
      </w:pPr>
      <w:bookmarkStart w:id="75" w:name="_Toc164521229"/>
      <w:proofErr w:type="spellStart"/>
      <w:r>
        <w:t>Eclipse</w:t>
      </w:r>
      <w:proofErr w:type="spellEnd"/>
      <w:r>
        <w:t xml:space="preserve"> </w:t>
      </w:r>
      <w:proofErr w:type="spellStart"/>
      <w:r>
        <w:t>BaSyx</w:t>
      </w:r>
      <w:proofErr w:type="spellEnd"/>
      <w:r>
        <w:t xml:space="preserve"> AAS </w:t>
      </w:r>
      <w:proofErr w:type="spellStart"/>
      <w:r>
        <w:t>Registry</w:t>
      </w:r>
      <w:bookmarkEnd w:id="75"/>
      <w:proofErr w:type="spellEnd"/>
    </w:p>
    <w:p w14:paraId="080676A5" w14:textId="20B29940" w:rsidR="00BA47D3" w:rsidRPr="00BA47D3" w:rsidRDefault="00BA47D3" w:rsidP="00033151">
      <w:pPr>
        <w:pStyle w:val="Zakladny"/>
      </w:pPr>
      <w:bookmarkStart w:id="76" w:name="_Hlk160895067"/>
      <w:r w:rsidRPr="009369AA">
        <w:rPr>
          <w:shd w:val="clear" w:color="auto" w:fill="FFFFFF"/>
        </w:rPr>
        <w:t xml:space="preserve">AAS </w:t>
      </w:r>
      <w:proofErr w:type="spellStart"/>
      <w:r w:rsidRPr="009369AA">
        <w:rPr>
          <w:shd w:val="clear" w:color="auto" w:fill="FFFFFF"/>
        </w:rPr>
        <w:t>Registry</w:t>
      </w:r>
      <w:proofErr w:type="spellEnd"/>
      <w:r w:rsidRPr="009369AA">
        <w:rPr>
          <w:shd w:val="clear" w:color="auto" w:fill="FFFFFF"/>
        </w:rPr>
        <w:t xml:space="preserve"> </w:t>
      </w:r>
      <w:proofErr w:type="spellStart"/>
      <w:r w:rsidRPr="009369AA">
        <w:rPr>
          <w:shd w:val="clear" w:color="auto" w:fill="FFFFFF"/>
        </w:rPr>
        <w:t>jekomponent</w:t>
      </w:r>
      <w:proofErr w:type="spellEnd"/>
      <w:r w:rsidR="00900D65">
        <w:rPr>
          <w:shd w:val="clear" w:color="auto" w:fill="FFFFFF"/>
        </w:rPr>
        <w:t xml:space="preserve"> </w:t>
      </w:r>
      <w:r w:rsidRPr="009369AA">
        <w:rPr>
          <w:shd w:val="clear" w:color="auto" w:fill="FFFFFF"/>
        </w:rPr>
        <w:t xml:space="preserve">AAS infraštruktúry, ktorý slúži na zobrazenie všetkých dostupných AAS serverov a ich </w:t>
      </w:r>
      <w:proofErr w:type="spellStart"/>
      <w:r w:rsidRPr="009369AA">
        <w:rPr>
          <w:shd w:val="clear" w:color="auto" w:fill="FFFFFF"/>
        </w:rPr>
        <w:t>submodelov</w:t>
      </w:r>
      <w:proofErr w:type="spellEnd"/>
      <w:r>
        <w:rPr>
          <w:shd w:val="clear" w:color="auto" w:fill="FFFFFF"/>
        </w:rPr>
        <w:t xml:space="preserve"> pomocou jedinečných ID a ukladá dodatočné </w:t>
      </w:r>
      <w:proofErr w:type="spellStart"/>
      <w:r>
        <w:rPr>
          <w:shd w:val="clear" w:color="auto" w:fill="FFFFFF"/>
        </w:rPr>
        <w:t>meta-data</w:t>
      </w:r>
      <w:proofErr w:type="spellEnd"/>
      <w:r>
        <w:rPr>
          <w:shd w:val="clear" w:color="auto" w:fill="FFFFFF"/>
        </w:rPr>
        <w:t xml:space="preserve"> pre AAS. </w:t>
      </w:r>
      <w:proofErr w:type="spellStart"/>
      <w:r>
        <w:rPr>
          <w:shd w:val="clear" w:color="auto" w:fill="FFFFFF"/>
        </w:rPr>
        <w:t>BaSyx</w:t>
      </w:r>
      <w:proofErr w:type="spellEnd"/>
      <w:r>
        <w:rPr>
          <w:shd w:val="clear" w:color="auto" w:fill="FFFFFF"/>
        </w:rPr>
        <w:t xml:space="preserve"> AAS </w:t>
      </w:r>
      <w:proofErr w:type="spellStart"/>
      <w:r>
        <w:rPr>
          <w:shd w:val="clear" w:color="auto" w:fill="FFFFFF"/>
        </w:rPr>
        <w:t>Registry</w:t>
      </w:r>
      <w:proofErr w:type="spellEnd"/>
      <w:r>
        <w:rPr>
          <w:shd w:val="clear" w:color="auto" w:fill="FFFFFF"/>
        </w:rPr>
        <w:t xml:space="preserve"> registruje AAS </w:t>
      </w:r>
      <w:proofErr w:type="spellStart"/>
      <w:r>
        <w:rPr>
          <w:shd w:val="clear" w:color="auto" w:fill="FFFFFF"/>
        </w:rPr>
        <w:t>deskriptory</w:t>
      </w:r>
      <w:proofErr w:type="spellEnd"/>
      <w:r>
        <w:rPr>
          <w:shd w:val="clear" w:color="auto" w:fill="FFFFFF"/>
        </w:rPr>
        <w:t xml:space="preserve"> ktoré popisuje Asset Administration Shell a aj </w:t>
      </w:r>
      <w:proofErr w:type="spellStart"/>
      <w:r>
        <w:rPr>
          <w:shd w:val="clear" w:color="auto" w:fill="FFFFFF"/>
        </w:rPr>
        <w:t>submodely</w:t>
      </w:r>
      <w:proofErr w:type="spellEnd"/>
      <w:r>
        <w:rPr>
          <w:shd w:val="clear" w:color="auto" w:fill="FFFFFF"/>
        </w:rPr>
        <w:t xml:space="preserve"> AAS. </w:t>
      </w:r>
      <w:proofErr w:type="spellStart"/>
      <w:r>
        <w:rPr>
          <w:shd w:val="clear" w:color="auto" w:fill="FFFFFF"/>
        </w:rPr>
        <w:t>Registry</w:t>
      </w:r>
      <w:bookmarkEnd w:id="76"/>
      <w:proofErr w:type="spellEnd"/>
      <w:r>
        <w:rPr>
          <w:shd w:val="clear" w:color="auto" w:fill="FFFFFF"/>
        </w:rPr>
        <w:t xml:space="preserve"> </w:t>
      </w:r>
      <w:bookmarkStart w:id="77" w:name="_Hlk160895079"/>
      <w:r>
        <w:rPr>
          <w:shd w:val="clear" w:color="auto" w:fill="FFFFFF"/>
        </w:rPr>
        <w:t xml:space="preserve">komponent je dostupný ako </w:t>
      </w:r>
      <w:proofErr w:type="spellStart"/>
      <w:r>
        <w:rPr>
          <w:shd w:val="clear" w:color="auto" w:fill="FFFFFF"/>
        </w:rPr>
        <w:t>docker</w:t>
      </w:r>
      <w:proofErr w:type="spellEnd"/>
      <w:r>
        <w:rPr>
          <w:shd w:val="clear" w:color="auto" w:fill="FFFFFF"/>
        </w:rPr>
        <w:t xml:space="preserve"> kontajner ako súčasť open-source </w:t>
      </w:r>
      <w:proofErr w:type="spellStart"/>
      <w:r>
        <w:rPr>
          <w:shd w:val="clear" w:color="auto" w:fill="FFFFFF"/>
        </w:rPr>
        <w:t>BaSyx</w:t>
      </w:r>
      <w:proofErr w:type="spellEnd"/>
      <w:r>
        <w:rPr>
          <w:shd w:val="clear" w:color="auto" w:fill="FFFFFF"/>
        </w:rPr>
        <w:t xml:space="preserve"> </w:t>
      </w:r>
      <w:proofErr w:type="spellStart"/>
      <w:r>
        <w:rPr>
          <w:shd w:val="clear" w:color="auto" w:fill="FFFFFF"/>
        </w:rPr>
        <w:t>middleware</w:t>
      </w:r>
      <w:proofErr w:type="spellEnd"/>
      <w:r w:rsidR="004C1E03">
        <w:rPr>
          <w:shd w:val="clear" w:color="auto" w:fill="FFFFFF"/>
        </w:rPr>
        <w:t xml:space="preserve"> </w:t>
      </w:r>
      <w:sdt>
        <w:sdtPr>
          <w:rPr>
            <w:shd w:val="clear" w:color="auto" w:fill="FFFFFF"/>
          </w:rPr>
          <w:id w:val="651957945"/>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bookmarkEnd w:id="77"/>
    </w:p>
    <w:p w14:paraId="5503312F" w14:textId="77777777" w:rsidR="00BA47D3" w:rsidRDefault="00BA47D3" w:rsidP="00033151">
      <w:pPr>
        <w:pStyle w:val="Zakladny"/>
      </w:pPr>
      <w:r>
        <w:rPr>
          <w:noProof/>
        </w:rPr>
        <w:lastRenderedPageBreak/>
        <w:drawing>
          <wp:inline distT="0" distB="0" distL="0" distR="0" wp14:anchorId="617DEB06" wp14:editId="4D018171">
            <wp:extent cx="3184478" cy="2667000"/>
            <wp:effectExtent l="0" t="0" r="0" b="0"/>
            <wp:docPr id="640618870" name="Obrázok 10" descr="Registry component in a Eclipse BaSyx system - Icons by Icons8.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istry component in a Eclipse BaSyx system - Icons by Icons8.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6198" cy="2668441"/>
                    </a:xfrm>
                    <a:prstGeom prst="rect">
                      <a:avLst/>
                    </a:prstGeom>
                    <a:noFill/>
                    <a:ln>
                      <a:noFill/>
                    </a:ln>
                  </pic:spPr>
                </pic:pic>
              </a:graphicData>
            </a:graphic>
          </wp:inline>
        </w:drawing>
      </w:r>
    </w:p>
    <w:p w14:paraId="0A122CFE" w14:textId="22DAAEB5" w:rsidR="00BA47D3" w:rsidRDefault="00BA47D3" w:rsidP="00BA47D3">
      <w:pPr>
        <w:pStyle w:val="Popis"/>
        <w:jc w:val="center"/>
      </w:pPr>
      <w:bookmarkStart w:id="78" w:name="_Toc160898730"/>
      <w:r>
        <w:t xml:space="preserve">Obr. </w:t>
      </w:r>
      <w:r>
        <w:fldChar w:fldCharType="begin"/>
      </w:r>
      <w:r>
        <w:instrText xml:space="preserve"> SEQ Obr. \* ARABIC </w:instrText>
      </w:r>
      <w:r>
        <w:fldChar w:fldCharType="separate"/>
      </w:r>
      <w:r w:rsidR="00A54E43">
        <w:rPr>
          <w:noProof/>
        </w:rPr>
        <w:t>23</w:t>
      </w:r>
      <w:r>
        <w:rPr>
          <w:noProof/>
        </w:rPr>
        <w:fldChar w:fldCharType="end"/>
      </w:r>
      <w:r>
        <w:t xml:space="preserve">: </w:t>
      </w:r>
      <w:proofErr w:type="spellStart"/>
      <w:r>
        <w:t>Registry</w:t>
      </w:r>
      <w:proofErr w:type="spellEnd"/>
      <w:r>
        <w:t xml:space="preserve"> komponent v </w:t>
      </w:r>
      <w:proofErr w:type="spellStart"/>
      <w:r>
        <w:t>Eclipse</w:t>
      </w:r>
      <w:proofErr w:type="spellEnd"/>
      <w:r>
        <w:t xml:space="preserve"> </w:t>
      </w:r>
      <w:proofErr w:type="spellStart"/>
      <w:r>
        <w:t>BaSyx</w:t>
      </w:r>
      <w:bookmarkEnd w:id="78"/>
      <w:proofErr w:type="spellEnd"/>
      <w:r w:rsidR="004C1E03">
        <w:t xml:space="preserve"> </w:t>
      </w:r>
      <w:sdt>
        <w:sdtPr>
          <w:id w:val="2005313883"/>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782782A3" w14:textId="69A21CDB" w:rsidR="00BA47D3" w:rsidRDefault="00BA47D3" w:rsidP="00033151">
      <w:pPr>
        <w:pStyle w:val="Zakladny"/>
        <w:rPr>
          <w:shd w:val="clear" w:color="auto" w:fill="FFFFFF"/>
        </w:rPr>
      </w:pPr>
      <w:r>
        <w:rPr>
          <w:shd w:val="clear" w:color="auto" w:fill="FFFFFF"/>
        </w:rPr>
        <w:t>AAS musia byť registrované v </w:t>
      </w:r>
      <w:proofErr w:type="spellStart"/>
      <w:r>
        <w:rPr>
          <w:shd w:val="clear" w:color="auto" w:fill="FFFFFF"/>
        </w:rPr>
        <w:t>Registry</w:t>
      </w:r>
      <w:proofErr w:type="spellEnd"/>
      <w:r>
        <w:rPr>
          <w:shd w:val="clear" w:color="auto" w:fill="FFFFFF"/>
        </w:rPr>
        <w:t xml:space="preserve"> komponente aby sa </w:t>
      </w:r>
      <w:proofErr w:type="spellStart"/>
      <w:r>
        <w:rPr>
          <w:shd w:val="clear" w:color="auto" w:fill="FFFFFF"/>
        </w:rPr>
        <w:t>zapezpečilo</w:t>
      </w:r>
      <w:proofErr w:type="spellEnd"/>
      <w:r>
        <w:rPr>
          <w:shd w:val="clear" w:color="auto" w:fill="FFFFFF"/>
        </w:rPr>
        <w:t>, že ich je možné nájsť podľa ich ID. Za jeho registráciu je zodpovedný komponent, ktorý pridáva nový AAS komponent</w:t>
      </w:r>
      <w:r w:rsidR="004C1E03">
        <w:rPr>
          <w:shd w:val="clear" w:color="auto" w:fill="FFFFFF"/>
        </w:rPr>
        <w:t xml:space="preserve"> </w:t>
      </w:r>
      <w:sdt>
        <w:sdtPr>
          <w:rPr>
            <w:shd w:val="clear" w:color="auto" w:fill="FFFFFF"/>
          </w:rPr>
          <w:id w:val="756492859"/>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p>
    <w:p w14:paraId="1ECB8DB8" w14:textId="4CFC218E" w:rsidR="00BA47D3" w:rsidRDefault="00BA47D3" w:rsidP="00033151">
      <w:pPr>
        <w:pStyle w:val="Zakladny"/>
        <w:rPr>
          <w:shd w:val="clear" w:color="auto" w:fill="FFFFFF"/>
        </w:rPr>
      </w:pPr>
      <w:proofErr w:type="spellStart"/>
      <w:r>
        <w:rPr>
          <w:shd w:val="clear" w:color="auto" w:fill="FFFFFF"/>
        </w:rPr>
        <w:t>Registry</w:t>
      </w:r>
      <w:proofErr w:type="spellEnd"/>
      <w:r>
        <w:rPr>
          <w:shd w:val="clear" w:color="auto" w:fill="FFFFFF"/>
        </w:rPr>
        <w:t xml:space="preserve"> komponent v </w:t>
      </w:r>
      <w:proofErr w:type="spellStart"/>
      <w:r>
        <w:rPr>
          <w:shd w:val="clear" w:color="auto" w:fill="FFFFFF"/>
        </w:rPr>
        <w:t>Eclipse</w:t>
      </w:r>
      <w:proofErr w:type="spellEnd"/>
      <w:r>
        <w:rPr>
          <w:shd w:val="clear" w:color="auto" w:fill="FFFFFF"/>
        </w:rPr>
        <w:t xml:space="preserve"> </w:t>
      </w:r>
      <w:proofErr w:type="spellStart"/>
      <w:r>
        <w:rPr>
          <w:shd w:val="clear" w:color="auto" w:fill="FFFFFF"/>
        </w:rPr>
        <w:t>BaSyx</w:t>
      </w:r>
      <w:proofErr w:type="spellEnd"/>
      <w:r>
        <w:rPr>
          <w:shd w:val="clear" w:color="auto" w:fill="FFFFFF"/>
        </w:rPr>
        <w:t xml:space="preserve"> nemá stanovený pevný formát pre ID pre AAS alebo submodel, avšak je </w:t>
      </w:r>
      <w:proofErr w:type="spellStart"/>
      <w:r>
        <w:rPr>
          <w:shd w:val="clear" w:color="auto" w:fill="FFFFFF"/>
        </w:rPr>
        <w:t>doležité</w:t>
      </w:r>
      <w:proofErr w:type="spellEnd"/>
      <w:r>
        <w:rPr>
          <w:shd w:val="clear" w:color="auto" w:fill="FFFFFF"/>
        </w:rPr>
        <w:t xml:space="preserve"> aby každé ID bolo jedinečné</w:t>
      </w:r>
      <w:r w:rsidR="004C1E03">
        <w:rPr>
          <w:shd w:val="clear" w:color="auto" w:fill="FFFFFF"/>
        </w:rPr>
        <w:t xml:space="preserve"> </w:t>
      </w:r>
      <w:sdt>
        <w:sdtPr>
          <w:rPr>
            <w:shd w:val="clear" w:color="auto" w:fill="FFFFFF"/>
          </w:rPr>
          <w:id w:val="1599608586"/>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p>
    <w:p w14:paraId="753EC9BD" w14:textId="77777777" w:rsidR="00BA47D3" w:rsidRDefault="00BA47D3" w:rsidP="00033151">
      <w:pPr>
        <w:pStyle w:val="Zakladny"/>
      </w:pPr>
      <w:r>
        <w:rPr>
          <w:noProof/>
          <w:shd w:val="clear" w:color="auto" w:fill="FFFFFF"/>
        </w:rPr>
        <w:drawing>
          <wp:inline distT="0" distB="0" distL="0" distR="0" wp14:anchorId="5703F48C" wp14:editId="7ED1033A">
            <wp:extent cx="3810000" cy="952500"/>
            <wp:effectExtent l="0" t="0" r="0" b="0"/>
            <wp:docPr id="150277536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75366" name="Picture 6" descr="A screen 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pic:spPr>
                </pic:pic>
              </a:graphicData>
            </a:graphic>
          </wp:inline>
        </w:drawing>
      </w:r>
    </w:p>
    <w:p w14:paraId="4D134AC0" w14:textId="43177CEC" w:rsidR="00BA47D3" w:rsidRDefault="00BA47D3" w:rsidP="00BA47D3">
      <w:pPr>
        <w:pStyle w:val="Popis"/>
        <w:jc w:val="center"/>
      </w:pPr>
      <w:bookmarkStart w:id="79" w:name="_Toc160898731"/>
      <w:r>
        <w:t xml:space="preserve">Obr. </w:t>
      </w:r>
      <w:r>
        <w:fldChar w:fldCharType="begin"/>
      </w:r>
      <w:r>
        <w:instrText xml:space="preserve"> SEQ Obr. \* ARABIC </w:instrText>
      </w:r>
      <w:r>
        <w:fldChar w:fldCharType="separate"/>
      </w:r>
      <w:r w:rsidR="00A54E43">
        <w:rPr>
          <w:noProof/>
        </w:rPr>
        <w:t>24</w:t>
      </w:r>
      <w:r>
        <w:rPr>
          <w:noProof/>
        </w:rPr>
        <w:fldChar w:fldCharType="end"/>
      </w:r>
      <w:r>
        <w:t xml:space="preserve">: Príklad ID pre AAS v </w:t>
      </w:r>
      <w:proofErr w:type="spellStart"/>
      <w:r>
        <w:t>Registry</w:t>
      </w:r>
      <w:proofErr w:type="spellEnd"/>
      <w:r>
        <w:t xml:space="preserve"> komponente</w:t>
      </w:r>
      <w:bookmarkEnd w:id="79"/>
      <w:r w:rsidR="004C1E03">
        <w:t xml:space="preserve"> </w:t>
      </w:r>
      <w:sdt>
        <w:sdtPr>
          <w:id w:val="109019680"/>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515354D0" w14:textId="77777777" w:rsidR="003214D5" w:rsidRDefault="003214D5">
      <w:pPr>
        <w:rPr>
          <w:rFonts w:ascii="Times New Roman" w:hAnsi="Times New Roman" w:cs="Times New Roman"/>
          <w:sz w:val="24"/>
          <w:szCs w:val="32"/>
        </w:rPr>
      </w:pPr>
      <w:r>
        <w:br w:type="page"/>
      </w:r>
    </w:p>
    <w:p w14:paraId="3222E42D" w14:textId="2F3B92A1" w:rsidR="00BA47D3" w:rsidRDefault="00BA47D3" w:rsidP="00033151">
      <w:pPr>
        <w:pStyle w:val="Zakladny"/>
      </w:pPr>
      <w:proofErr w:type="spellStart"/>
      <w:r>
        <w:lastRenderedPageBreak/>
        <w:t>Eclipse</w:t>
      </w:r>
      <w:proofErr w:type="spellEnd"/>
      <w:r>
        <w:t xml:space="preserve"> </w:t>
      </w:r>
      <w:proofErr w:type="spellStart"/>
      <w:r>
        <w:t>BaSyx</w:t>
      </w:r>
      <w:proofErr w:type="spellEnd"/>
      <w:r>
        <w:t xml:space="preserve"> navrhuje formát ako by malo ID vyzerať:</w:t>
      </w:r>
    </w:p>
    <w:p w14:paraId="7F985661" w14:textId="77777777" w:rsidR="00BA47D3" w:rsidRDefault="00BA47D3" w:rsidP="00033151">
      <w:pPr>
        <w:pStyle w:val="Zakladny"/>
        <w:numPr>
          <w:ilvl w:val="0"/>
          <w:numId w:val="11"/>
        </w:numPr>
      </w:pPr>
      <w:proofErr w:type="spellStart"/>
      <w:r>
        <w:t>Legal</w:t>
      </w:r>
      <w:proofErr w:type="spellEnd"/>
      <w:r>
        <w:t xml:space="preserve"> Entity – jedinečný identifikátor entity, ktorý využíva AAS</w:t>
      </w:r>
    </w:p>
    <w:p w14:paraId="1236C4BF" w14:textId="77777777" w:rsidR="00BA47D3" w:rsidRDefault="00BA47D3" w:rsidP="00033151">
      <w:pPr>
        <w:pStyle w:val="Zakladny"/>
        <w:numPr>
          <w:ilvl w:val="0"/>
          <w:numId w:val="11"/>
        </w:numPr>
      </w:pPr>
      <w:proofErr w:type="spellStart"/>
      <w:r>
        <w:t>SubUnit</w:t>
      </w:r>
      <w:proofErr w:type="spellEnd"/>
      <w:r>
        <w:t xml:space="preserve"> – odpovedá časti entity, napríklad divízii ktorá zodpovedá za aktívum</w:t>
      </w:r>
    </w:p>
    <w:p w14:paraId="5A269074" w14:textId="77777777" w:rsidR="00BA47D3" w:rsidRDefault="00BA47D3" w:rsidP="00033151">
      <w:pPr>
        <w:pStyle w:val="Zakladny"/>
        <w:numPr>
          <w:ilvl w:val="0"/>
          <w:numId w:val="11"/>
        </w:numPr>
      </w:pPr>
      <w:proofErr w:type="spellStart"/>
      <w:r>
        <w:t>SubModel</w:t>
      </w:r>
      <w:proofErr w:type="spellEnd"/>
      <w:r>
        <w:t xml:space="preserve"> – definuje submodel, ktorý je referovaný URN, ukazuje na AAS v tomto prípade alebo je to typ submodelu</w:t>
      </w:r>
    </w:p>
    <w:p w14:paraId="14808D68" w14:textId="77777777" w:rsidR="00BA47D3" w:rsidRDefault="00BA47D3" w:rsidP="00033151">
      <w:pPr>
        <w:pStyle w:val="Zakladny"/>
        <w:numPr>
          <w:ilvl w:val="0"/>
          <w:numId w:val="11"/>
        </w:numPr>
      </w:pPr>
      <w:proofErr w:type="spellStart"/>
      <w:r>
        <w:t>Version</w:t>
      </w:r>
      <w:proofErr w:type="spellEnd"/>
      <w:r>
        <w:t xml:space="preserve"> – definuje verziu AAS</w:t>
      </w:r>
    </w:p>
    <w:p w14:paraId="22BD8B66" w14:textId="266D3C8F" w:rsidR="00BA47D3" w:rsidRDefault="00BA47D3" w:rsidP="00033151">
      <w:pPr>
        <w:pStyle w:val="Zakladny"/>
        <w:numPr>
          <w:ilvl w:val="0"/>
          <w:numId w:val="11"/>
        </w:numPr>
      </w:pPr>
      <w:proofErr w:type="spellStart"/>
      <w:r>
        <w:t>Revision</w:t>
      </w:r>
      <w:proofErr w:type="spellEnd"/>
      <w:r>
        <w:t xml:space="preserve"> – mala by byť </w:t>
      </w:r>
      <w:r w:rsidR="00900D65">
        <w:t>inkrementačná</w:t>
      </w:r>
      <w:r>
        <w:t xml:space="preserve"> každou zmenou AAS alebo submodelu</w:t>
      </w:r>
    </w:p>
    <w:p w14:paraId="5C999FDF" w14:textId="77777777" w:rsidR="00BA47D3" w:rsidRDefault="00BA47D3" w:rsidP="00033151">
      <w:pPr>
        <w:pStyle w:val="Zakladny"/>
        <w:numPr>
          <w:ilvl w:val="0"/>
          <w:numId w:val="11"/>
        </w:numPr>
      </w:pPr>
      <w:r>
        <w:t>Element ID – definuje typ aktíva, ktorý je referovaný AAS alebo submodel</w:t>
      </w:r>
    </w:p>
    <w:p w14:paraId="0C97035C" w14:textId="6D5A0443" w:rsidR="00BA47D3" w:rsidRPr="00D7401B" w:rsidRDefault="00BA47D3" w:rsidP="00033151">
      <w:pPr>
        <w:pStyle w:val="Zakladny"/>
        <w:numPr>
          <w:ilvl w:val="0"/>
          <w:numId w:val="11"/>
        </w:numPr>
      </w:pPr>
      <w:r>
        <w:t xml:space="preserve">Element </w:t>
      </w:r>
      <w:proofErr w:type="spellStart"/>
      <w:r>
        <w:t>Instance</w:t>
      </w:r>
      <w:proofErr w:type="spellEnd"/>
      <w:r>
        <w:t xml:space="preserve"> – </w:t>
      </w:r>
      <w:r w:rsidR="00900D65">
        <w:t>identifikuje</w:t>
      </w:r>
      <w:r>
        <w:t xml:space="preserve"> konkrétne aktívum</w:t>
      </w:r>
      <w:r w:rsidR="004C1E03">
        <w:t xml:space="preserve"> </w:t>
      </w:r>
      <w:sdt>
        <w:sdtPr>
          <w:id w:val="632596504"/>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763FAF32" w14:textId="53BBEBB0" w:rsidR="00D63751" w:rsidRDefault="00D63751" w:rsidP="00777174">
      <w:pPr>
        <w:pStyle w:val="Nadpis3urovne"/>
      </w:pPr>
      <w:bookmarkStart w:id="80" w:name="_Toc164521230"/>
      <w:proofErr w:type="spellStart"/>
      <w:r>
        <w:t>Eclipse</w:t>
      </w:r>
      <w:proofErr w:type="spellEnd"/>
      <w:r>
        <w:t xml:space="preserve"> AASX </w:t>
      </w:r>
      <w:proofErr w:type="spellStart"/>
      <w:r>
        <w:t>Package</w:t>
      </w:r>
      <w:proofErr w:type="spellEnd"/>
      <w:r>
        <w:t xml:space="preserve"> Explorer</w:t>
      </w:r>
      <w:bookmarkEnd w:id="80"/>
    </w:p>
    <w:p w14:paraId="5BC6AE17" w14:textId="0140B395" w:rsidR="00FA117A" w:rsidRDefault="00000B48" w:rsidP="00033151">
      <w:pPr>
        <w:pStyle w:val="Zakladny"/>
      </w:pPr>
      <w:r>
        <w:t xml:space="preserve">AASX </w:t>
      </w:r>
      <w:proofErr w:type="spellStart"/>
      <w:r>
        <w:t>Package</w:t>
      </w:r>
      <w:proofErr w:type="spellEnd"/>
      <w:r>
        <w:t xml:space="preserve"> Explorer je open-source aplikácia vyvinutá v jazyku C</w:t>
      </w:r>
      <w:r>
        <w:rPr>
          <w:lang w:val="en-US"/>
        </w:rPr>
        <w:t>#</w:t>
      </w:r>
      <w:r>
        <w:t xml:space="preserve">, ktorá slúži na zobrazenie a editáciu Industry 4.0 AAS. </w:t>
      </w:r>
      <w:proofErr w:type="spellStart"/>
      <w:r>
        <w:t>Eclipse</w:t>
      </w:r>
      <w:proofErr w:type="spellEnd"/>
      <w:r>
        <w:t xml:space="preserve"> AASX </w:t>
      </w:r>
      <w:proofErr w:type="spellStart"/>
      <w:r>
        <w:t>Package</w:t>
      </w:r>
      <w:proofErr w:type="spellEnd"/>
      <w:r>
        <w:t xml:space="preserve"> Explorer je nástroj s grafickým rozhraním pomocou ktorého </w:t>
      </w:r>
      <w:r w:rsidR="004A28C0">
        <w:t>používateľ</w:t>
      </w:r>
      <w:r>
        <w:t xml:space="preserve"> </w:t>
      </w:r>
      <w:r w:rsidR="004A28C0">
        <w:t>dokáže</w:t>
      </w:r>
      <w:r>
        <w:t xml:space="preserve"> pracovať s AAS. Aplikácia taktiež obsahuje interný REST server. Pomocou aplikácie je možne </w:t>
      </w:r>
      <w:r w:rsidR="004A28C0">
        <w:t>vytvoriť</w:t>
      </w:r>
      <w:r>
        <w:t xml:space="preserve"> AAS s </w:t>
      </w:r>
      <w:r w:rsidR="004A28C0">
        <w:t>ktorou</w:t>
      </w:r>
      <w:r>
        <w:t xml:space="preserve"> </w:t>
      </w:r>
      <w:r w:rsidR="004A28C0">
        <w:t>dokážeme</w:t>
      </w:r>
      <w:r>
        <w:t xml:space="preserve"> </w:t>
      </w:r>
      <w:r w:rsidR="004A28C0">
        <w:t>pracovať</w:t>
      </w:r>
      <w:r>
        <w:t xml:space="preserve"> a </w:t>
      </w:r>
      <w:r w:rsidR="004A28C0">
        <w:t>využiť</w:t>
      </w:r>
      <w:r>
        <w:t xml:space="preserve"> ako </w:t>
      </w:r>
      <w:r w:rsidR="004A28C0">
        <w:t>digitálne</w:t>
      </w:r>
      <w:r>
        <w:t xml:space="preserve"> </w:t>
      </w:r>
      <w:r w:rsidR="004A28C0">
        <w:t>aktívum</w:t>
      </w:r>
      <w:r>
        <w:t xml:space="preserve">, </w:t>
      </w:r>
      <w:r w:rsidR="004A28C0">
        <w:t>súbor to exportovaní je typu .</w:t>
      </w:r>
      <w:commentRangeStart w:id="81"/>
      <w:proofErr w:type="spellStart"/>
      <w:r w:rsidR="004A28C0">
        <w:t>aasx</w:t>
      </w:r>
      <w:commentRangeEnd w:id="81"/>
      <w:proofErr w:type="spellEnd"/>
      <w:r w:rsidR="004A28C0">
        <w:rPr>
          <w:rStyle w:val="Odkaznakomentr"/>
          <w:rFonts w:asciiTheme="minorHAnsi" w:hAnsiTheme="minorHAnsi" w:cstheme="minorBidi"/>
        </w:rPr>
        <w:commentReference w:id="81"/>
      </w:r>
      <w:r w:rsidR="004A28C0">
        <w:t>.</w:t>
      </w:r>
    </w:p>
    <w:p w14:paraId="1602F8A1" w14:textId="77777777" w:rsidR="004A28C0" w:rsidRDefault="004A28C0" w:rsidP="00033151">
      <w:pPr>
        <w:pStyle w:val="Zakladny"/>
      </w:pPr>
    </w:p>
    <w:p w14:paraId="44914B27" w14:textId="77777777" w:rsidR="004A28C0" w:rsidRDefault="004A28C0" w:rsidP="00033151">
      <w:pPr>
        <w:pStyle w:val="Zakladny"/>
      </w:pPr>
      <w:r>
        <w:rPr>
          <w:noProof/>
        </w:rPr>
        <w:drawing>
          <wp:inline distT="0" distB="0" distL="0" distR="0" wp14:anchorId="24F6A9E8" wp14:editId="59330EFB">
            <wp:extent cx="5579745" cy="3075305"/>
            <wp:effectExtent l="0" t="0" r="0" b="0"/>
            <wp:docPr id="213054881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3075305"/>
                    </a:xfrm>
                    <a:prstGeom prst="rect">
                      <a:avLst/>
                    </a:prstGeom>
                    <a:noFill/>
                    <a:ln>
                      <a:noFill/>
                    </a:ln>
                  </pic:spPr>
                </pic:pic>
              </a:graphicData>
            </a:graphic>
          </wp:inline>
        </w:drawing>
      </w:r>
    </w:p>
    <w:p w14:paraId="786D8FDF" w14:textId="2C0E0817" w:rsidR="004A28C0" w:rsidRDefault="004A28C0" w:rsidP="004A28C0">
      <w:pPr>
        <w:pStyle w:val="Popis"/>
        <w:jc w:val="center"/>
      </w:pPr>
      <w:r>
        <w:t xml:space="preserve">Obr. </w:t>
      </w:r>
      <w:r>
        <w:fldChar w:fldCharType="begin"/>
      </w:r>
      <w:r>
        <w:instrText xml:space="preserve"> SEQ Obr. \* ARABIC </w:instrText>
      </w:r>
      <w:r>
        <w:fldChar w:fldCharType="separate"/>
      </w:r>
      <w:r w:rsidR="00A54E43">
        <w:rPr>
          <w:noProof/>
        </w:rPr>
        <w:t>25</w:t>
      </w:r>
      <w:r>
        <w:fldChar w:fldCharType="end"/>
      </w:r>
      <w:r>
        <w:t xml:space="preserve">: Grafické rozhranie </w:t>
      </w:r>
      <w:proofErr w:type="spellStart"/>
      <w:r>
        <w:t>Eclipse</w:t>
      </w:r>
      <w:proofErr w:type="spellEnd"/>
      <w:r>
        <w:t xml:space="preserve"> AASX </w:t>
      </w:r>
      <w:proofErr w:type="spellStart"/>
      <w:r>
        <w:t>Package</w:t>
      </w:r>
      <w:proofErr w:type="spellEnd"/>
      <w:r>
        <w:t xml:space="preserve"> Explorer</w:t>
      </w:r>
    </w:p>
    <w:p w14:paraId="45D91A8E" w14:textId="77777777" w:rsidR="00000B48" w:rsidRPr="00000B48" w:rsidRDefault="00000B48" w:rsidP="00033151">
      <w:pPr>
        <w:pStyle w:val="Zakladny"/>
      </w:pPr>
    </w:p>
    <w:p w14:paraId="16C8D869" w14:textId="5696E799" w:rsidR="00BA47D3" w:rsidRDefault="00BA47D3" w:rsidP="00721BF8">
      <w:pPr>
        <w:pStyle w:val="Nadpis2urovne"/>
      </w:pPr>
      <w:bookmarkStart w:id="82" w:name="_Toc164521231"/>
      <w:r>
        <w:lastRenderedPageBreak/>
        <w:t>Docker</w:t>
      </w:r>
      <w:bookmarkEnd w:id="82"/>
    </w:p>
    <w:p w14:paraId="23B00DCE" w14:textId="3CDD50FF" w:rsidR="00BA47D3" w:rsidRDefault="00BA47D3" w:rsidP="00033151">
      <w:pPr>
        <w:pStyle w:val="Zakladny"/>
      </w:pPr>
      <w:r>
        <w:t>Docker je open-source platforma pre vývoj a spúšťanie aplikácii. Docker umožňuje oddeliť aplikácie od štruktúry</w:t>
      </w:r>
      <w:r w:rsidR="0095286A">
        <w:t>,</w:t>
      </w:r>
      <w:r>
        <w:t xml:space="preserve"> aby </w:t>
      </w:r>
      <w:r w:rsidR="0095286A">
        <w:t>mohol byť softvér rýchlejšie dodaný.</w:t>
      </w:r>
      <w:r>
        <w:t xml:space="preserve"> Docker poskytuje možnosť zabaliť aplikáciu a spustiť ju v izolovanom prostredí nazývanom Docker </w:t>
      </w:r>
      <w:r w:rsidR="0095286A">
        <w:t>kontajner</w:t>
      </w:r>
      <w:r w:rsidR="00900D65">
        <w:t xml:space="preserve"> (</w:t>
      </w:r>
      <w:proofErr w:type="spellStart"/>
      <w:r w:rsidR="0095286A">
        <w:t>container</w:t>
      </w:r>
      <w:proofErr w:type="spellEnd"/>
      <w:r w:rsidR="00900D65">
        <w:t>)</w:t>
      </w:r>
      <w:r>
        <w:t>. Izolácia a bezpečnosť vám umožnia súčasne spúšťať viacero aplikácii cez kontajnery na danom hostiteľovi. Kontajnery nie sú veľkostne náročné a obsahujú všetko čo je potrebné pre spustenie aplikácie, takže sa používateľ nemusí spoliehať na to čo je nainštalovan</w:t>
      </w:r>
      <w:r w:rsidR="0095286A">
        <w:t>é</w:t>
      </w:r>
      <w:r>
        <w:t xml:space="preserve"> na hosťujúcom zariadení. Docker klient komunikuje cez Docker </w:t>
      </w:r>
      <w:proofErr w:type="spellStart"/>
      <w:r>
        <w:t>daemon</w:t>
      </w:r>
      <w:proofErr w:type="spellEnd"/>
      <w:r>
        <w:t xml:space="preserve">, ktorý zabezpečuje </w:t>
      </w:r>
      <w:r w:rsidR="0095286A">
        <w:t>zostav</w:t>
      </w:r>
      <w:r>
        <w:t xml:space="preserve"> a následne beh Docker kontajneru. Medzi </w:t>
      </w:r>
      <w:proofErr w:type="spellStart"/>
      <w:r>
        <w:t>najzákladnejšie</w:t>
      </w:r>
      <w:proofErr w:type="spellEnd"/>
      <w:r>
        <w:t xml:space="preserve"> prvky </w:t>
      </w:r>
      <w:proofErr w:type="spellStart"/>
      <w:r>
        <w:t>Dockeru</w:t>
      </w:r>
      <w:proofErr w:type="spellEnd"/>
      <w:r>
        <w:t xml:space="preserve"> patrí Docker Image</w:t>
      </w:r>
      <w:r w:rsidR="0095286A">
        <w:t xml:space="preserve"> (obraz)</w:t>
      </w:r>
      <w:r>
        <w:t xml:space="preserve"> a Docker </w:t>
      </w:r>
      <w:r w:rsidR="0095286A">
        <w:t>kontajner</w:t>
      </w:r>
      <w:r>
        <w:t>. Docker Image</w:t>
      </w:r>
      <w:r w:rsidR="0095286A">
        <w:t xml:space="preserve"> (obraz)</w:t>
      </w:r>
      <w:r>
        <w:t xml:space="preserve"> je </w:t>
      </w:r>
      <w:proofErr w:type="spellStart"/>
      <w:r>
        <w:t>read-only</w:t>
      </w:r>
      <w:proofErr w:type="spellEnd"/>
      <w:r>
        <w:t xml:space="preserve"> </w:t>
      </w:r>
      <w:proofErr w:type="spellStart"/>
      <w:r>
        <w:t>template</w:t>
      </w:r>
      <w:proofErr w:type="spellEnd"/>
      <w:r>
        <w:t xml:space="preserve"> (predloha/recept) s inštrukciami pre vytvorenie Docker kontajneru. Docker kontajner je bežiaca inštancia Docker image-u. Jednotlivé kontajnery sú izolované od iných a takisto aj od hosťujúceho zariadenia avšak dokážu aj medzi sebou komunikovať</w:t>
      </w:r>
      <w:r w:rsidR="004C1E03">
        <w:t xml:space="preserve"> </w:t>
      </w:r>
      <w:sdt>
        <w:sdtPr>
          <w:id w:val="1627191950"/>
          <w:citation/>
        </w:sdtPr>
        <w:sdtContent>
          <w:r w:rsidR="004C1E03">
            <w:fldChar w:fldCharType="begin"/>
          </w:r>
          <w:r w:rsidR="004C1E03">
            <w:instrText xml:space="preserve"> CITATION Cam23 \l 1051 </w:instrText>
          </w:r>
          <w:r w:rsidR="004C1E03">
            <w:fldChar w:fldCharType="separate"/>
          </w:r>
          <w:r w:rsidR="004C1E03" w:rsidRPr="004C1E03">
            <w:rPr>
              <w:noProof/>
            </w:rPr>
            <w:t>[28]</w:t>
          </w:r>
          <w:r w:rsidR="004C1E03">
            <w:fldChar w:fldCharType="end"/>
          </w:r>
        </w:sdtContent>
      </w:sdt>
      <w:r>
        <w:t>.</w:t>
      </w:r>
    </w:p>
    <w:p w14:paraId="59056683" w14:textId="18802E42" w:rsidR="00BA47D3" w:rsidRDefault="009B4257" w:rsidP="00033151">
      <w:pPr>
        <w:pStyle w:val="Zakladny"/>
      </w:pPr>
      <w:r>
        <w:rPr>
          <w:noProof/>
        </w:rPr>
        <w:drawing>
          <wp:inline distT="0" distB="0" distL="0" distR="0" wp14:anchorId="183EA066" wp14:editId="7FABB0FC">
            <wp:extent cx="5500462" cy="2571466"/>
            <wp:effectExtent l="0" t="0" r="0" b="0"/>
            <wp:docPr id="1748004372"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2571" cy="2577127"/>
                    </a:xfrm>
                    <a:prstGeom prst="rect">
                      <a:avLst/>
                    </a:prstGeom>
                    <a:noFill/>
                  </pic:spPr>
                </pic:pic>
              </a:graphicData>
            </a:graphic>
          </wp:inline>
        </w:drawing>
      </w:r>
    </w:p>
    <w:p w14:paraId="40530D32" w14:textId="6844CA0D" w:rsidR="00BA47D3" w:rsidRDefault="00BA47D3" w:rsidP="00BA47D3">
      <w:pPr>
        <w:pStyle w:val="Popis"/>
        <w:jc w:val="center"/>
      </w:pPr>
      <w:bookmarkStart w:id="83" w:name="_Toc160898732"/>
      <w:r>
        <w:t xml:space="preserve">Obr. </w:t>
      </w:r>
      <w:r>
        <w:fldChar w:fldCharType="begin"/>
      </w:r>
      <w:r>
        <w:instrText xml:space="preserve"> SEQ Obr. \* ARABIC </w:instrText>
      </w:r>
      <w:r>
        <w:fldChar w:fldCharType="separate"/>
      </w:r>
      <w:r w:rsidR="00A54E43">
        <w:rPr>
          <w:noProof/>
        </w:rPr>
        <w:t>26</w:t>
      </w:r>
      <w:r>
        <w:rPr>
          <w:noProof/>
        </w:rPr>
        <w:fldChar w:fldCharType="end"/>
      </w:r>
      <w:r>
        <w:t xml:space="preserve">: </w:t>
      </w:r>
      <w:bookmarkEnd w:id="83"/>
      <w:r w:rsidR="009B4257">
        <w:t>Rozdiel medzi virtualizácia a kontajnerizáciou</w:t>
      </w:r>
      <w:sdt>
        <w:sdtPr>
          <w:id w:val="1108086013"/>
          <w:citation/>
        </w:sdtPr>
        <w:sdtContent>
          <w:r w:rsidR="004C1E03">
            <w:fldChar w:fldCharType="begin"/>
          </w:r>
          <w:r w:rsidR="004C1E03">
            <w:instrText xml:space="preserve"> CITATION Doc24 \l 1051 </w:instrText>
          </w:r>
          <w:r w:rsidR="004C1E03">
            <w:fldChar w:fldCharType="separate"/>
          </w:r>
          <w:r w:rsidR="004C1E03" w:rsidRPr="004C1E03">
            <w:rPr>
              <w:noProof/>
            </w:rPr>
            <w:t>[29]</w:t>
          </w:r>
          <w:r w:rsidR="004C1E03">
            <w:fldChar w:fldCharType="end"/>
          </w:r>
        </w:sdtContent>
      </w:sdt>
    </w:p>
    <w:p w14:paraId="6D3810F1" w14:textId="65C08DBC" w:rsidR="00BA47D3" w:rsidRDefault="006A62DF" w:rsidP="006A62DF">
      <w:pPr>
        <w:pStyle w:val="Nadpis3urovne"/>
      </w:pPr>
      <w:bookmarkStart w:id="84" w:name="_Toc164521232"/>
      <w:r>
        <w:t xml:space="preserve">Docker </w:t>
      </w:r>
      <w:proofErr w:type="spellStart"/>
      <w:r w:rsidR="00043B5B">
        <w:t>C</w:t>
      </w:r>
      <w:r>
        <w:t>ompose</w:t>
      </w:r>
      <w:bookmarkEnd w:id="84"/>
      <w:proofErr w:type="spellEnd"/>
    </w:p>
    <w:p w14:paraId="1DA7AEAD" w14:textId="4CFF0B83" w:rsidR="006A62DF" w:rsidRDefault="006A62DF" w:rsidP="00033151">
      <w:pPr>
        <w:pStyle w:val="Zakladny"/>
      </w:pPr>
      <w:r w:rsidRPr="00306C8B">
        <w:t xml:space="preserve">Docker </w:t>
      </w:r>
      <w:proofErr w:type="spellStart"/>
      <w:r w:rsidR="00043B5B">
        <w:t>C</w:t>
      </w:r>
      <w:r w:rsidRPr="00306C8B">
        <w:t>ompose</w:t>
      </w:r>
      <w:proofErr w:type="spellEnd"/>
      <w:r w:rsidRPr="00306C8B">
        <w:t xml:space="preserve"> je nástroj, ktorý nám umožňuje definovať a zároveň spustiť viacero </w:t>
      </w:r>
      <w:proofErr w:type="spellStart"/>
      <w:r w:rsidR="00043B5B">
        <w:t>d</w:t>
      </w:r>
      <w:r w:rsidRPr="00306C8B">
        <w:t>ocker</w:t>
      </w:r>
      <w:proofErr w:type="spellEnd"/>
      <w:r w:rsidRPr="00306C8B">
        <w:t xml:space="preserve"> kontajnerov naraz</w:t>
      </w:r>
      <w:r>
        <w:t xml:space="preserve"> z jedného súboru</w:t>
      </w:r>
      <w:r w:rsidRPr="00306C8B">
        <w:t>. Docker</w:t>
      </w:r>
      <w:r w:rsidR="00043B5B">
        <w:t xml:space="preserve"> </w:t>
      </w:r>
      <w:proofErr w:type="spellStart"/>
      <w:r w:rsidR="00043B5B">
        <w:t>C</w:t>
      </w:r>
      <w:r w:rsidRPr="00306C8B">
        <w:t>ompose</w:t>
      </w:r>
      <w:proofErr w:type="spellEnd"/>
      <w:r w:rsidRPr="00306C8B">
        <w:t xml:space="preserve"> využíva YAML </w:t>
      </w:r>
      <w:r>
        <w:t>súbor</w:t>
      </w:r>
      <w:r w:rsidRPr="00306C8B">
        <w:t xml:space="preserve"> na konfiguráciu jednotlivých aplikácii bežiacich v </w:t>
      </w:r>
      <w:r w:rsidR="00777174">
        <w:t>D</w:t>
      </w:r>
      <w:r w:rsidRPr="00306C8B">
        <w:t>ocker kontajneroch</w:t>
      </w:r>
      <w:r w:rsidR="004C1E03">
        <w:t xml:space="preserve"> </w:t>
      </w:r>
      <w:sdt>
        <w:sdtPr>
          <w:id w:val="-698779894"/>
          <w:citation/>
        </w:sdtPr>
        <w:sdtContent>
          <w:r w:rsidR="00043672">
            <w:fldChar w:fldCharType="begin"/>
          </w:r>
          <w:r w:rsidR="00043672">
            <w:instrText xml:space="preserve"> CITATION Ost19 \l 1051 </w:instrText>
          </w:r>
          <w:r w:rsidR="00043672">
            <w:fldChar w:fldCharType="separate"/>
          </w:r>
          <w:r w:rsidR="00043672" w:rsidRPr="00043672">
            <w:rPr>
              <w:noProof/>
            </w:rPr>
            <w:t>[30]</w:t>
          </w:r>
          <w:r w:rsidR="00043672">
            <w:fldChar w:fldCharType="end"/>
          </w:r>
        </w:sdtContent>
      </w:sdt>
      <w:r>
        <w:t>.</w:t>
      </w:r>
    </w:p>
    <w:p w14:paraId="5185D828" w14:textId="77777777" w:rsidR="006A62DF" w:rsidRDefault="006A62DF" w:rsidP="00033151">
      <w:pPr>
        <w:pStyle w:val="Zakladny"/>
      </w:pPr>
      <w:r>
        <w:rPr>
          <w:noProof/>
        </w:rPr>
        <w:lastRenderedPageBreak/>
        <w:drawing>
          <wp:inline distT="0" distB="0" distL="0" distR="0" wp14:anchorId="26D729B0" wp14:editId="4AC571DF">
            <wp:extent cx="4801387" cy="2335810"/>
            <wp:effectExtent l="0" t="0" r="0" b="0"/>
            <wp:docPr id="1290611341" name="Picture 1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11341" name="Picture 16" descr="A computer screen 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8533" cy="2339286"/>
                    </a:xfrm>
                    <a:prstGeom prst="rect">
                      <a:avLst/>
                    </a:prstGeom>
                    <a:noFill/>
                  </pic:spPr>
                </pic:pic>
              </a:graphicData>
            </a:graphic>
          </wp:inline>
        </w:drawing>
      </w:r>
    </w:p>
    <w:p w14:paraId="2DAAA902" w14:textId="52BA8C31" w:rsidR="006A62DF" w:rsidRDefault="006A62DF" w:rsidP="006A62DF">
      <w:pPr>
        <w:pStyle w:val="Popis"/>
        <w:jc w:val="center"/>
      </w:pPr>
      <w:bookmarkStart w:id="85" w:name="_Toc160898733"/>
      <w:r>
        <w:t xml:space="preserve">Obr. </w:t>
      </w:r>
      <w:r>
        <w:fldChar w:fldCharType="begin"/>
      </w:r>
      <w:r>
        <w:instrText xml:space="preserve"> SEQ Obr. \* ARABIC </w:instrText>
      </w:r>
      <w:r>
        <w:fldChar w:fldCharType="separate"/>
      </w:r>
      <w:r w:rsidR="00A54E43">
        <w:rPr>
          <w:noProof/>
        </w:rPr>
        <w:t>27</w:t>
      </w:r>
      <w:r>
        <w:rPr>
          <w:noProof/>
        </w:rPr>
        <w:fldChar w:fldCharType="end"/>
      </w:r>
      <w:r>
        <w:t xml:space="preserve">: </w:t>
      </w:r>
      <w:bookmarkEnd w:id="85"/>
      <w:r w:rsidR="004C1E03">
        <w:t xml:space="preserve">Ako funguje Docker </w:t>
      </w:r>
      <w:proofErr w:type="spellStart"/>
      <w:r w:rsidR="004C1E03">
        <w:t>compose</w:t>
      </w:r>
      <w:proofErr w:type="spellEnd"/>
      <w:r w:rsidR="004C1E03">
        <w:t xml:space="preserve"> </w:t>
      </w:r>
      <w:sdt>
        <w:sdtPr>
          <w:id w:val="-12305494"/>
          <w:citation/>
        </w:sdtPr>
        <w:sdtContent>
          <w:r w:rsidR="004C1E03">
            <w:fldChar w:fldCharType="begin"/>
          </w:r>
          <w:r w:rsidR="004C1E03">
            <w:instrText xml:space="preserve"> CITATION Ost19 \l 1051 </w:instrText>
          </w:r>
          <w:r w:rsidR="004C1E03">
            <w:fldChar w:fldCharType="separate"/>
          </w:r>
          <w:r w:rsidR="004C1E03" w:rsidRPr="004C1E03">
            <w:rPr>
              <w:noProof/>
            </w:rPr>
            <w:t>[30]</w:t>
          </w:r>
          <w:r w:rsidR="004C1E03">
            <w:fldChar w:fldCharType="end"/>
          </w:r>
        </w:sdtContent>
      </w:sdt>
    </w:p>
    <w:p w14:paraId="22DE005F" w14:textId="3B4883D3" w:rsidR="006A62DF" w:rsidRDefault="006A62DF" w:rsidP="00721BF8">
      <w:pPr>
        <w:pStyle w:val="Nadpis2urovne"/>
      </w:pPr>
      <w:bookmarkStart w:id="86" w:name="_Toc164521233"/>
      <w:r>
        <w:t>MySQL</w:t>
      </w:r>
      <w:bookmarkEnd w:id="86"/>
    </w:p>
    <w:p w14:paraId="7A63AF7C" w14:textId="64F4DA3F" w:rsidR="00043672" w:rsidRDefault="006A62DF" w:rsidP="00033151">
      <w:pPr>
        <w:pStyle w:val="Zakladny"/>
      </w:pPr>
      <w:r>
        <w:t>MySQL je open-source relačná databáza, ktorá umožňuje používateľovi ukladať, manažovať</w:t>
      </w:r>
      <w:r w:rsidR="00865DEC">
        <w:t xml:space="preserve"> a získavať štruktúrované dáta. MySQL je široko používaná pre rôzne aplikácie od malých projektov až po veľké webové aplikácie. Klient a server využívajú jazyk SQL pre komunikáciu v prostredí RDBMS</w:t>
      </w:r>
      <w:sdt>
        <w:sdtPr>
          <w:id w:val="1539856365"/>
          <w:citation/>
        </w:sdtPr>
        <w:sdtContent>
          <w:r w:rsidR="00305C0C">
            <w:fldChar w:fldCharType="begin"/>
          </w:r>
          <w:r w:rsidR="00305C0C">
            <w:instrText xml:space="preserve"> CITATION Dom24 \l 1051 </w:instrText>
          </w:r>
          <w:r w:rsidR="00305C0C">
            <w:fldChar w:fldCharType="separate"/>
          </w:r>
          <w:r w:rsidR="006B2D33">
            <w:rPr>
              <w:noProof/>
            </w:rPr>
            <w:t xml:space="preserve"> </w:t>
          </w:r>
          <w:r w:rsidR="006B2D33" w:rsidRPr="006B2D33">
            <w:rPr>
              <w:noProof/>
            </w:rPr>
            <w:t>[1]</w:t>
          </w:r>
          <w:r w:rsidR="00305C0C">
            <w:fldChar w:fldCharType="end"/>
          </w:r>
        </w:sdtContent>
      </w:sdt>
      <w:r w:rsidR="00865DEC">
        <w:t>.</w:t>
      </w:r>
    </w:p>
    <w:p w14:paraId="3AA93CD0" w14:textId="0511468F" w:rsidR="00865DEC" w:rsidRDefault="006A62DF" w:rsidP="00721BF8">
      <w:pPr>
        <w:pStyle w:val="Nadpis2urovne"/>
      </w:pPr>
      <w:bookmarkStart w:id="87" w:name="_Toc164521234"/>
      <w:proofErr w:type="spellStart"/>
      <w:r>
        <w:t>MongoDB</w:t>
      </w:r>
      <w:bookmarkEnd w:id="87"/>
      <w:proofErr w:type="spellEnd"/>
    </w:p>
    <w:p w14:paraId="1A67391C" w14:textId="3E004ED2" w:rsidR="00865DEC" w:rsidRDefault="00865DEC" w:rsidP="00033151">
      <w:pPr>
        <w:pStyle w:val="Zakladny"/>
      </w:pPr>
      <w:proofErr w:type="spellStart"/>
      <w:r>
        <w:t>MongoDB</w:t>
      </w:r>
      <w:proofErr w:type="spellEnd"/>
      <w:r>
        <w:t xml:space="preserve"> je open-source, multiplatformová nerelačná databáza navrhnutá pre jednoduchý vývoj aplikácií. Databáza je postavená na ukladanie veľkého množstva údajov v spolupráci s vysokým výkonom. </w:t>
      </w:r>
      <w:proofErr w:type="spellStart"/>
      <w:r>
        <w:t>MongoDB</w:t>
      </w:r>
      <w:proofErr w:type="spellEnd"/>
      <w:r>
        <w:t xml:space="preserve"> nepatrí medzi relačné databázy, je presným opakom databáz založených na SQL. Pri nerelačných databázach nemá tabuľka pevnú štruktúru, namiesto toho sa dáta ukladajú do kolekcií ako dokumenty založené na JSON a nevynucuje schémy. Nemá tabuľky, riadky </w:t>
      </w:r>
      <w:r w:rsidR="00777174">
        <w:t>ani</w:t>
      </w:r>
      <w:r>
        <w:t xml:space="preserve"> stĺpce ako SQL databázy</w:t>
      </w:r>
      <w:r w:rsidR="00C8649D">
        <w:t xml:space="preserve"> </w:t>
      </w:r>
      <w:sdt>
        <w:sdtPr>
          <w:id w:val="-1070732802"/>
          <w:citation/>
        </w:sdtPr>
        <w:sdtContent>
          <w:r w:rsidR="00C8649D">
            <w:fldChar w:fldCharType="begin"/>
          </w:r>
          <w:r w:rsidR="00305C0C">
            <w:rPr>
              <w:lang w:val="en-US"/>
            </w:rPr>
            <w:instrText xml:space="preserve">CITATION Tut24 \l 1033 </w:instrText>
          </w:r>
          <w:r w:rsidR="00C8649D">
            <w:fldChar w:fldCharType="separate"/>
          </w:r>
          <w:r w:rsidR="006B2D33" w:rsidRPr="006B2D33">
            <w:rPr>
              <w:noProof/>
              <w:lang w:val="en-US"/>
            </w:rPr>
            <w:t>[2]</w:t>
          </w:r>
          <w:r w:rsidR="00C8649D">
            <w:fldChar w:fldCharType="end"/>
          </w:r>
        </w:sdtContent>
      </w:sdt>
      <w:r>
        <w:t>.</w:t>
      </w:r>
    </w:p>
    <w:p w14:paraId="39F51D6C" w14:textId="77777777" w:rsidR="009D1D9D" w:rsidRDefault="009D1D9D" w:rsidP="00033151">
      <w:pPr>
        <w:pStyle w:val="Zakladny"/>
      </w:pPr>
      <w:r>
        <w:rPr>
          <w:noProof/>
        </w:rPr>
        <w:lastRenderedPageBreak/>
        <w:drawing>
          <wp:inline distT="0" distB="0" distL="0" distR="0" wp14:anchorId="4CB66C53" wp14:editId="4EFEF5D0">
            <wp:extent cx="4612470" cy="2943225"/>
            <wp:effectExtent l="0" t="0" r="0" b="0"/>
            <wp:docPr id="2062726089" name="Picture 3"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26089" name="Picture 3" descr="A diagram of a databas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17804" cy="2946628"/>
                    </a:xfrm>
                    <a:prstGeom prst="rect">
                      <a:avLst/>
                    </a:prstGeom>
                  </pic:spPr>
                </pic:pic>
              </a:graphicData>
            </a:graphic>
          </wp:inline>
        </w:drawing>
      </w:r>
    </w:p>
    <w:p w14:paraId="3A84D210" w14:textId="7DEEF1A9" w:rsidR="009D1D9D" w:rsidRPr="00865DEC" w:rsidRDefault="009D1D9D" w:rsidP="009D1D9D">
      <w:pPr>
        <w:pStyle w:val="Popis"/>
        <w:jc w:val="center"/>
      </w:pPr>
      <w:bookmarkStart w:id="88" w:name="_Toc160898734"/>
      <w:r>
        <w:t xml:space="preserve">Obr. </w:t>
      </w:r>
      <w:r>
        <w:fldChar w:fldCharType="begin"/>
      </w:r>
      <w:r>
        <w:instrText xml:space="preserve"> SEQ Obr. \* ARABIC </w:instrText>
      </w:r>
      <w:r>
        <w:fldChar w:fldCharType="separate"/>
      </w:r>
      <w:r w:rsidR="00A54E43">
        <w:rPr>
          <w:noProof/>
        </w:rPr>
        <w:t>28</w:t>
      </w:r>
      <w:r>
        <w:rPr>
          <w:noProof/>
        </w:rPr>
        <w:fldChar w:fldCharType="end"/>
      </w:r>
      <w:r>
        <w:t>: Porovnanie štruktúry SQL databázy a</w:t>
      </w:r>
      <w:r w:rsidR="00305C0C">
        <w:t> </w:t>
      </w:r>
      <w:proofErr w:type="spellStart"/>
      <w:r>
        <w:t>MongoDB</w:t>
      </w:r>
      <w:bookmarkEnd w:id="88"/>
      <w:proofErr w:type="spellEnd"/>
      <w:r w:rsidR="00305C0C">
        <w:t xml:space="preserve"> </w:t>
      </w:r>
      <w:sdt>
        <w:sdtPr>
          <w:id w:val="-2070184360"/>
          <w:citation/>
        </w:sdtPr>
        <w:sdtContent>
          <w:r w:rsidR="00305C0C">
            <w:fldChar w:fldCharType="begin"/>
          </w:r>
          <w:r w:rsidR="00305C0C">
            <w:rPr>
              <w:lang w:val="en-US"/>
            </w:rPr>
            <w:instrText xml:space="preserve">CITATION Pri23 \l 1033 </w:instrText>
          </w:r>
          <w:r w:rsidR="00305C0C">
            <w:fldChar w:fldCharType="separate"/>
          </w:r>
          <w:r w:rsidR="006B2D33" w:rsidRPr="006B2D33">
            <w:rPr>
              <w:noProof/>
              <w:lang w:val="en-US"/>
            </w:rPr>
            <w:t>[3]</w:t>
          </w:r>
          <w:r w:rsidR="00305C0C">
            <w:fldChar w:fldCharType="end"/>
          </w:r>
        </w:sdtContent>
      </w:sdt>
    </w:p>
    <w:p w14:paraId="590B6BCB" w14:textId="049633B4" w:rsidR="00043B5B" w:rsidRDefault="00043B5B" w:rsidP="009D1D9D">
      <w:pPr>
        <w:pStyle w:val="Nadpis1rovne"/>
      </w:pPr>
      <w:bookmarkStart w:id="89" w:name="_Toc164521235"/>
      <w:r>
        <w:lastRenderedPageBreak/>
        <w:t>Analytická časť</w:t>
      </w:r>
      <w:bookmarkEnd w:id="89"/>
    </w:p>
    <w:p w14:paraId="284D4A1C" w14:textId="09DB0AFA" w:rsidR="00777174" w:rsidRDefault="00DD690F" w:rsidP="00033151">
      <w:pPr>
        <w:pStyle w:val="Zakladny"/>
      </w:pPr>
      <w:r>
        <w:t xml:space="preserve">Pred samotným návrhom architektúry a rozhrania aplikácie, je potrebné spraviť analytickú časť, pri ktorej porovnáme rôzne technologické riešenia a architektúry a následne vyberieme najoptimálnejšie riešenia pre jednotlivé časti. Počas analytickej fázy vývoja sa veľká pozornosť venuje výberu správnych technologických nástrojov pre </w:t>
      </w:r>
      <w:proofErr w:type="spellStart"/>
      <w:r>
        <w:t>back</w:t>
      </w:r>
      <w:proofErr w:type="spellEnd"/>
      <w:r>
        <w:t>-end aj front-end aplikácie. Zahŕňa to hodnotenie rôznych programovacích jazykov, frameworkov databázových systémov na základe ich výkonu, efektivity, škálovateľnosti a kompatibility s požiadavkami projektu. Okrem samotného výkonu jednotlivých vrstiev aplikácie je potrebné aj plánovanie používateľského rozhrania s dorazom na jednoduché ovládanie s atraktívnym dizajnom.</w:t>
      </w:r>
    </w:p>
    <w:p w14:paraId="59E43A85" w14:textId="53B9EB9A" w:rsidR="00DD690F" w:rsidRDefault="005C46AE" w:rsidP="00721BF8">
      <w:pPr>
        <w:pStyle w:val="Nadpis2urovne"/>
        <w:numPr>
          <w:ilvl w:val="1"/>
          <w:numId w:val="23"/>
        </w:numPr>
      </w:pPr>
      <w:bookmarkStart w:id="90" w:name="_Toc164521236"/>
      <w:r>
        <w:t>Architektúry web aplikácii</w:t>
      </w:r>
      <w:bookmarkEnd w:id="90"/>
    </w:p>
    <w:p w14:paraId="05BED36B" w14:textId="77777777" w:rsidR="009D248E" w:rsidRDefault="00630A8A" w:rsidP="00033151">
      <w:pPr>
        <w:pStyle w:val="Zakladny"/>
      </w:pPr>
      <w:r w:rsidRPr="00630A8A">
        <w:t>Pri stanovení vhodnej architektúry pre webovú aplikáciu sme stáli pred kľúčovým rozhodnutím, ktoré ovplyvňuje nielen proces vývoja, ale aj prevádzku celého projektu. Existuje množstvo možností, z ktorých sme mohli vyberať, avšak každá z nich prináša so sebou svoje vlastné výhody a obmedzenia.</w:t>
      </w:r>
    </w:p>
    <w:p w14:paraId="79FF0EE8" w14:textId="58193BAD" w:rsidR="009D248E" w:rsidRDefault="00833DBD" w:rsidP="00033151">
      <w:pPr>
        <w:pStyle w:val="Zakladny"/>
      </w:pPr>
      <w:r>
        <w:t xml:space="preserve">Medzi kľúčový bod pri výbere </w:t>
      </w:r>
      <w:r w:rsidR="009D248E">
        <w:t>architektúry</w:t>
      </w:r>
      <w:r>
        <w:t xml:space="preserve"> bolo rozdelenie aplikácie do viacerých vrstiev</w:t>
      </w:r>
      <w:r w:rsidR="009D248E">
        <w:t xml:space="preserve"> ako je v dnešnej dobe populárne čo umožňuje lepšiu údržbu, rozširovatelnosť a možnosť aktualizácie bez vplyvu na ostatné vrstvy. Ďalším kľúčovým bodom bol počet web stránok potrebných pre aplikáciu. Keďže pri interakcii s aplikáciou sa nemusíme presúvať na iné stránky ale iba meniť obsah webu zameriame sa skôr na SPA (Single-page application)</w:t>
      </w:r>
      <w:r w:rsidR="0076585A">
        <w:t>.</w:t>
      </w:r>
    </w:p>
    <w:p w14:paraId="1126E196" w14:textId="29C6E476" w:rsidR="009D248E" w:rsidRDefault="00833DBD" w:rsidP="00033151">
      <w:pPr>
        <w:pStyle w:val="Zakladny"/>
      </w:pPr>
      <w:r>
        <w:t>Na základe</w:t>
      </w:r>
      <w:r w:rsidR="009D248E">
        <w:t xml:space="preserve"> týchto kľúčových bodov sme sa rozhodli že bude najlepšie využiť </w:t>
      </w:r>
      <w:proofErr w:type="spellStart"/>
      <w:r w:rsidR="009D248E">
        <w:t>framework</w:t>
      </w:r>
      <w:proofErr w:type="spellEnd"/>
      <w:r w:rsidR="009D248E">
        <w:t xml:space="preserve"> pre front-end, ktorý nám vďaka VDOM značne uľahčí prácu pri zmene obsahu web stránky ako napríklad využívanie šablón</w:t>
      </w:r>
      <w:r w:rsidR="00210CF8">
        <w:t xml:space="preserve"> pri MVC (Model-</w:t>
      </w:r>
      <w:proofErr w:type="spellStart"/>
      <w:r w:rsidR="00210CF8">
        <w:t>View</w:t>
      </w:r>
      <w:proofErr w:type="spellEnd"/>
      <w:r w:rsidR="00210CF8">
        <w:t>-Controller)</w:t>
      </w:r>
      <w:r w:rsidR="009D248E">
        <w:t xml:space="preserve">, ktoré by generoval server a pri každej zmene obsahu by muselo dôjsť k obnoveniu stránky. </w:t>
      </w:r>
    </w:p>
    <w:p w14:paraId="7161E6D7" w14:textId="47C93BFB" w:rsidR="00630A8A" w:rsidRPr="00630A8A" w:rsidRDefault="009D248E" w:rsidP="00033151">
      <w:pPr>
        <w:pStyle w:val="Zakladny"/>
      </w:pPr>
      <w:r>
        <w:t>Kvôli týmto bodom našim požiadavkám najlepšie vyhovuje trojvrstvová architektúra alebo full-stack architektúra, ktorá pozostáva z </w:t>
      </w:r>
      <w:proofErr w:type="spellStart"/>
      <w:r>
        <w:t>back</w:t>
      </w:r>
      <w:proofErr w:type="spellEnd"/>
      <w:r>
        <w:t>-endu (aplikačnej a dátovej vrstvy ) a front-endu (prezentačnej vrstvy).</w:t>
      </w:r>
    </w:p>
    <w:p w14:paraId="215A2722" w14:textId="189FD1EE" w:rsidR="005C46AE" w:rsidRDefault="009E63B2" w:rsidP="00721BF8">
      <w:pPr>
        <w:pStyle w:val="Nadpis2urovne"/>
      </w:pPr>
      <w:bookmarkStart w:id="91" w:name="_Toc164521237"/>
      <w:r>
        <w:lastRenderedPageBreak/>
        <w:t>Frontendové technológie</w:t>
      </w:r>
      <w:bookmarkEnd w:id="91"/>
      <w:r w:rsidR="005C46AE">
        <w:t xml:space="preserve"> </w:t>
      </w:r>
    </w:p>
    <w:p w14:paraId="3EA320AF" w14:textId="77777777" w:rsidR="003214D5" w:rsidRDefault="0076585A" w:rsidP="00033151">
      <w:pPr>
        <w:pStyle w:val="Zakladny"/>
      </w:pPr>
      <w:r>
        <w:t xml:space="preserve">V tejto sekcií sa pozrieme na porovnania medzi jednotlivými frameworkami, nakoľko v dnešnej dobe s rastúcim počtom frameworkoch je často ťažké rozhodnúť, ktorý by bol najvhodnejší pre daný projekt. Pred samotným porovnaním si treba priblížiť prečo je lepšie využiť </w:t>
      </w:r>
      <w:proofErr w:type="spellStart"/>
      <w:r>
        <w:t>framework</w:t>
      </w:r>
      <w:proofErr w:type="spellEnd"/>
      <w:r w:rsidR="003214D5">
        <w:t xml:space="preserve"> a VDOM</w:t>
      </w:r>
      <w:r>
        <w:t xml:space="preserve"> na tvorbu </w:t>
      </w:r>
      <w:r w:rsidR="009E63B2">
        <w:t>klientskej časti ako sa spoľahnúť iba na HTML, CSS a vanilla JavaScript</w:t>
      </w:r>
      <w:r w:rsidR="003214D5">
        <w:t xml:space="preserve"> s použitím DOM</w:t>
      </w:r>
      <w:r w:rsidR="009E63B2">
        <w:t>.</w:t>
      </w:r>
    </w:p>
    <w:p w14:paraId="2D51DD08" w14:textId="23D92A62" w:rsidR="0076585A" w:rsidRDefault="003214D5" w:rsidP="003214D5">
      <w:pPr>
        <w:pStyle w:val="Nadpis3urovne"/>
      </w:pPr>
      <w:bookmarkStart w:id="92" w:name="_Toc164521238"/>
      <w:r>
        <w:t>Rozdiely medzi DOM a Virtual DOM</w:t>
      </w:r>
      <w:bookmarkEnd w:id="92"/>
    </w:p>
    <w:p w14:paraId="6F357E5E" w14:textId="44500F94" w:rsidR="009E63B2" w:rsidRDefault="003214D5" w:rsidP="00033151">
      <w:pPr>
        <w:pStyle w:val="Zakladny"/>
        <w:rPr>
          <w:lang w:val="en-US"/>
        </w:rPr>
      </w:pPr>
      <w:r>
        <w:t xml:space="preserve">Najzásadnejší rozdiel je, že DOM reprezentuje aktuálnu HTML štruktúru webovej stránky, zatiaľ čo Virtual DOM je </w:t>
      </w:r>
      <w:r>
        <w:rPr>
          <w:lang w:val="en-US"/>
        </w:rPr>
        <w:t>“</w:t>
      </w:r>
      <w:r>
        <w:t>ľahká</w:t>
      </w:r>
      <w:r>
        <w:rPr>
          <w:lang w:val="en-US"/>
        </w:rPr>
        <w:t xml:space="preserve">” </w:t>
      </w:r>
      <w:r w:rsidRPr="00D0359A">
        <w:t>repli</w:t>
      </w:r>
      <w:r w:rsidR="004A28C0" w:rsidRPr="00D0359A">
        <w:t>k</w:t>
      </w:r>
      <w:r w:rsidRPr="00D0359A">
        <w:t>a</w:t>
      </w:r>
      <w:r>
        <w:rPr>
          <w:lang w:val="en-US"/>
        </w:rPr>
        <w:t xml:space="preserve"> DOM.</w:t>
      </w:r>
    </w:p>
    <w:tbl>
      <w:tblPr>
        <w:tblStyle w:val="Mriekatabuky"/>
        <w:tblW w:w="9547" w:type="dxa"/>
        <w:tblLook w:val="04A0" w:firstRow="1" w:lastRow="0" w:firstColumn="1" w:lastColumn="0" w:noHBand="0" w:noVBand="1"/>
      </w:tblPr>
      <w:tblGrid>
        <w:gridCol w:w="4773"/>
        <w:gridCol w:w="4774"/>
      </w:tblGrid>
      <w:tr w:rsidR="003214D5" w14:paraId="338BF6F2" w14:textId="77777777" w:rsidTr="003214D5">
        <w:trPr>
          <w:trHeight w:val="226"/>
        </w:trPr>
        <w:tc>
          <w:tcPr>
            <w:tcW w:w="4773" w:type="dxa"/>
            <w:shd w:val="clear" w:color="auto" w:fill="D9D9D9" w:themeFill="background1" w:themeFillShade="D9"/>
            <w:vAlign w:val="center"/>
          </w:tcPr>
          <w:p w14:paraId="32946EC8" w14:textId="77777777" w:rsidR="003214D5" w:rsidRPr="004A28C0" w:rsidRDefault="003214D5" w:rsidP="00033151">
            <w:pPr>
              <w:pStyle w:val="Zakladny"/>
              <w:rPr>
                <w:lang w:val="en-US"/>
              </w:rPr>
            </w:pPr>
            <w:r w:rsidRPr="004A28C0">
              <w:rPr>
                <w:lang w:val="en-US"/>
              </w:rPr>
              <w:t>DOM</w:t>
            </w:r>
          </w:p>
        </w:tc>
        <w:tc>
          <w:tcPr>
            <w:tcW w:w="4774" w:type="dxa"/>
            <w:shd w:val="clear" w:color="auto" w:fill="D9D9D9" w:themeFill="background1" w:themeFillShade="D9"/>
            <w:vAlign w:val="center"/>
          </w:tcPr>
          <w:p w14:paraId="036ACECB" w14:textId="77777777" w:rsidR="003214D5" w:rsidRPr="004A28C0" w:rsidRDefault="003214D5" w:rsidP="00033151">
            <w:pPr>
              <w:pStyle w:val="Zakladny"/>
              <w:rPr>
                <w:lang w:val="en-US"/>
              </w:rPr>
            </w:pPr>
            <w:r w:rsidRPr="004A28C0">
              <w:rPr>
                <w:lang w:val="en-US"/>
              </w:rPr>
              <w:t>Virtual DOM</w:t>
            </w:r>
          </w:p>
        </w:tc>
      </w:tr>
      <w:tr w:rsidR="003214D5" w14:paraId="4553C261" w14:textId="77777777" w:rsidTr="004A28C0">
        <w:trPr>
          <w:trHeight w:val="470"/>
        </w:trPr>
        <w:tc>
          <w:tcPr>
            <w:tcW w:w="4773" w:type="dxa"/>
            <w:vAlign w:val="center"/>
          </w:tcPr>
          <w:p w14:paraId="1B8D7A68" w14:textId="77777777" w:rsidR="003214D5" w:rsidRPr="003214D5" w:rsidRDefault="003214D5" w:rsidP="00033151">
            <w:pPr>
              <w:pStyle w:val="Zakladny"/>
            </w:pPr>
            <w:r w:rsidRPr="003214D5">
              <w:t>Reprezentuje webovú štruktúru HTML kódu.</w:t>
            </w:r>
          </w:p>
        </w:tc>
        <w:tc>
          <w:tcPr>
            <w:tcW w:w="4774" w:type="dxa"/>
            <w:vAlign w:val="center"/>
          </w:tcPr>
          <w:p w14:paraId="1D9DAF1E" w14:textId="77777777" w:rsidR="003214D5" w:rsidRPr="003214D5" w:rsidRDefault="003214D5" w:rsidP="00033151">
            <w:pPr>
              <w:pStyle w:val="Zakladny"/>
            </w:pPr>
            <w:r w:rsidRPr="003214D5">
              <w:t>Slúži ako zjednodušená reprezentácia DOM.</w:t>
            </w:r>
          </w:p>
        </w:tc>
      </w:tr>
      <w:tr w:rsidR="003214D5" w14:paraId="4D368E5D" w14:textId="77777777" w:rsidTr="004A28C0">
        <w:trPr>
          <w:trHeight w:val="462"/>
        </w:trPr>
        <w:tc>
          <w:tcPr>
            <w:tcW w:w="4773" w:type="dxa"/>
            <w:vAlign w:val="center"/>
          </w:tcPr>
          <w:p w14:paraId="3954CAB8" w14:textId="77777777" w:rsidR="003214D5" w:rsidRPr="003214D5" w:rsidRDefault="003214D5" w:rsidP="00033151">
            <w:pPr>
              <w:pStyle w:val="Zakladny"/>
            </w:pPr>
            <w:r w:rsidRPr="003214D5">
              <w:t>Je možná manipulácia so zobrazenými elementami.</w:t>
            </w:r>
          </w:p>
        </w:tc>
        <w:tc>
          <w:tcPr>
            <w:tcW w:w="4774" w:type="dxa"/>
            <w:vAlign w:val="center"/>
          </w:tcPr>
          <w:p w14:paraId="04F1D9A0" w14:textId="77777777" w:rsidR="003214D5" w:rsidRPr="003214D5" w:rsidRDefault="003214D5" w:rsidP="00033151">
            <w:pPr>
              <w:pStyle w:val="Zakladny"/>
            </w:pPr>
            <w:r w:rsidRPr="003214D5">
              <w:t>Nie je možná manipulácia elementami zobrazeného na obrazovke.</w:t>
            </w:r>
          </w:p>
        </w:tc>
      </w:tr>
      <w:tr w:rsidR="003214D5" w14:paraId="51014871" w14:textId="77777777" w:rsidTr="004A28C0">
        <w:trPr>
          <w:trHeight w:val="462"/>
        </w:trPr>
        <w:tc>
          <w:tcPr>
            <w:tcW w:w="4773" w:type="dxa"/>
            <w:vAlign w:val="center"/>
          </w:tcPr>
          <w:p w14:paraId="41006B50" w14:textId="3885A011" w:rsidR="003214D5" w:rsidRPr="003214D5" w:rsidRDefault="005966A0" w:rsidP="00033151">
            <w:pPr>
              <w:pStyle w:val="Zakladny"/>
            </w:pPr>
            <w:r w:rsidRPr="003214D5">
              <w:t>Modifikácia</w:t>
            </w:r>
            <w:r w:rsidR="003214D5" w:rsidRPr="003214D5">
              <w:t xml:space="preserve"> v DOM spôsobí aktualizáciu celého DOM stromu.</w:t>
            </w:r>
          </w:p>
        </w:tc>
        <w:tc>
          <w:tcPr>
            <w:tcW w:w="4774" w:type="dxa"/>
            <w:vAlign w:val="center"/>
          </w:tcPr>
          <w:p w14:paraId="4821BA9F" w14:textId="77777777" w:rsidR="003214D5" w:rsidRPr="003214D5" w:rsidRDefault="003214D5" w:rsidP="00033151">
            <w:pPr>
              <w:pStyle w:val="Zakladny"/>
            </w:pPr>
            <w:r w:rsidRPr="003214D5">
              <w:t>Modifikácia aktualizuje iba relevantný uzol v strome.</w:t>
            </w:r>
          </w:p>
        </w:tc>
      </w:tr>
      <w:tr w:rsidR="003214D5" w14:paraId="0DFEC18A" w14:textId="77777777" w:rsidTr="004A28C0">
        <w:trPr>
          <w:trHeight w:val="462"/>
        </w:trPr>
        <w:tc>
          <w:tcPr>
            <w:tcW w:w="4773" w:type="dxa"/>
            <w:vAlign w:val="center"/>
          </w:tcPr>
          <w:p w14:paraId="3944F95C" w14:textId="77777777" w:rsidR="003214D5" w:rsidRPr="003214D5" w:rsidRDefault="003214D5" w:rsidP="00033151">
            <w:pPr>
              <w:pStyle w:val="Zakladny"/>
            </w:pPr>
            <w:r w:rsidRPr="003214D5">
              <w:t>Aktualizácia stránky je pomalá a neefektívna.</w:t>
            </w:r>
          </w:p>
        </w:tc>
        <w:tc>
          <w:tcPr>
            <w:tcW w:w="4774" w:type="dxa"/>
            <w:vAlign w:val="center"/>
          </w:tcPr>
          <w:p w14:paraId="261EFDE3" w14:textId="77777777" w:rsidR="003214D5" w:rsidRPr="003214D5" w:rsidRDefault="003214D5" w:rsidP="00033151">
            <w:pPr>
              <w:pStyle w:val="Zakladny"/>
            </w:pPr>
            <w:r w:rsidRPr="003214D5">
              <w:t>Proces aktualizácie je rýchly a efektívny.</w:t>
            </w:r>
          </w:p>
        </w:tc>
      </w:tr>
    </w:tbl>
    <w:p w14:paraId="48CD0F13" w14:textId="596A32FC" w:rsidR="0081657B" w:rsidRDefault="003214D5" w:rsidP="0081657B">
      <w:pPr>
        <w:pStyle w:val="Popis"/>
        <w:jc w:val="center"/>
      </w:pPr>
      <w:r>
        <w:t xml:space="preserve">Tab. </w:t>
      </w:r>
      <w:r>
        <w:fldChar w:fldCharType="begin"/>
      </w:r>
      <w:r>
        <w:instrText xml:space="preserve"> SEQ Tab. \* ARABIC </w:instrText>
      </w:r>
      <w:r>
        <w:fldChar w:fldCharType="separate"/>
      </w:r>
      <w:r w:rsidR="00B90367">
        <w:rPr>
          <w:noProof/>
        </w:rPr>
        <w:t>1</w:t>
      </w:r>
      <w:r>
        <w:fldChar w:fldCharType="end"/>
      </w:r>
      <w:r w:rsidR="00E43191">
        <w:t xml:space="preserve">: </w:t>
      </w:r>
      <w:r>
        <w:t xml:space="preserve"> Porovnanie rozdielov medzi DOM a</w:t>
      </w:r>
      <w:r w:rsidR="00AC0F12">
        <w:t> </w:t>
      </w:r>
      <w:r>
        <w:t>VDOM</w:t>
      </w:r>
    </w:p>
    <w:p w14:paraId="5AB7B481" w14:textId="7EDB8347" w:rsidR="00AC0F12" w:rsidRDefault="00AC0F12" w:rsidP="00AC0F12">
      <w:pPr>
        <w:pStyle w:val="Nadpis3urovne"/>
      </w:pPr>
      <w:bookmarkStart w:id="93" w:name="_Toc164521239"/>
      <w:r>
        <w:t>Porovnanie frameworko</w:t>
      </w:r>
      <w:r w:rsidR="002F78A4">
        <w:t>v</w:t>
      </w:r>
      <w:bookmarkEnd w:id="93"/>
    </w:p>
    <w:p w14:paraId="2F09E921" w14:textId="28C1622D" w:rsidR="00E43191" w:rsidRPr="00E43191" w:rsidRDefault="00E43191" w:rsidP="00033151">
      <w:pPr>
        <w:pStyle w:val="Zakladny"/>
      </w:pPr>
      <w:r>
        <w:t>Pri tvorbe moderných webových aplikácii</w:t>
      </w:r>
      <w:r w:rsidR="001C10DB">
        <w:t xml:space="preserve"> zohráva výber frontendového frameworku kľúčovú úlohu vzhľadom na efektivitu a výkonnosť. V tejto </w:t>
      </w:r>
      <w:r w:rsidR="005966A0">
        <w:t>časti</w:t>
      </w:r>
      <w:r w:rsidR="001C10DB">
        <w:t xml:space="preserve"> sa pozrieme na najpopulárnejšie frontendové frameworky ktorými sú React.js, Angular a Vue.</w:t>
      </w:r>
      <w:commentRangeStart w:id="94"/>
      <w:r w:rsidR="001C10DB">
        <w:t>js</w:t>
      </w:r>
      <w:commentRangeEnd w:id="94"/>
      <w:r w:rsidR="00E72063">
        <w:rPr>
          <w:rStyle w:val="Odkaznakomentr"/>
          <w:rFonts w:asciiTheme="minorHAnsi" w:hAnsiTheme="minorHAnsi" w:cstheme="minorBidi"/>
        </w:rPr>
        <w:commentReference w:id="94"/>
      </w:r>
      <w:r w:rsidR="001C10DB">
        <w:t xml:space="preserve">. </w:t>
      </w:r>
    </w:p>
    <w:p w14:paraId="75756DD1" w14:textId="77777777" w:rsidR="001C10DB" w:rsidRDefault="00E43191" w:rsidP="00033151">
      <w:pPr>
        <w:pStyle w:val="Zakladny"/>
      </w:pPr>
      <w:r>
        <w:rPr>
          <w:noProof/>
        </w:rPr>
        <w:lastRenderedPageBreak/>
        <w:drawing>
          <wp:inline distT="0" distB="0" distL="0" distR="0" wp14:anchorId="537AD074" wp14:editId="6C0FDD24">
            <wp:extent cx="5600700" cy="1928089"/>
            <wp:effectExtent l="0" t="0" r="0" b="0"/>
            <wp:docPr id="1438224631" name="Obrázok 1" descr="Obrázok, na ktorom je text, rad, vývoj,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4631" name="Obrázok 1" descr="Obrázok, na ktorom je text, rad, vývoj, snímka obrazovky&#10;&#10;Automaticky generovaný popis"/>
                    <pic:cNvPicPr/>
                  </pic:nvPicPr>
                  <pic:blipFill>
                    <a:blip r:embed="rId50"/>
                    <a:stretch>
                      <a:fillRect/>
                    </a:stretch>
                  </pic:blipFill>
                  <pic:spPr>
                    <a:xfrm>
                      <a:off x="0" y="0"/>
                      <a:ext cx="5602986" cy="1928876"/>
                    </a:xfrm>
                    <a:prstGeom prst="rect">
                      <a:avLst/>
                    </a:prstGeom>
                  </pic:spPr>
                </pic:pic>
              </a:graphicData>
            </a:graphic>
          </wp:inline>
        </w:drawing>
      </w:r>
    </w:p>
    <w:p w14:paraId="5FE12B29" w14:textId="6628701C" w:rsidR="00AC0F12" w:rsidRDefault="001C10DB" w:rsidP="001C10DB">
      <w:pPr>
        <w:pStyle w:val="Popis"/>
        <w:jc w:val="center"/>
      </w:pPr>
      <w:r>
        <w:t xml:space="preserve">Obr. </w:t>
      </w:r>
      <w:r>
        <w:fldChar w:fldCharType="begin"/>
      </w:r>
      <w:r>
        <w:instrText xml:space="preserve"> SEQ Obr. \* ARABIC </w:instrText>
      </w:r>
      <w:r>
        <w:fldChar w:fldCharType="separate"/>
      </w:r>
      <w:r w:rsidR="00A54E43">
        <w:rPr>
          <w:noProof/>
        </w:rPr>
        <w:t>29</w:t>
      </w:r>
      <w:r>
        <w:fldChar w:fldCharType="end"/>
      </w:r>
      <w:r>
        <w:t>: Grafické porovnanie počtu stiahnutí jednotlivých frameworkov</w:t>
      </w:r>
    </w:p>
    <w:tbl>
      <w:tblPr>
        <w:tblStyle w:val="Mriekatabuky"/>
        <w:tblW w:w="9381" w:type="dxa"/>
        <w:jc w:val="center"/>
        <w:tblLook w:val="04A0" w:firstRow="1" w:lastRow="0" w:firstColumn="1" w:lastColumn="0" w:noHBand="0" w:noVBand="1"/>
      </w:tblPr>
      <w:tblGrid>
        <w:gridCol w:w="3330"/>
        <w:gridCol w:w="3168"/>
        <w:gridCol w:w="2883"/>
      </w:tblGrid>
      <w:tr w:rsidR="007E02D5" w14:paraId="54D6DE7F" w14:textId="77777777" w:rsidTr="004220AD">
        <w:trPr>
          <w:trHeight w:val="398"/>
          <w:jc w:val="center"/>
        </w:trPr>
        <w:tc>
          <w:tcPr>
            <w:tcW w:w="3330" w:type="dxa"/>
            <w:shd w:val="clear" w:color="auto" w:fill="D9D9D9" w:themeFill="background1" w:themeFillShade="D9"/>
            <w:vAlign w:val="center"/>
          </w:tcPr>
          <w:p w14:paraId="2C4A0D52" w14:textId="7FA3B1F5" w:rsidR="007E02D5" w:rsidRPr="00EC2290" w:rsidRDefault="007E02D5" w:rsidP="00033151">
            <w:pPr>
              <w:pStyle w:val="Zakladny"/>
              <w:rPr>
                <w:lang w:val="en-US"/>
              </w:rPr>
            </w:pPr>
            <w:r w:rsidRPr="00EC2290">
              <w:rPr>
                <w:lang w:val="en-US"/>
              </w:rPr>
              <w:t>React.js</w:t>
            </w:r>
          </w:p>
        </w:tc>
        <w:tc>
          <w:tcPr>
            <w:tcW w:w="3168" w:type="dxa"/>
            <w:shd w:val="clear" w:color="auto" w:fill="D9D9D9" w:themeFill="background1" w:themeFillShade="D9"/>
            <w:vAlign w:val="center"/>
          </w:tcPr>
          <w:p w14:paraId="2FEDD2E4" w14:textId="47317608" w:rsidR="007E02D5" w:rsidRPr="00EC2290" w:rsidRDefault="007E02D5" w:rsidP="00033151">
            <w:pPr>
              <w:pStyle w:val="Zakladny"/>
              <w:rPr>
                <w:lang w:val="en-US"/>
              </w:rPr>
            </w:pPr>
            <w:r w:rsidRPr="00EC2290">
              <w:rPr>
                <w:lang w:val="en-US"/>
              </w:rPr>
              <w:t>Angular</w:t>
            </w:r>
          </w:p>
        </w:tc>
        <w:tc>
          <w:tcPr>
            <w:tcW w:w="2883" w:type="dxa"/>
            <w:shd w:val="clear" w:color="auto" w:fill="D9D9D9" w:themeFill="background1" w:themeFillShade="D9"/>
            <w:vAlign w:val="center"/>
          </w:tcPr>
          <w:p w14:paraId="51C02EF9" w14:textId="2509D261" w:rsidR="007E02D5" w:rsidRPr="00EC2290" w:rsidRDefault="007E02D5" w:rsidP="00033151">
            <w:pPr>
              <w:pStyle w:val="Zakladny"/>
              <w:rPr>
                <w:lang w:val="en-US"/>
              </w:rPr>
            </w:pPr>
            <w:r w:rsidRPr="00EC2290">
              <w:rPr>
                <w:lang w:val="en-US"/>
              </w:rPr>
              <w:t>Vue.js</w:t>
            </w:r>
          </w:p>
        </w:tc>
      </w:tr>
      <w:tr w:rsidR="007E02D5" w14:paraId="2B1325B0" w14:textId="77777777" w:rsidTr="004220AD">
        <w:trPr>
          <w:trHeight w:val="413"/>
          <w:jc w:val="center"/>
        </w:trPr>
        <w:tc>
          <w:tcPr>
            <w:tcW w:w="3330" w:type="dxa"/>
          </w:tcPr>
          <w:p w14:paraId="143CD72C" w14:textId="18EB35F0" w:rsidR="007E02D5" w:rsidRPr="00C43FF2" w:rsidRDefault="00C00E33" w:rsidP="00033151">
            <w:pPr>
              <w:pStyle w:val="Zakladny"/>
            </w:pPr>
            <w:r w:rsidRPr="00C43FF2">
              <w:t xml:space="preserve">Výkonovo efektívny vďaka použitiu VDOM, minimalizuje </w:t>
            </w:r>
            <w:r w:rsidR="00C43FF2" w:rsidRPr="00C43FF2">
              <w:t>náročnosť</w:t>
            </w:r>
            <w:r w:rsidRPr="00C43FF2">
              <w:t xml:space="preserve"> pri </w:t>
            </w:r>
            <w:r w:rsidR="00C43FF2" w:rsidRPr="00C43FF2">
              <w:t>vykresľovaní</w:t>
            </w:r>
          </w:p>
        </w:tc>
        <w:tc>
          <w:tcPr>
            <w:tcW w:w="3168" w:type="dxa"/>
          </w:tcPr>
          <w:p w14:paraId="7D177837" w14:textId="7A6721B0" w:rsidR="007E02D5" w:rsidRPr="00C43FF2" w:rsidRDefault="00C00E33" w:rsidP="00033151">
            <w:pPr>
              <w:pStyle w:val="Zakladny"/>
            </w:pPr>
            <w:r w:rsidRPr="00C43FF2">
              <w:t xml:space="preserve">Využíva </w:t>
            </w:r>
            <w:r w:rsidR="00C43FF2" w:rsidRPr="00C43FF2">
              <w:t>štandardnú</w:t>
            </w:r>
            <w:r w:rsidRPr="00C43FF2">
              <w:t xml:space="preserve"> prácu s DOM čo môže mať vplyv na výkon</w:t>
            </w:r>
          </w:p>
        </w:tc>
        <w:tc>
          <w:tcPr>
            <w:tcW w:w="2883" w:type="dxa"/>
          </w:tcPr>
          <w:p w14:paraId="086BCFE4" w14:textId="1A3A6425" w:rsidR="007E02D5" w:rsidRPr="00C43FF2" w:rsidRDefault="00C00E33" w:rsidP="00033151">
            <w:pPr>
              <w:pStyle w:val="Zakladny"/>
            </w:pPr>
            <w:r w:rsidRPr="00C43FF2">
              <w:t>Výkonovo efektívny vďaka využitiu VDOM</w:t>
            </w:r>
          </w:p>
        </w:tc>
      </w:tr>
      <w:tr w:rsidR="007E02D5" w14:paraId="1827427C" w14:textId="77777777" w:rsidTr="004220AD">
        <w:trPr>
          <w:trHeight w:val="398"/>
          <w:jc w:val="center"/>
        </w:trPr>
        <w:tc>
          <w:tcPr>
            <w:tcW w:w="3330" w:type="dxa"/>
          </w:tcPr>
          <w:p w14:paraId="18C5CFC8" w14:textId="0A62989D" w:rsidR="007E02D5" w:rsidRPr="00C43FF2" w:rsidRDefault="00C00E33" w:rsidP="00033151">
            <w:pPr>
              <w:pStyle w:val="Zakladny"/>
            </w:pPr>
            <w:r w:rsidRPr="00C43FF2">
              <w:t xml:space="preserve">Poskytuje väčšiu flexibilitu a voľnosť </w:t>
            </w:r>
          </w:p>
        </w:tc>
        <w:tc>
          <w:tcPr>
            <w:tcW w:w="3168" w:type="dxa"/>
          </w:tcPr>
          <w:p w14:paraId="77C0EFB0" w14:textId="2DC4D488" w:rsidR="007E02D5" w:rsidRPr="00C43FF2" w:rsidRDefault="00C00E33" w:rsidP="00033151">
            <w:pPr>
              <w:pStyle w:val="Zakladny"/>
            </w:pPr>
            <w:r w:rsidRPr="00C43FF2">
              <w:t>Robustnejší so štandardizovanou štruktúrou</w:t>
            </w:r>
          </w:p>
        </w:tc>
        <w:tc>
          <w:tcPr>
            <w:tcW w:w="2883" w:type="dxa"/>
          </w:tcPr>
          <w:p w14:paraId="3FB83071" w14:textId="72AD26F4" w:rsidR="007E02D5" w:rsidRPr="00C43FF2" w:rsidRDefault="00C00E33" w:rsidP="00033151">
            <w:pPr>
              <w:pStyle w:val="Zakladny"/>
            </w:pPr>
            <w:r w:rsidRPr="00C43FF2">
              <w:t>Flexibilný  a jednoduchý na začatie projektu</w:t>
            </w:r>
          </w:p>
        </w:tc>
      </w:tr>
      <w:tr w:rsidR="007E02D5" w14:paraId="074C569A" w14:textId="77777777" w:rsidTr="004220AD">
        <w:trPr>
          <w:trHeight w:val="398"/>
          <w:jc w:val="center"/>
        </w:trPr>
        <w:tc>
          <w:tcPr>
            <w:tcW w:w="3330" w:type="dxa"/>
          </w:tcPr>
          <w:p w14:paraId="364F8466" w14:textId="5A46E992" w:rsidR="007E02D5" w:rsidRPr="00C43FF2" w:rsidRDefault="007E02D5" w:rsidP="00033151">
            <w:pPr>
              <w:pStyle w:val="Zakladny"/>
            </w:pPr>
            <w:r w:rsidRPr="00C43FF2">
              <w:t xml:space="preserve">Krivka učenia je jemná </w:t>
            </w:r>
          </w:p>
        </w:tc>
        <w:tc>
          <w:tcPr>
            <w:tcW w:w="3168" w:type="dxa"/>
          </w:tcPr>
          <w:p w14:paraId="2396FC39" w14:textId="23338B9F" w:rsidR="007E02D5" w:rsidRPr="00C43FF2" w:rsidRDefault="007E02D5" w:rsidP="00033151">
            <w:pPr>
              <w:pStyle w:val="Zakladny"/>
            </w:pPr>
            <w:r w:rsidRPr="00C43FF2">
              <w:t xml:space="preserve">Krivka učenia je strmá kvôli </w:t>
            </w:r>
            <w:r w:rsidR="00C00E33" w:rsidRPr="00C43FF2">
              <w:t>nutnosti použitia TypeScriptu</w:t>
            </w:r>
          </w:p>
        </w:tc>
        <w:tc>
          <w:tcPr>
            <w:tcW w:w="2883" w:type="dxa"/>
          </w:tcPr>
          <w:p w14:paraId="7256CEE7" w14:textId="76971D0B" w:rsidR="007E02D5" w:rsidRPr="00C43FF2" w:rsidRDefault="00C00E33" w:rsidP="00033151">
            <w:pPr>
              <w:pStyle w:val="Zakladny"/>
            </w:pPr>
            <w:r w:rsidRPr="00C43FF2">
              <w:t>Krivka učenia je jemná</w:t>
            </w:r>
          </w:p>
        </w:tc>
      </w:tr>
    </w:tbl>
    <w:p w14:paraId="5F4B2D03" w14:textId="42D5C8BD" w:rsidR="001C10DB" w:rsidRDefault="00C00E33" w:rsidP="00C00E33">
      <w:pPr>
        <w:pStyle w:val="Popis"/>
        <w:jc w:val="center"/>
      </w:pPr>
      <w:r>
        <w:t xml:space="preserve">Tab. </w:t>
      </w:r>
      <w:r>
        <w:fldChar w:fldCharType="begin"/>
      </w:r>
      <w:r>
        <w:instrText xml:space="preserve"> SEQ Tab. \* ARABIC </w:instrText>
      </w:r>
      <w:r>
        <w:fldChar w:fldCharType="separate"/>
      </w:r>
      <w:r w:rsidR="00B90367">
        <w:rPr>
          <w:noProof/>
        </w:rPr>
        <w:t>2</w:t>
      </w:r>
      <w:r>
        <w:fldChar w:fldCharType="end"/>
      </w:r>
      <w:r>
        <w:t>: Porovnanie frontendových  frameworkov</w:t>
      </w:r>
    </w:p>
    <w:p w14:paraId="293E9FD3" w14:textId="77777777" w:rsidR="00EC2290" w:rsidRPr="00EC2290" w:rsidRDefault="00EC2290" w:rsidP="00EC2290"/>
    <w:p w14:paraId="4197F5D5" w14:textId="77777777" w:rsidR="00C43FF2" w:rsidRDefault="00C00E33" w:rsidP="00033151">
      <w:pPr>
        <w:pStyle w:val="Zakladny"/>
      </w:pPr>
      <w:r>
        <w:t xml:space="preserve">Každý z daných frameworkov má svoje výhody aj nevýhody, avšak pri rozhodovaní sme brali fakt obľúbenosti Reactu medzi vývojármi aj jeho podpore pri tvorbe SPA </w:t>
      </w:r>
      <w:commentRangeStart w:id="95"/>
      <w:r>
        <w:t>aplikácii</w:t>
      </w:r>
      <w:commentRangeEnd w:id="95"/>
      <w:r w:rsidR="00E72063">
        <w:rPr>
          <w:rStyle w:val="Odkaznakomentr"/>
          <w:rFonts w:asciiTheme="minorHAnsi" w:hAnsiTheme="minorHAnsi" w:cstheme="minorBidi"/>
        </w:rPr>
        <w:commentReference w:id="95"/>
      </w:r>
      <w:r>
        <w:t>.</w:t>
      </w:r>
      <w:r w:rsidR="00C43FF2">
        <w:t xml:space="preserve"> </w:t>
      </w:r>
    </w:p>
    <w:p w14:paraId="0227D552" w14:textId="19C0E143" w:rsidR="00C43FF2" w:rsidRPr="00C43FF2" w:rsidRDefault="00C43FF2" w:rsidP="00033151">
      <w:pPr>
        <w:pStyle w:val="Zakladny"/>
      </w:pPr>
      <w:r>
        <w:t xml:space="preserve">Pri tvorbe UI sme následne ešte spracovali analýzu pre výber knižnice pre CSS, ktorá nám ma uľahčiť tvorbu komponentov a responzívneho dizajnu, pričom najlepšie obstáli Bootstrap a Material UI. Pri výbere z dvoch kandidátov sme sa rozhodli pre Bootstrap nakoľko je veľmi </w:t>
      </w:r>
      <w:r w:rsidRPr="00C43FF2">
        <w:rPr>
          <w:i/>
          <w:iCs/>
        </w:rPr>
        <w:t>user-friendly</w:t>
      </w:r>
      <w:r>
        <w:rPr>
          <w:i/>
          <w:iCs/>
        </w:rPr>
        <w:t xml:space="preserve"> </w:t>
      </w:r>
      <w:r>
        <w:t>a má skvelú podporu responzívneho dizajnu a modifikáciu komponentov v prípade potreby.</w:t>
      </w:r>
    </w:p>
    <w:p w14:paraId="007EDA55" w14:textId="0259DDF2" w:rsidR="003A7E86" w:rsidRDefault="003A7E86" w:rsidP="003A7E86">
      <w:pPr>
        <w:pStyle w:val="Nadpis3urovne"/>
      </w:pPr>
      <w:bookmarkStart w:id="96" w:name="_Toc164521240"/>
      <w:r>
        <w:t>Bootstrap</w:t>
      </w:r>
      <w:bookmarkEnd w:id="96"/>
    </w:p>
    <w:p w14:paraId="10AB680A" w14:textId="63A208DB" w:rsidR="003A7E86" w:rsidRDefault="003A7E86" w:rsidP="00033151">
      <w:pPr>
        <w:pStyle w:val="Zakladny"/>
      </w:pPr>
      <w:r>
        <w:t xml:space="preserve">Bootstrap je open-source webový </w:t>
      </w:r>
      <w:proofErr w:type="spellStart"/>
      <w:r>
        <w:t>framework</w:t>
      </w:r>
      <w:proofErr w:type="spellEnd"/>
      <w:r>
        <w:t>/knižnica, na vytváranie</w:t>
      </w:r>
      <w:r w:rsidR="00177085">
        <w:t xml:space="preserve"> responzívnych </w:t>
      </w:r>
      <w:r>
        <w:t xml:space="preserve"> web stránok a</w:t>
      </w:r>
      <w:r w:rsidR="00177085">
        <w:t> </w:t>
      </w:r>
      <w:r>
        <w:t>aplikácii.</w:t>
      </w:r>
      <w:r w:rsidR="00177085">
        <w:t xml:space="preserve"> Bootstrap je veľkou kolekciou </w:t>
      </w:r>
      <w:r w:rsidR="003A5DC6">
        <w:t>znovu použiteľného</w:t>
      </w:r>
      <w:r w:rsidR="00177085">
        <w:t xml:space="preserve"> kódu </w:t>
      </w:r>
      <w:commentRangeStart w:id="97"/>
      <w:r w:rsidR="00177085">
        <w:t>napísaného</w:t>
      </w:r>
      <w:commentRangeEnd w:id="97"/>
      <w:r w:rsidR="00C43FF2">
        <w:rPr>
          <w:rStyle w:val="Odkaznakomentr"/>
          <w:rFonts w:asciiTheme="minorHAnsi" w:hAnsiTheme="minorHAnsi" w:cstheme="minorBidi"/>
        </w:rPr>
        <w:commentReference w:id="97"/>
      </w:r>
      <w:r w:rsidR="00177085">
        <w:t xml:space="preserve"> </w:t>
      </w:r>
      <w:r w:rsidR="00177085">
        <w:lastRenderedPageBreak/>
        <w:t xml:space="preserve">v HTML, CSS a JavaScripte. </w:t>
      </w:r>
      <w:r w:rsidR="003A5DC6">
        <w:t>Umožňuje</w:t>
      </w:r>
      <w:r w:rsidR="00177085">
        <w:t xml:space="preserve"> vývojárovi využiť viac času pri dizajn</w:t>
      </w:r>
      <w:r w:rsidR="002F78A4">
        <w:t>e</w:t>
      </w:r>
      <w:r w:rsidR="00177085">
        <w:t xml:space="preserve"> web stránky ako písania CSS kódu. Bootstrap patrí medzi poprednú CSS knižnicu pre responzívne HTML prvky a má veľkú podporu dizajnérov a </w:t>
      </w:r>
      <w:r w:rsidR="003A5DC6">
        <w:t>vývojárov</w:t>
      </w:r>
      <w:r w:rsidR="00177085">
        <w:t>.</w:t>
      </w:r>
    </w:p>
    <w:p w14:paraId="09DE3F2C" w14:textId="58DB0216" w:rsidR="005C46AE" w:rsidRDefault="003A5DC6" w:rsidP="00721BF8">
      <w:pPr>
        <w:pStyle w:val="Nadpis2urovne"/>
      </w:pPr>
      <w:bookmarkStart w:id="98" w:name="_Toc164521241"/>
      <w:r>
        <w:t>Backendové technológie</w:t>
      </w:r>
      <w:bookmarkEnd w:id="98"/>
    </w:p>
    <w:p w14:paraId="6CA11407" w14:textId="3BB2A4B7" w:rsidR="00B01FD0" w:rsidRDefault="00B01FD0" w:rsidP="00033151">
      <w:pPr>
        <w:pStyle w:val="Zakladny"/>
      </w:pPr>
      <w:r>
        <w:t>Dôležitou súčasťou aplikácie je samotná voľba technológie, ktorá bude zodpovedná za logiku. Pri výbere sme sa kládli dôraz na výber technológie, ktorá ma kompatibilitu s </w:t>
      </w:r>
      <w:proofErr w:type="spellStart"/>
      <w:r>
        <w:t>frontendovými</w:t>
      </w:r>
      <w:proofErr w:type="spellEnd"/>
      <w:r>
        <w:t xml:space="preserve"> technológiami ako je napr. React.js, ale takisto spĺňa požiadavky trojvrstvovej aplikácie. Na základe témy ktorou sa naša práca zaoberá</w:t>
      </w:r>
      <w:r w:rsidR="00403A36">
        <w:t xml:space="preserve"> OPC UA, sme sa rozhodli pre použitie .NET technológie, nakoľko .NET podporuje OPC UA a </w:t>
      </w:r>
      <w:r w:rsidR="00E72063">
        <w:t>disponuje</w:t>
      </w:r>
      <w:r w:rsidR="00403A36">
        <w:t xml:space="preserve"> knižnic</w:t>
      </w:r>
      <w:r w:rsidR="00E72063">
        <w:t>ami</w:t>
      </w:r>
      <w:r w:rsidR="00403A36">
        <w:t xml:space="preserve"> pre prácu s</w:t>
      </w:r>
      <w:r w:rsidR="00E72063">
        <w:t xml:space="preserve"> touto technológiou. </w:t>
      </w:r>
      <w:r w:rsidR="00C67296">
        <w:t>Pri porovnaní s inými sme dospeli k záveru, že ASP .NET Core je pre nás najlepšou voľbou</w:t>
      </w:r>
      <w:r w:rsidR="00403A36">
        <w:t>.</w:t>
      </w:r>
    </w:p>
    <w:tbl>
      <w:tblPr>
        <w:tblStyle w:val="Mriekatabuky"/>
        <w:tblW w:w="0" w:type="auto"/>
        <w:jc w:val="center"/>
        <w:tblLook w:val="04A0" w:firstRow="1" w:lastRow="0" w:firstColumn="1" w:lastColumn="0" w:noHBand="0" w:noVBand="1"/>
      </w:tblPr>
      <w:tblGrid>
        <w:gridCol w:w="4142"/>
        <w:gridCol w:w="4635"/>
      </w:tblGrid>
      <w:tr w:rsidR="00ED7F5C" w14:paraId="11DC732C" w14:textId="77777777" w:rsidTr="00EC2290">
        <w:trPr>
          <w:jc w:val="center"/>
        </w:trPr>
        <w:tc>
          <w:tcPr>
            <w:tcW w:w="4210" w:type="dxa"/>
            <w:shd w:val="clear" w:color="auto" w:fill="D9D9D9" w:themeFill="background1" w:themeFillShade="D9"/>
            <w:vAlign w:val="center"/>
          </w:tcPr>
          <w:p w14:paraId="615EE553" w14:textId="17C64EC9" w:rsidR="00ED7F5C" w:rsidRPr="00EC2290" w:rsidRDefault="00ED7F5C" w:rsidP="00033151">
            <w:pPr>
              <w:pStyle w:val="Zakladny"/>
            </w:pPr>
            <w:r w:rsidRPr="00EC2290">
              <w:t>ASP .NET</w:t>
            </w:r>
          </w:p>
        </w:tc>
        <w:tc>
          <w:tcPr>
            <w:tcW w:w="4717" w:type="dxa"/>
            <w:shd w:val="clear" w:color="auto" w:fill="D9D9D9" w:themeFill="background1" w:themeFillShade="D9"/>
            <w:vAlign w:val="center"/>
          </w:tcPr>
          <w:p w14:paraId="10907B72" w14:textId="63FF8155" w:rsidR="00ED7F5C" w:rsidRPr="00EC2290" w:rsidRDefault="00ED7F5C" w:rsidP="00033151">
            <w:pPr>
              <w:pStyle w:val="Zakladny"/>
            </w:pPr>
            <w:r w:rsidRPr="00EC2290">
              <w:t>Java Spring</w:t>
            </w:r>
          </w:p>
        </w:tc>
      </w:tr>
      <w:tr w:rsidR="00ED7F5C" w14:paraId="1E49F648" w14:textId="77777777" w:rsidTr="00EC2290">
        <w:trPr>
          <w:jc w:val="center"/>
        </w:trPr>
        <w:tc>
          <w:tcPr>
            <w:tcW w:w="4210" w:type="dxa"/>
          </w:tcPr>
          <w:p w14:paraId="513B1FA6" w14:textId="15064EAB" w:rsidR="00ED7F5C" w:rsidRDefault="00ED7F5C" w:rsidP="00033151">
            <w:pPr>
              <w:pStyle w:val="Zakladny"/>
            </w:pPr>
            <w:r>
              <w:t xml:space="preserve">Webový </w:t>
            </w:r>
            <w:proofErr w:type="spellStart"/>
            <w:r w:rsidR="00EC2290">
              <w:t>f</w:t>
            </w:r>
            <w:r>
              <w:t>ramework</w:t>
            </w:r>
            <w:proofErr w:type="spellEnd"/>
            <w:r>
              <w:t>, open-source</w:t>
            </w:r>
          </w:p>
        </w:tc>
        <w:tc>
          <w:tcPr>
            <w:tcW w:w="4717" w:type="dxa"/>
          </w:tcPr>
          <w:p w14:paraId="6439F3C7" w14:textId="563BE6E8" w:rsidR="00ED7F5C" w:rsidRDefault="00ED7F5C" w:rsidP="00033151">
            <w:pPr>
              <w:pStyle w:val="Zakladny"/>
            </w:pPr>
            <w:r>
              <w:t xml:space="preserve">Java </w:t>
            </w:r>
            <w:proofErr w:type="spellStart"/>
            <w:r w:rsidR="00EC2290">
              <w:t>f</w:t>
            </w:r>
            <w:r>
              <w:t>ramework</w:t>
            </w:r>
            <w:proofErr w:type="spellEnd"/>
            <w:r>
              <w:t>, open-source</w:t>
            </w:r>
          </w:p>
        </w:tc>
      </w:tr>
      <w:tr w:rsidR="00ED7F5C" w14:paraId="3B1CB3C8" w14:textId="77777777" w:rsidTr="00EC2290">
        <w:trPr>
          <w:jc w:val="center"/>
        </w:trPr>
        <w:tc>
          <w:tcPr>
            <w:tcW w:w="4210" w:type="dxa"/>
          </w:tcPr>
          <w:p w14:paraId="1679EB98" w14:textId="464DD1AC" w:rsidR="00ED7F5C" w:rsidRDefault="00ED7F5C" w:rsidP="00033151">
            <w:pPr>
              <w:pStyle w:val="Zakladny"/>
            </w:pPr>
            <w:r>
              <w:t>Krivka učenia je mierna</w:t>
            </w:r>
          </w:p>
        </w:tc>
        <w:tc>
          <w:tcPr>
            <w:tcW w:w="4717" w:type="dxa"/>
          </w:tcPr>
          <w:p w14:paraId="5E4FEBFA" w14:textId="65CCFF0F" w:rsidR="00ED7F5C" w:rsidRDefault="00ED7F5C" w:rsidP="00033151">
            <w:pPr>
              <w:pStyle w:val="Zakladny"/>
            </w:pPr>
            <w:r>
              <w:t>Krivka učenia je strmá</w:t>
            </w:r>
          </w:p>
        </w:tc>
      </w:tr>
      <w:tr w:rsidR="00ED7F5C" w14:paraId="50A8ED0D" w14:textId="77777777" w:rsidTr="00EC2290">
        <w:trPr>
          <w:jc w:val="center"/>
        </w:trPr>
        <w:tc>
          <w:tcPr>
            <w:tcW w:w="4210" w:type="dxa"/>
          </w:tcPr>
          <w:p w14:paraId="5729D0F4" w14:textId="58D27438" w:rsidR="00ED7F5C" w:rsidRDefault="00ED7F5C" w:rsidP="00033151">
            <w:pPr>
              <w:pStyle w:val="Zakladny"/>
            </w:pPr>
            <w:r>
              <w:t>Vývoj aplikácii pre podniky</w:t>
            </w:r>
          </w:p>
        </w:tc>
        <w:tc>
          <w:tcPr>
            <w:tcW w:w="4717" w:type="dxa"/>
          </w:tcPr>
          <w:p w14:paraId="7A41FD8C" w14:textId="1EDD8ABC" w:rsidR="00ED7F5C" w:rsidRDefault="00ED7F5C" w:rsidP="00033151">
            <w:pPr>
              <w:pStyle w:val="Zakladny"/>
            </w:pPr>
            <w:r>
              <w:t>Robustné, škálovateľné podnikové aplikácie</w:t>
            </w:r>
          </w:p>
        </w:tc>
      </w:tr>
      <w:tr w:rsidR="00ED7F5C" w14:paraId="486EA5B8" w14:textId="77777777" w:rsidTr="00EC2290">
        <w:trPr>
          <w:jc w:val="center"/>
        </w:trPr>
        <w:tc>
          <w:tcPr>
            <w:tcW w:w="4210" w:type="dxa"/>
          </w:tcPr>
          <w:p w14:paraId="6001A5FF" w14:textId="3D897921" w:rsidR="00ED7F5C" w:rsidRDefault="00ED7F5C" w:rsidP="00033151">
            <w:pPr>
              <w:pStyle w:val="Zakladny"/>
            </w:pPr>
            <w:r>
              <w:t xml:space="preserve">Veľmi efektívny a rýchly </w:t>
            </w:r>
            <w:proofErr w:type="spellStart"/>
            <w:r>
              <w:t>framework</w:t>
            </w:r>
            <w:proofErr w:type="spellEnd"/>
          </w:p>
        </w:tc>
        <w:tc>
          <w:tcPr>
            <w:tcW w:w="4717" w:type="dxa"/>
          </w:tcPr>
          <w:p w14:paraId="3A4A1E06" w14:textId="091E5B8F" w:rsidR="00ED7F5C" w:rsidRDefault="00ED7F5C" w:rsidP="00033151">
            <w:pPr>
              <w:pStyle w:val="Zakladny"/>
            </w:pPr>
            <w:r>
              <w:t xml:space="preserve">Veľmi efektívny a rýchly </w:t>
            </w:r>
            <w:proofErr w:type="spellStart"/>
            <w:r>
              <w:t>framework</w:t>
            </w:r>
            <w:proofErr w:type="spellEnd"/>
          </w:p>
        </w:tc>
      </w:tr>
      <w:tr w:rsidR="00ED7F5C" w14:paraId="16B38070" w14:textId="77777777" w:rsidTr="00EC2290">
        <w:trPr>
          <w:jc w:val="center"/>
        </w:trPr>
        <w:tc>
          <w:tcPr>
            <w:tcW w:w="4210" w:type="dxa"/>
          </w:tcPr>
          <w:p w14:paraId="4B34EE19" w14:textId="0FE97F10" w:rsidR="00ED7F5C" w:rsidRDefault="00ED7F5C" w:rsidP="00033151">
            <w:pPr>
              <w:pStyle w:val="Zakladny"/>
            </w:pPr>
            <w:r>
              <w:t>Podpora trojvrstvovej architektúry, možnosť využiť s </w:t>
            </w:r>
            <w:proofErr w:type="spellStart"/>
            <w:r>
              <w:t>frontendovými</w:t>
            </w:r>
            <w:proofErr w:type="spellEnd"/>
            <w:r>
              <w:t xml:space="preserve"> frameworkami</w:t>
            </w:r>
          </w:p>
        </w:tc>
        <w:tc>
          <w:tcPr>
            <w:tcW w:w="4717" w:type="dxa"/>
          </w:tcPr>
          <w:p w14:paraId="489EFF43" w14:textId="7C768DE6" w:rsidR="00ED7F5C" w:rsidRDefault="00ED7F5C" w:rsidP="00033151">
            <w:pPr>
              <w:pStyle w:val="Zakladny"/>
            </w:pPr>
            <w:r>
              <w:t>Podpora trojvrstvovej architektúry, možnosť využiť s </w:t>
            </w:r>
            <w:proofErr w:type="spellStart"/>
            <w:r>
              <w:t>frontendovými</w:t>
            </w:r>
            <w:proofErr w:type="spellEnd"/>
            <w:r>
              <w:t xml:space="preserve"> frameworkami</w:t>
            </w:r>
          </w:p>
        </w:tc>
      </w:tr>
    </w:tbl>
    <w:p w14:paraId="5E68D463" w14:textId="4331C273" w:rsidR="00403A36" w:rsidRPr="00B01FD0" w:rsidRDefault="00ED7F5C" w:rsidP="00ED7F5C">
      <w:pPr>
        <w:pStyle w:val="Popis"/>
        <w:jc w:val="center"/>
      </w:pPr>
      <w:r>
        <w:t xml:space="preserve">Tab. </w:t>
      </w:r>
      <w:r>
        <w:fldChar w:fldCharType="begin"/>
      </w:r>
      <w:r>
        <w:instrText xml:space="preserve"> SEQ Tab. \* ARABIC </w:instrText>
      </w:r>
      <w:r>
        <w:fldChar w:fldCharType="separate"/>
      </w:r>
      <w:r w:rsidR="00B90367">
        <w:rPr>
          <w:noProof/>
        </w:rPr>
        <w:t>3</w:t>
      </w:r>
      <w:r>
        <w:fldChar w:fldCharType="end"/>
      </w:r>
      <w:r>
        <w:t xml:space="preserve">: Porovnanie </w:t>
      </w:r>
      <w:r w:rsidR="005966A0">
        <w:t>bekhendových</w:t>
      </w:r>
      <w:r>
        <w:t xml:space="preserve"> frameworkov ASP .NET a Java Spring</w:t>
      </w:r>
    </w:p>
    <w:p w14:paraId="0E45FCA5" w14:textId="54C38DBB" w:rsidR="005C46AE" w:rsidRDefault="00790F4D" w:rsidP="00721BF8">
      <w:pPr>
        <w:pStyle w:val="Nadpis2urovne"/>
      </w:pPr>
      <w:bookmarkStart w:id="99" w:name="_Toc164521242"/>
      <w:r>
        <w:t>Databázové technológie</w:t>
      </w:r>
      <w:bookmarkEnd w:id="99"/>
    </w:p>
    <w:p w14:paraId="2F69C0BE" w14:textId="77777777" w:rsidR="00E52CEB" w:rsidRDefault="00C67296" w:rsidP="00033151">
      <w:pPr>
        <w:pStyle w:val="Zakladny"/>
      </w:pPr>
      <w:r>
        <w:t xml:space="preserve">Technológie, ktoré pracujú s dátami sú dôležitou súčasťou moderných softvérových aplikácii, </w:t>
      </w:r>
      <w:r w:rsidR="00E52CEB">
        <w:t>keďže</w:t>
      </w:r>
      <w:r>
        <w:t xml:space="preserve"> bez nich by sme nevedeli </w:t>
      </w:r>
      <w:r w:rsidR="00E52CEB">
        <w:t>uchovávať</w:t>
      </w:r>
      <w:r>
        <w:t xml:space="preserve"> </w:t>
      </w:r>
      <w:r w:rsidR="00E52CEB">
        <w:t>dáta</w:t>
      </w:r>
      <w:r>
        <w:t xml:space="preserve"> a následne sa k nim </w:t>
      </w:r>
      <w:r w:rsidR="00E52CEB">
        <w:t>vrátiť a pracovať s nimi</w:t>
      </w:r>
      <w:r>
        <w:t>.</w:t>
      </w:r>
    </w:p>
    <w:p w14:paraId="25C03581" w14:textId="33FAB849" w:rsidR="00E52CEB" w:rsidRDefault="00E52CEB" w:rsidP="00E52CEB">
      <w:pPr>
        <w:pStyle w:val="Nadpis3urovne"/>
      </w:pPr>
      <w:bookmarkStart w:id="100" w:name="_Toc164521243"/>
      <w:r>
        <w:t>Porovnanie databáz</w:t>
      </w:r>
      <w:bookmarkEnd w:id="100"/>
    </w:p>
    <w:p w14:paraId="29363BD0" w14:textId="071402E8" w:rsidR="00E52CEB" w:rsidRDefault="00C67296" w:rsidP="00033151">
      <w:pPr>
        <w:pStyle w:val="Zakladny"/>
      </w:pPr>
      <w:r>
        <w:t xml:space="preserve"> Pri výbere typu databázy </w:t>
      </w:r>
      <w:r w:rsidR="00A14725">
        <w:t xml:space="preserve">je </w:t>
      </w:r>
      <w:r w:rsidR="00E52CEB">
        <w:t xml:space="preserve">dôležité </w:t>
      </w:r>
      <w:r w:rsidR="00A14725">
        <w:t xml:space="preserve">sa </w:t>
      </w:r>
      <w:r w:rsidR="00E52CEB">
        <w:t>zamyslieť,</w:t>
      </w:r>
      <w:r w:rsidR="00A14725">
        <w:t xml:space="preserve"> </w:t>
      </w:r>
      <w:r w:rsidR="00E52CEB">
        <w:t>č</w:t>
      </w:r>
      <w:r w:rsidR="00A14725">
        <w:t xml:space="preserve">i budeme </w:t>
      </w:r>
      <w:r w:rsidR="00E52CEB">
        <w:t>potrebovať</w:t>
      </w:r>
      <w:r w:rsidR="00A14725">
        <w:t xml:space="preserve"> </w:t>
      </w:r>
      <w:r w:rsidR="00E52CEB">
        <w:t>štruktúrovanú</w:t>
      </w:r>
      <w:r w:rsidR="00A14725">
        <w:t xml:space="preserve"> </w:t>
      </w:r>
      <w:r w:rsidR="00E52CEB">
        <w:t>databázu</w:t>
      </w:r>
      <w:r w:rsidR="00A14725">
        <w:t xml:space="preserve"> (SQL) alebo </w:t>
      </w:r>
      <w:r w:rsidR="00E52CEB">
        <w:t>neštruktúrovanú</w:t>
      </w:r>
      <w:r w:rsidR="00A14725">
        <w:t xml:space="preserve"> (NoSQL). </w:t>
      </w:r>
    </w:p>
    <w:p w14:paraId="72C0FFD5" w14:textId="6AF9B4AB" w:rsidR="00790F4D" w:rsidRPr="00E52CEB" w:rsidRDefault="00E52CEB" w:rsidP="00E52CEB">
      <w:pPr>
        <w:rPr>
          <w:rFonts w:ascii="Times New Roman" w:hAnsi="Times New Roman" w:cs="Times New Roman"/>
          <w:sz w:val="24"/>
          <w:szCs w:val="32"/>
        </w:rPr>
      </w:pPr>
      <w:r>
        <w:br w:type="page"/>
      </w:r>
    </w:p>
    <w:tbl>
      <w:tblPr>
        <w:tblStyle w:val="Mriekatabuky"/>
        <w:tblW w:w="9018" w:type="dxa"/>
        <w:jc w:val="center"/>
        <w:tblLook w:val="04A0" w:firstRow="1" w:lastRow="0" w:firstColumn="1" w:lastColumn="0" w:noHBand="0" w:noVBand="1"/>
      </w:tblPr>
      <w:tblGrid>
        <w:gridCol w:w="4463"/>
        <w:gridCol w:w="4555"/>
      </w:tblGrid>
      <w:tr w:rsidR="00A14725" w14:paraId="4A89D8D5" w14:textId="77777777" w:rsidTr="00E52CEB">
        <w:trPr>
          <w:jc w:val="center"/>
        </w:trPr>
        <w:tc>
          <w:tcPr>
            <w:tcW w:w="4463" w:type="dxa"/>
            <w:shd w:val="clear" w:color="auto" w:fill="D9D9D9" w:themeFill="background1" w:themeFillShade="D9"/>
            <w:vAlign w:val="center"/>
          </w:tcPr>
          <w:p w14:paraId="5F5F106D" w14:textId="7E6BD125" w:rsidR="00A14725" w:rsidRPr="00EC2290" w:rsidRDefault="00A14725" w:rsidP="00033151">
            <w:pPr>
              <w:pStyle w:val="Zakladny"/>
            </w:pPr>
            <w:r w:rsidRPr="00EC2290">
              <w:lastRenderedPageBreak/>
              <w:t>SQL (MySQL)</w:t>
            </w:r>
          </w:p>
        </w:tc>
        <w:tc>
          <w:tcPr>
            <w:tcW w:w="4555" w:type="dxa"/>
            <w:shd w:val="clear" w:color="auto" w:fill="D9D9D9" w:themeFill="background1" w:themeFillShade="D9"/>
            <w:vAlign w:val="center"/>
          </w:tcPr>
          <w:p w14:paraId="5D06020F" w14:textId="41AC63D0" w:rsidR="00A14725" w:rsidRPr="00EC2290" w:rsidRDefault="00A14725" w:rsidP="00033151">
            <w:pPr>
              <w:pStyle w:val="Zakladny"/>
            </w:pPr>
            <w:r w:rsidRPr="00EC2290">
              <w:t>NoSQL (</w:t>
            </w:r>
            <w:proofErr w:type="spellStart"/>
            <w:r w:rsidRPr="00EC2290">
              <w:t>MongoDB</w:t>
            </w:r>
            <w:proofErr w:type="spellEnd"/>
            <w:r w:rsidRPr="00EC2290">
              <w:t>)</w:t>
            </w:r>
          </w:p>
        </w:tc>
      </w:tr>
      <w:tr w:rsidR="00A14725" w14:paraId="09FD5B0E" w14:textId="77777777" w:rsidTr="00EC2290">
        <w:trPr>
          <w:jc w:val="center"/>
        </w:trPr>
        <w:tc>
          <w:tcPr>
            <w:tcW w:w="4463" w:type="dxa"/>
          </w:tcPr>
          <w:p w14:paraId="255045FD" w14:textId="2FB454E7" w:rsidR="00A14725" w:rsidRDefault="00A14725" w:rsidP="00033151">
            <w:pPr>
              <w:pStyle w:val="Zakladny"/>
            </w:pPr>
            <w:r>
              <w:t>Relačný databázový systém</w:t>
            </w:r>
          </w:p>
        </w:tc>
        <w:tc>
          <w:tcPr>
            <w:tcW w:w="4555" w:type="dxa"/>
          </w:tcPr>
          <w:p w14:paraId="1399AFE3" w14:textId="10392305" w:rsidR="00A14725" w:rsidRDefault="00E52CEB" w:rsidP="00033151">
            <w:pPr>
              <w:pStyle w:val="Zakladny"/>
            </w:pPr>
            <w:r>
              <w:t>Distribuovaný databázový system</w:t>
            </w:r>
          </w:p>
        </w:tc>
      </w:tr>
      <w:tr w:rsidR="00E52CEB" w14:paraId="0F9B2052" w14:textId="77777777" w:rsidTr="00EC2290">
        <w:trPr>
          <w:jc w:val="center"/>
        </w:trPr>
        <w:tc>
          <w:tcPr>
            <w:tcW w:w="4463" w:type="dxa"/>
          </w:tcPr>
          <w:p w14:paraId="0BC175C4" w14:textId="32A29CDE" w:rsidR="00E52CEB" w:rsidRDefault="00E52CEB" w:rsidP="00033151">
            <w:pPr>
              <w:pStyle w:val="Zakladny"/>
            </w:pPr>
            <w:r>
              <w:t>Tabuľky s fixnými riadkami a stĺpcami</w:t>
            </w:r>
          </w:p>
        </w:tc>
        <w:tc>
          <w:tcPr>
            <w:tcW w:w="4555" w:type="dxa"/>
          </w:tcPr>
          <w:p w14:paraId="17CF87D8" w14:textId="0421A7B7" w:rsidR="00E52CEB" w:rsidRDefault="00E52CEB" w:rsidP="00033151">
            <w:pPr>
              <w:pStyle w:val="Zakladny"/>
            </w:pPr>
            <w:r>
              <w:t xml:space="preserve">Dokumenty JSON, grafy, tabuľky s riadkami a dynamickými stĺpcami, </w:t>
            </w:r>
            <w:proofErr w:type="spellStart"/>
            <w:r w:rsidRPr="00E52CEB">
              <w:rPr>
                <w:i/>
                <w:iCs/>
              </w:rPr>
              <w:t>key-pair</w:t>
            </w:r>
            <w:proofErr w:type="spellEnd"/>
            <w:r>
              <w:t xml:space="preserve"> hodnoty</w:t>
            </w:r>
          </w:p>
        </w:tc>
      </w:tr>
      <w:tr w:rsidR="00E52CEB" w14:paraId="11AD3BD6" w14:textId="77777777" w:rsidTr="00EC2290">
        <w:trPr>
          <w:jc w:val="center"/>
        </w:trPr>
        <w:tc>
          <w:tcPr>
            <w:tcW w:w="4463" w:type="dxa"/>
          </w:tcPr>
          <w:p w14:paraId="1AB1F574" w14:textId="48E748A4" w:rsidR="00E52CEB" w:rsidRDefault="00E52CEB" w:rsidP="00033151">
            <w:pPr>
              <w:pStyle w:val="Zakladny"/>
            </w:pPr>
            <w:r>
              <w:t>Pevná Štruktúra</w:t>
            </w:r>
          </w:p>
        </w:tc>
        <w:tc>
          <w:tcPr>
            <w:tcW w:w="4555" w:type="dxa"/>
          </w:tcPr>
          <w:p w14:paraId="382229E0" w14:textId="41C94062" w:rsidR="00E52CEB" w:rsidRDefault="00E52CEB" w:rsidP="00033151">
            <w:pPr>
              <w:pStyle w:val="Zakladny"/>
            </w:pPr>
            <w:r>
              <w:t>Flexibilná štruktúra</w:t>
            </w:r>
          </w:p>
        </w:tc>
      </w:tr>
      <w:tr w:rsidR="00E52CEB" w14:paraId="11728560" w14:textId="77777777" w:rsidTr="00EC2290">
        <w:trPr>
          <w:jc w:val="center"/>
        </w:trPr>
        <w:tc>
          <w:tcPr>
            <w:tcW w:w="4463" w:type="dxa"/>
          </w:tcPr>
          <w:p w14:paraId="457A8D86" w14:textId="6D88F64B" w:rsidR="00E52CEB" w:rsidRDefault="00E52CEB" w:rsidP="00033151">
            <w:pPr>
              <w:pStyle w:val="Zakladny"/>
            </w:pPr>
            <w:r>
              <w:t>Škálovanie je vertikálne, (zväčšenie s väčším serverom)</w:t>
            </w:r>
          </w:p>
        </w:tc>
        <w:tc>
          <w:tcPr>
            <w:tcW w:w="4555" w:type="dxa"/>
          </w:tcPr>
          <w:p w14:paraId="0994183D" w14:textId="0ED8C497" w:rsidR="00E52CEB" w:rsidRDefault="00E52CEB" w:rsidP="00033151">
            <w:pPr>
              <w:pStyle w:val="Zakladny"/>
            </w:pPr>
            <w:r>
              <w:t>Škálovanie je horizontálne, rozšírenie naprieč komoditnými servermi</w:t>
            </w:r>
          </w:p>
        </w:tc>
      </w:tr>
    </w:tbl>
    <w:p w14:paraId="6E0E99D8" w14:textId="12DB5EFB" w:rsidR="00A14725" w:rsidRPr="00BE1AD7" w:rsidRDefault="00E52CEB" w:rsidP="00E52CEB">
      <w:pPr>
        <w:pStyle w:val="Popis"/>
        <w:jc w:val="center"/>
        <w:rPr>
          <w:lang w:val="en-US"/>
        </w:rPr>
      </w:pPr>
      <w:r>
        <w:t xml:space="preserve">Tab. </w:t>
      </w:r>
      <w:r>
        <w:fldChar w:fldCharType="begin"/>
      </w:r>
      <w:r>
        <w:instrText xml:space="preserve"> SEQ Tab. \* ARABIC </w:instrText>
      </w:r>
      <w:r>
        <w:fldChar w:fldCharType="separate"/>
      </w:r>
      <w:r w:rsidR="00B90367">
        <w:rPr>
          <w:noProof/>
        </w:rPr>
        <w:t>4</w:t>
      </w:r>
      <w:r>
        <w:fldChar w:fldCharType="end"/>
      </w:r>
      <w:r>
        <w:t>: Porovnanie vlastností SQL a NoSQL databázy</w:t>
      </w:r>
    </w:p>
    <w:p w14:paraId="76762BB5" w14:textId="77777777" w:rsidR="00BE1AD7" w:rsidRDefault="00E52CEB" w:rsidP="00033151">
      <w:pPr>
        <w:pStyle w:val="Zakladny"/>
      </w:pPr>
      <w:r>
        <w:t xml:space="preserve">Na základe požiadaviek našej aplikácie, na uchovávanie dát pre OPC UA servery nám </w:t>
      </w:r>
      <w:commentRangeStart w:id="101"/>
      <w:r>
        <w:t>viac</w:t>
      </w:r>
      <w:commentRangeEnd w:id="101"/>
      <w:r w:rsidR="00BE1AD7">
        <w:rPr>
          <w:rStyle w:val="Odkaznakomentr"/>
          <w:rFonts w:asciiTheme="minorHAnsi" w:hAnsiTheme="minorHAnsi" w:cstheme="minorBidi"/>
        </w:rPr>
        <w:commentReference w:id="101"/>
      </w:r>
      <w:r>
        <w:t xml:space="preserve"> vyhovuje využiť SQL databázu, nakoľko naše dáta budú štruktúrované</w:t>
      </w:r>
      <w:r w:rsidR="00A34A5E">
        <w:t xml:space="preserve">. </w:t>
      </w:r>
    </w:p>
    <w:p w14:paraId="3587509F" w14:textId="210FCE9D" w:rsidR="00BE1AD7" w:rsidRDefault="00A34A5E" w:rsidP="00033151">
      <w:pPr>
        <w:pStyle w:val="Zakladny"/>
      </w:pPr>
      <w:proofErr w:type="spellStart"/>
      <w:r>
        <w:t>Eclipse</w:t>
      </w:r>
      <w:proofErr w:type="spellEnd"/>
      <w:r>
        <w:t xml:space="preserve"> </w:t>
      </w:r>
      <w:proofErr w:type="spellStart"/>
      <w:r>
        <w:t>BaSyx</w:t>
      </w:r>
      <w:proofErr w:type="spellEnd"/>
      <w:r>
        <w:t xml:space="preserve"> využíva na perzistenciu dát NoSQL databázu nakoľko dáta sú veľmi flexibilné. Vzhľadom na tieto fakty budeme pre perzistenciu dát pre komponenty využívať </w:t>
      </w:r>
      <w:proofErr w:type="spellStart"/>
      <w:r>
        <w:t>MongoDB</w:t>
      </w:r>
      <w:proofErr w:type="spellEnd"/>
      <w:r>
        <w:t xml:space="preserve">, ktorú majú komponenty už nakonfigurovanú a umožňuje nám ju využívať v </w:t>
      </w:r>
      <w:proofErr w:type="spellStart"/>
      <w:r>
        <w:t>Dockeri</w:t>
      </w:r>
      <w:proofErr w:type="spellEnd"/>
      <w:r>
        <w:t xml:space="preserve">. </w:t>
      </w:r>
    </w:p>
    <w:p w14:paraId="211B48AB" w14:textId="3C8F47A4" w:rsidR="00794EF7" w:rsidRPr="00794EF7" w:rsidRDefault="00A34A5E" w:rsidP="00033151">
      <w:pPr>
        <w:pStyle w:val="Zakladny"/>
      </w:pPr>
      <w:r>
        <w:t>Pri voľbe SQL databázy sme mali na výber z množstva možností, ale rozhodli sme sa pre MySQL vzhľadom na jej ľahkú konfiguráciu a takisto aj podporu v </w:t>
      </w:r>
      <w:proofErr w:type="spellStart"/>
      <w:r>
        <w:t>Dockeri</w:t>
      </w:r>
      <w:proofErr w:type="spellEnd"/>
      <w:r>
        <w:t>, ktorý budeme využívať a spomenieme ho v ďalšej sekcii. K samotnej štruktúre dát pre obe databázy sa dostaneme v ďalších kapitolách pri návrhu databázového modelu.</w:t>
      </w:r>
      <w:r w:rsidR="00E52CEB">
        <w:t xml:space="preserve"> </w:t>
      </w:r>
    </w:p>
    <w:p w14:paraId="3236F92A" w14:textId="1DA9A9F0" w:rsidR="005966A0" w:rsidRDefault="005966A0" w:rsidP="00721BF8">
      <w:pPr>
        <w:pStyle w:val="Nadpis2urovne"/>
      </w:pPr>
      <w:bookmarkStart w:id="102" w:name="_Toc164521244"/>
      <w:r>
        <w:t>Technológie pre infraštruktúru</w:t>
      </w:r>
      <w:bookmarkEnd w:id="102"/>
    </w:p>
    <w:p w14:paraId="2F052674" w14:textId="77777777" w:rsidR="00813735" w:rsidRDefault="00721BF8" w:rsidP="00033151">
      <w:pPr>
        <w:pStyle w:val="Zakladny"/>
      </w:pPr>
      <w:r>
        <w:t>Infraštruktúra aplikácie predstavuje základnú kostru a prostredie, ktoré sú neoddeliteľnou súčasťou chodu aplikácie. Pri tvorení infraštruktúry aplikácie sme dbali na dôraz aby bola aplikácia multiplatformová a</w:t>
      </w:r>
      <w:r w:rsidR="00513CC8">
        <w:t> </w:t>
      </w:r>
      <w:r>
        <w:t>škálovateľná</w:t>
      </w:r>
      <w:r w:rsidR="00513CC8">
        <w:t xml:space="preserve">. Tieto požiadavky nám umožňuje v oboch smeroch práve Docker. </w:t>
      </w:r>
    </w:p>
    <w:p w14:paraId="23791543" w14:textId="32DEECD0" w:rsidR="00721BF8" w:rsidRPr="00721BF8" w:rsidRDefault="00513CC8" w:rsidP="00033151">
      <w:pPr>
        <w:pStyle w:val="Zakladny"/>
      </w:pPr>
      <w:r>
        <w:t>Docker nám umožňuje zabalenie samotnej aplikácie, databáz a AAS komponentov do kontajnerov, ktoré sú nezávislé na operačnom systéme. Tento prístup umožňuje jednoduché nasadenie a spustenie na rôznych platformách</w:t>
      </w:r>
      <w:r w:rsidR="000A3473">
        <w:t xml:space="preserve"> (</w:t>
      </w:r>
      <w:r w:rsidR="00DF0205">
        <w:t xml:space="preserve">AWS, </w:t>
      </w:r>
      <w:proofErr w:type="spellStart"/>
      <w:r w:rsidR="00DF0205">
        <w:t>Azure</w:t>
      </w:r>
      <w:proofErr w:type="spellEnd"/>
      <w:r w:rsidR="000A3473">
        <w:t>)</w:t>
      </w:r>
      <w:r>
        <w:t xml:space="preserve"> bez zbytočného ladenia a konfigurácie. Okrem toho Docker poskytuje prostredie pre škálovateľne nasadenie aplikácie, čo podporuje efektívne využitie zdrojov a rýchlu rekciu na zmenu požiadaviek. </w:t>
      </w:r>
    </w:p>
    <w:p w14:paraId="482CC42B" w14:textId="506BF7BA" w:rsidR="006A62DF" w:rsidRDefault="009D1D9D" w:rsidP="009D1D9D">
      <w:pPr>
        <w:pStyle w:val="Nadpis1rovne"/>
      </w:pPr>
      <w:bookmarkStart w:id="103" w:name="_Toc164521245"/>
      <w:r>
        <w:lastRenderedPageBreak/>
        <w:t>Návrh aplikácie</w:t>
      </w:r>
      <w:bookmarkEnd w:id="103"/>
    </w:p>
    <w:p w14:paraId="3E4558F4" w14:textId="392C9FA6" w:rsidR="009D1D9D" w:rsidRPr="009D1D9D" w:rsidRDefault="009D1D9D" w:rsidP="00033151">
      <w:pPr>
        <w:pStyle w:val="Zakladny"/>
      </w:pPr>
      <w:r>
        <w:t>V danej časti je zobrazený návrh a štruktúra aplikácie, ktorá sa odvíja z teoretickej časti</w:t>
      </w:r>
      <w:r w:rsidR="00813735">
        <w:t xml:space="preserve">, </w:t>
      </w:r>
      <w:r>
        <w:t>použitých technológií</w:t>
      </w:r>
      <w:r w:rsidR="00813735">
        <w:t xml:space="preserve"> a analýzy</w:t>
      </w:r>
      <w:r>
        <w:t>. Pri návrhu aplikácie je potrebná špecifikácia požiadaviek, aby boli splnen</w:t>
      </w:r>
      <w:r w:rsidR="00DF0205">
        <w:t>á funkcionalita ad-hoc konektivity  čo je hlavná požiadavka práce, p</w:t>
      </w:r>
      <w:r>
        <w:t xml:space="preserve">ri klientskej časti je dôležité vytvoriť priateľské </w:t>
      </w:r>
      <w:r w:rsidR="00BE1AD7">
        <w:t>po</w:t>
      </w:r>
      <w:r>
        <w:t>užívateľské rozhranie, ktoré nebude náročné na obsluhu,</w:t>
      </w:r>
      <w:r w:rsidR="00DF0205">
        <w:t xml:space="preserve"> a</w:t>
      </w:r>
      <w:r>
        <w:t xml:space="preserve"> pri vývoji serverovej časti treba vytvoriť API komunikáciu a následne </w:t>
      </w:r>
      <w:r w:rsidR="00813735">
        <w:t>využiť Docker na zabalenie do kontajnerov</w:t>
      </w:r>
      <w:r>
        <w:t>.</w:t>
      </w:r>
      <w:r w:rsidR="00DF0205">
        <w:t xml:space="preserve"> Pri riešení návrhu ad-hoc konektivity je potrebne využiť štandardizovaný digitálny opis cez AAS, na čo nám poslúžia komponenty od </w:t>
      </w:r>
      <w:proofErr w:type="spellStart"/>
      <w:r w:rsidR="00DF0205">
        <w:t>Eclipse</w:t>
      </w:r>
      <w:proofErr w:type="spellEnd"/>
      <w:r w:rsidR="00DF0205">
        <w:t xml:space="preserve"> </w:t>
      </w:r>
      <w:proofErr w:type="spellStart"/>
      <w:r w:rsidR="00DF0205">
        <w:t>BaSyx</w:t>
      </w:r>
      <w:proofErr w:type="spellEnd"/>
      <w:r w:rsidR="00DF0205">
        <w:t>.</w:t>
      </w:r>
    </w:p>
    <w:p w14:paraId="4B4C35ED" w14:textId="2509520C" w:rsidR="009D1D9D" w:rsidRDefault="009D1D9D" w:rsidP="00721BF8">
      <w:pPr>
        <w:pStyle w:val="Nadpis2urovne"/>
        <w:numPr>
          <w:ilvl w:val="1"/>
          <w:numId w:val="12"/>
        </w:numPr>
      </w:pPr>
      <w:bookmarkStart w:id="104" w:name="_Toc164521246"/>
      <w:r>
        <w:t>Špecifikácia požiadaviek</w:t>
      </w:r>
      <w:bookmarkEnd w:id="104"/>
    </w:p>
    <w:p w14:paraId="7B201795" w14:textId="08E9B7BB" w:rsidR="009D1D9D" w:rsidRDefault="009D1D9D" w:rsidP="00033151">
      <w:pPr>
        <w:pStyle w:val="Zakladny"/>
      </w:pPr>
      <w:r>
        <w:t>Špecifikácia požiadaviek je určená na presné definovanie a opísanie funkcionálnych a</w:t>
      </w:r>
      <w:r w:rsidR="00813735">
        <w:t> nefunkcionálnych</w:t>
      </w:r>
      <w:r>
        <w:t xml:space="preserve"> požiadaviek, ktoré budú následne implementované v aplikácií. Cieľom špecifikácie požiadaviek je </w:t>
      </w:r>
      <w:r w:rsidR="009C6447">
        <w:t>jasne popísať očakávané správanie aplikácie pri interakcii používateľa s jednotlivými komponentami.</w:t>
      </w:r>
    </w:p>
    <w:p w14:paraId="516C1DB4" w14:textId="4DCC5569" w:rsidR="009D1D9D" w:rsidRDefault="009D1D9D" w:rsidP="009D1D9D">
      <w:pPr>
        <w:pStyle w:val="Nadpis3urovne"/>
      </w:pPr>
      <w:bookmarkStart w:id="105" w:name="_Toc164521247"/>
      <w:r>
        <w:t xml:space="preserve">Funkcionálne </w:t>
      </w:r>
      <w:commentRangeStart w:id="106"/>
      <w:r>
        <w:t>požiadavky</w:t>
      </w:r>
      <w:commentRangeEnd w:id="106"/>
      <w:r w:rsidR="00F657C3">
        <w:rPr>
          <w:rStyle w:val="Odkaznakomentr"/>
          <w:rFonts w:asciiTheme="minorHAnsi" w:hAnsiTheme="minorHAnsi" w:cstheme="minorBidi"/>
          <w:b w:val="0"/>
        </w:rPr>
        <w:commentReference w:id="106"/>
      </w:r>
      <w:bookmarkEnd w:id="105"/>
    </w:p>
    <w:p w14:paraId="5C7303CF" w14:textId="707E6B7F" w:rsidR="00073F88" w:rsidRDefault="00073F88" w:rsidP="00033151">
      <w:pPr>
        <w:pStyle w:val="Zakladny"/>
        <w:numPr>
          <w:ilvl w:val="0"/>
          <w:numId w:val="27"/>
        </w:numPr>
      </w:pPr>
      <w:r>
        <w:t xml:space="preserve">Aplikácia umožňuje </w:t>
      </w:r>
      <w:r w:rsidR="00335896">
        <w:t>používateľovi</w:t>
      </w:r>
      <w:r>
        <w:t xml:space="preserve"> </w:t>
      </w:r>
      <w:r w:rsidR="00335896">
        <w:t>zobraziť</w:t>
      </w:r>
      <w:r>
        <w:t xml:space="preserve"> list s jednotlivými AAS, ktoré sú nahraté na servery</w:t>
      </w:r>
    </w:p>
    <w:p w14:paraId="74846239" w14:textId="69E53390" w:rsidR="00073F88" w:rsidRDefault="00073F88" w:rsidP="00033151">
      <w:pPr>
        <w:pStyle w:val="Zakladny"/>
        <w:numPr>
          <w:ilvl w:val="0"/>
          <w:numId w:val="27"/>
        </w:numPr>
      </w:pPr>
      <w:r>
        <w:t xml:space="preserve">Aplikácia </w:t>
      </w:r>
      <w:r w:rsidR="00335896">
        <w:t>umožňuje</w:t>
      </w:r>
      <w:r>
        <w:t xml:space="preserve"> </w:t>
      </w:r>
      <w:r w:rsidR="00335896">
        <w:t>používateľom</w:t>
      </w:r>
      <w:r>
        <w:t xml:space="preserve"> </w:t>
      </w:r>
      <w:r w:rsidR="00335896">
        <w:t>vymazať</w:t>
      </w:r>
      <w:r>
        <w:t xml:space="preserve"> AAS z AAS Servera alebo </w:t>
      </w:r>
      <w:r w:rsidR="00335896">
        <w:t>pridať</w:t>
      </w:r>
      <w:r>
        <w:t xml:space="preserve"> nove AAS do AAS Servera pomocou súboru s formátom .</w:t>
      </w:r>
      <w:proofErr w:type="spellStart"/>
      <w:r>
        <w:t>aasx</w:t>
      </w:r>
      <w:proofErr w:type="spellEnd"/>
    </w:p>
    <w:p w14:paraId="0EECCA07" w14:textId="1EFB664B" w:rsidR="00073F88" w:rsidRDefault="00073F88" w:rsidP="00033151">
      <w:pPr>
        <w:pStyle w:val="Zakladny"/>
        <w:numPr>
          <w:ilvl w:val="0"/>
          <w:numId w:val="27"/>
        </w:numPr>
      </w:pPr>
      <w:r>
        <w:t xml:space="preserve">Po </w:t>
      </w:r>
      <w:r w:rsidR="00335896">
        <w:t>kliknutí</w:t>
      </w:r>
      <w:r>
        <w:t xml:space="preserve"> na </w:t>
      </w:r>
      <w:r w:rsidR="00335896">
        <w:t xml:space="preserve">inštanciu </w:t>
      </w:r>
      <w:r>
        <w:t xml:space="preserve">AAS v liste, aplikácia zobrazí </w:t>
      </w:r>
      <w:r w:rsidR="00335896">
        <w:t>používateľovi</w:t>
      </w:r>
      <w:r>
        <w:t xml:space="preserve"> informácie (submodel a detail) o zvolenom AAS</w:t>
      </w:r>
    </w:p>
    <w:p w14:paraId="50DFB176" w14:textId="3CFD8395" w:rsidR="00073F88" w:rsidRDefault="00335896" w:rsidP="00033151">
      <w:pPr>
        <w:pStyle w:val="Zakladny"/>
        <w:numPr>
          <w:ilvl w:val="0"/>
          <w:numId w:val="27"/>
        </w:numPr>
      </w:pPr>
      <w:r>
        <w:t>Aplikácia</w:t>
      </w:r>
      <w:r w:rsidR="00073F88">
        <w:t xml:space="preserve"> </w:t>
      </w:r>
      <w:r>
        <w:t>umožňuje</w:t>
      </w:r>
      <w:r w:rsidR="00073F88">
        <w:t xml:space="preserve"> </w:t>
      </w:r>
      <w:r>
        <w:t>používateľovi</w:t>
      </w:r>
      <w:r w:rsidR="00073F88">
        <w:t xml:space="preserve"> </w:t>
      </w:r>
      <w:r>
        <w:t>zobraziť</w:t>
      </w:r>
      <w:r w:rsidR="00073F88">
        <w:t xml:space="preserve"> list s </w:t>
      </w:r>
      <w:r>
        <w:t>jednotlivými</w:t>
      </w:r>
      <w:r w:rsidR="00073F88">
        <w:t xml:space="preserve"> OPC UA servermi, ktoré </w:t>
      </w:r>
      <w:r>
        <w:t>sú</w:t>
      </w:r>
      <w:r w:rsidR="00073F88">
        <w:t xml:space="preserve"> dostupne na serveri</w:t>
      </w:r>
    </w:p>
    <w:p w14:paraId="7D82F17E" w14:textId="7DA9FDEA" w:rsidR="00073F88" w:rsidRDefault="00335896" w:rsidP="00033151">
      <w:pPr>
        <w:pStyle w:val="Zakladny"/>
        <w:numPr>
          <w:ilvl w:val="0"/>
          <w:numId w:val="28"/>
        </w:numPr>
      </w:pPr>
      <w:r>
        <w:t>Aplikácia</w:t>
      </w:r>
      <w:r w:rsidR="00073F88">
        <w:t xml:space="preserve"> </w:t>
      </w:r>
      <w:r>
        <w:t>dovoľuje</w:t>
      </w:r>
      <w:r w:rsidR="00073F88">
        <w:t xml:space="preserve"> </w:t>
      </w:r>
      <w:r>
        <w:t>používateľovi</w:t>
      </w:r>
      <w:r w:rsidR="00073F88">
        <w:t xml:space="preserve"> </w:t>
      </w:r>
      <w:r>
        <w:t>manažovať</w:t>
      </w:r>
      <w:r w:rsidR="00073F88">
        <w:t xml:space="preserve"> OPC UA serveri a to </w:t>
      </w:r>
      <w:r>
        <w:t xml:space="preserve">vymazaním, spustením alebo vypnutím </w:t>
      </w:r>
    </w:p>
    <w:p w14:paraId="6D1A7612" w14:textId="2C834954" w:rsidR="00335896" w:rsidRDefault="00335896" w:rsidP="00033151">
      <w:pPr>
        <w:pStyle w:val="Zakladny"/>
        <w:numPr>
          <w:ilvl w:val="0"/>
          <w:numId w:val="28"/>
        </w:numPr>
      </w:pPr>
      <w:r>
        <w:t>Používateľ ma možnosť stiahnuť a pridať OPC UA server pokiaľ ho AAS Submodel obsahuje</w:t>
      </w:r>
    </w:p>
    <w:p w14:paraId="4B5D3FFF" w14:textId="710C227C" w:rsidR="00346ACD" w:rsidRDefault="00335896" w:rsidP="00033151">
      <w:pPr>
        <w:pStyle w:val="Zakladny"/>
        <w:numPr>
          <w:ilvl w:val="0"/>
          <w:numId w:val="28"/>
        </w:numPr>
      </w:pPr>
      <w:r>
        <w:t>Aplikácia umožňuje používateľovi zobraziť informácie o konkrétnom OPC UA serveri</w:t>
      </w:r>
    </w:p>
    <w:p w14:paraId="7E058D58" w14:textId="56D4163A" w:rsidR="009D1D9D" w:rsidRDefault="00346ACD" w:rsidP="009D1D9D">
      <w:pPr>
        <w:pStyle w:val="Nadpis3urovne"/>
      </w:pPr>
      <w:bookmarkStart w:id="107" w:name="_Toc164521248"/>
      <w:r>
        <w:lastRenderedPageBreak/>
        <w:t>Nefunkcionálne</w:t>
      </w:r>
      <w:r w:rsidR="009D1D9D">
        <w:t xml:space="preserve"> požiadavky</w:t>
      </w:r>
      <w:bookmarkEnd w:id="107"/>
    </w:p>
    <w:p w14:paraId="4D5E8815" w14:textId="4EB5D76F" w:rsidR="009D1D9D" w:rsidRDefault="009D1D9D" w:rsidP="00033151">
      <w:pPr>
        <w:pStyle w:val="Zakladny"/>
        <w:numPr>
          <w:ilvl w:val="0"/>
          <w:numId w:val="29"/>
        </w:numPr>
      </w:pPr>
      <w:r>
        <w:t xml:space="preserve">Systém musí zabezpečiť perzistenciu dát po vypnutí aplikácie pre OPC UA servery aj pre AAS </w:t>
      </w:r>
    </w:p>
    <w:p w14:paraId="3E9772C8" w14:textId="4E1EB07C" w:rsidR="009D1D9D" w:rsidRDefault="009D1D9D" w:rsidP="00033151">
      <w:pPr>
        <w:pStyle w:val="Zakladny"/>
        <w:numPr>
          <w:ilvl w:val="0"/>
          <w:numId w:val="29"/>
        </w:numPr>
      </w:pPr>
      <w:r>
        <w:t xml:space="preserve">Pri vypnutí aplikácie, systém musí </w:t>
      </w:r>
      <w:r w:rsidR="00346ACD">
        <w:t>zabezpečiť</w:t>
      </w:r>
      <w:r>
        <w:t xml:space="preserve"> vypnutie všetkých bežiacich OPC UA serverov</w:t>
      </w:r>
    </w:p>
    <w:p w14:paraId="70542ED2" w14:textId="5831D8F3" w:rsidR="00F657C3" w:rsidRPr="00346ACD" w:rsidRDefault="009D1D9D" w:rsidP="00033151">
      <w:pPr>
        <w:pStyle w:val="Zakladny"/>
        <w:numPr>
          <w:ilvl w:val="0"/>
          <w:numId w:val="29"/>
        </w:numPr>
      </w:pPr>
      <w:r>
        <w:t>Pri vymazaní OPC UA servera, systém musí zabezpečiť že daný server je vypnutý, v prípade že je aktívny tak bude vypnutý</w:t>
      </w:r>
    </w:p>
    <w:p w14:paraId="191F1113" w14:textId="10B68991" w:rsidR="00346ACD" w:rsidRDefault="00F657C3" w:rsidP="00F657C3">
      <w:pPr>
        <w:pStyle w:val="Nadpis3urovne"/>
      </w:pPr>
      <w:bookmarkStart w:id="108" w:name="_Toc164521249"/>
      <w:r>
        <w:t>Diagram prípadov použitia</w:t>
      </w:r>
      <w:bookmarkEnd w:id="108"/>
    </w:p>
    <w:p w14:paraId="6654CC70" w14:textId="77777777" w:rsidR="00346ACD" w:rsidRDefault="00346ACD" w:rsidP="00346ACD">
      <w:pPr>
        <w:keepNext/>
        <w:jc w:val="center"/>
      </w:pPr>
      <w:r>
        <w:rPr>
          <w:noProof/>
        </w:rPr>
        <w:drawing>
          <wp:inline distT="0" distB="0" distL="0" distR="0" wp14:anchorId="06288FCF" wp14:editId="2B04C16A">
            <wp:extent cx="5579745" cy="5265420"/>
            <wp:effectExtent l="0" t="0" r="0" b="0"/>
            <wp:docPr id="2028476854" name="Obrázok 3" descr="Obrázok, na ktorom je text, diagram, rad, 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6854" name="Obrázok 3" descr="Obrázok, na ktorom je text, diagram, rad, kruh&#10;&#10;Automaticky generovaný popis"/>
                    <pic:cNvPicPr/>
                  </pic:nvPicPr>
                  <pic:blipFill>
                    <a:blip r:embed="rId51">
                      <a:extLst>
                        <a:ext uri="{28A0092B-C50C-407E-A947-70E740481C1C}">
                          <a14:useLocalDpi xmlns:a14="http://schemas.microsoft.com/office/drawing/2010/main" val="0"/>
                        </a:ext>
                      </a:extLst>
                    </a:blip>
                    <a:stretch>
                      <a:fillRect/>
                    </a:stretch>
                  </pic:blipFill>
                  <pic:spPr>
                    <a:xfrm>
                      <a:off x="0" y="0"/>
                      <a:ext cx="5579745" cy="5265420"/>
                    </a:xfrm>
                    <a:prstGeom prst="rect">
                      <a:avLst/>
                    </a:prstGeom>
                  </pic:spPr>
                </pic:pic>
              </a:graphicData>
            </a:graphic>
          </wp:inline>
        </w:drawing>
      </w:r>
    </w:p>
    <w:p w14:paraId="5E33BFCC" w14:textId="05A0F11E" w:rsidR="00346ACD" w:rsidRDefault="00346ACD" w:rsidP="00346ACD">
      <w:pPr>
        <w:pStyle w:val="Popis"/>
        <w:jc w:val="center"/>
      </w:pPr>
      <w:r>
        <w:t xml:space="preserve">Obr. </w:t>
      </w:r>
      <w:r>
        <w:fldChar w:fldCharType="begin"/>
      </w:r>
      <w:r>
        <w:instrText xml:space="preserve"> SEQ Obr. \* ARABIC </w:instrText>
      </w:r>
      <w:r>
        <w:fldChar w:fldCharType="separate"/>
      </w:r>
      <w:r w:rsidR="00A54E43">
        <w:rPr>
          <w:noProof/>
        </w:rPr>
        <w:t>30</w:t>
      </w:r>
      <w:r>
        <w:fldChar w:fldCharType="end"/>
      </w:r>
      <w:r>
        <w:t>: Diagram prípadov použitia pre webovú aplikáciu</w:t>
      </w:r>
    </w:p>
    <w:p w14:paraId="16DBFE46" w14:textId="51E0B7AE" w:rsidR="00F657C3" w:rsidRPr="00346ACD" w:rsidRDefault="00346ACD" w:rsidP="00346ACD">
      <w:pPr>
        <w:rPr>
          <w:rFonts w:ascii="Times New Roman" w:hAnsi="Times New Roman" w:cs="Times New Roman"/>
          <w:b/>
          <w:sz w:val="28"/>
          <w:szCs w:val="32"/>
        </w:rPr>
      </w:pPr>
      <w:r>
        <w:br w:type="page"/>
      </w:r>
    </w:p>
    <w:p w14:paraId="20ADFA0D" w14:textId="17E8091B" w:rsidR="009D1D9D" w:rsidRDefault="009D1D9D" w:rsidP="00721BF8">
      <w:pPr>
        <w:pStyle w:val="Nadpis2urovne"/>
      </w:pPr>
      <w:bookmarkStart w:id="109" w:name="_Toc164521250"/>
      <w:r>
        <w:lastRenderedPageBreak/>
        <w:t>Architektúra aplikácie</w:t>
      </w:r>
      <w:bookmarkEnd w:id="109"/>
    </w:p>
    <w:p w14:paraId="5AEF01D6" w14:textId="08CBEE35" w:rsidR="0089334E" w:rsidRDefault="00E530A1" w:rsidP="00033151">
      <w:pPr>
        <w:pStyle w:val="Zakladny"/>
      </w:pPr>
      <w:r>
        <w:t xml:space="preserve">Pri návrhu </w:t>
      </w:r>
      <w:r w:rsidR="0089334E">
        <w:t>architektúry</w:t>
      </w:r>
      <w:r>
        <w:t xml:space="preserve"> pre aplikáciu vychádzame z analýzy z predošlej kapitoly.</w:t>
      </w:r>
      <w:r w:rsidR="0020619D">
        <w:t xml:space="preserve"> Ako z analýz vyplýva naša aplikácia bude SPA, ktorá bude využívať trojvrstvovú architektúru. Vďaka tomu rozdelíme aplikáciu na dve časti a to frontend (prezentačnej vrstvy) a </w:t>
      </w:r>
      <w:proofErr w:type="spellStart"/>
      <w:r w:rsidR="0020619D">
        <w:t>backend</w:t>
      </w:r>
      <w:proofErr w:type="spellEnd"/>
      <w:r w:rsidR="0020619D">
        <w:t xml:space="preserve"> (aplikačná a dátová vrstva). </w:t>
      </w:r>
    </w:p>
    <w:p w14:paraId="3C05347F" w14:textId="06E3598C" w:rsidR="0020619D" w:rsidRDefault="0020619D" w:rsidP="00033151">
      <w:pPr>
        <w:pStyle w:val="Zakladny"/>
      </w:pPr>
      <w:r>
        <w:t xml:space="preserve">Aplikačnú vrstvu bude tvoriť REST API a aplikačná logika, ktorá bude mať za úlohu manažovanie OPC UA serverov (spustenie, vypnutie). </w:t>
      </w:r>
      <w:r w:rsidR="00FF1998">
        <w:t>Frontend bude teda komunikovať s </w:t>
      </w:r>
      <w:proofErr w:type="spellStart"/>
      <w:r w:rsidR="00FF1998">
        <w:t>backendovou</w:t>
      </w:r>
      <w:proofErr w:type="spellEnd"/>
      <w:r w:rsidR="00FF1998">
        <w:t xml:space="preserve"> REST API a využijeme ďalšie dve REST API, ktoré nám ponúkajú komponenty </w:t>
      </w:r>
      <w:proofErr w:type="spellStart"/>
      <w:r w:rsidR="00FF1998">
        <w:t>Eclipse</w:t>
      </w:r>
      <w:proofErr w:type="spellEnd"/>
      <w:r w:rsidR="00FF1998">
        <w:t xml:space="preserve"> </w:t>
      </w:r>
      <w:proofErr w:type="spellStart"/>
      <w:r w:rsidR="00FF1998">
        <w:t>BaSyx</w:t>
      </w:r>
      <w:proofErr w:type="spellEnd"/>
      <w:r w:rsidR="00FF1998">
        <w:t xml:space="preserve"> pre údaje o AAS. Architektúra bude obsahovať dve už spomenuté databázy. Jednotlivé komponenty zabalíme do Docker kontajnerov, cez ktoré budú vedieť komunikovať. </w:t>
      </w:r>
    </w:p>
    <w:p w14:paraId="75317F3A" w14:textId="0FCBDDA4" w:rsidR="009D1D9D" w:rsidRDefault="007F022F" w:rsidP="00033151">
      <w:pPr>
        <w:pStyle w:val="Zakladny"/>
      </w:pPr>
      <w:r>
        <w:rPr>
          <w:noProof/>
        </w:rPr>
        <w:drawing>
          <wp:inline distT="0" distB="0" distL="0" distR="0" wp14:anchorId="1B029D52" wp14:editId="6468D46F">
            <wp:extent cx="4849212" cy="5133975"/>
            <wp:effectExtent l="0" t="0" r="0" b="0"/>
            <wp:docPr id="217838449" name="Obrázok 5" descr="Obrázok, na ktorom je text, diagram, plán, náčr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38449" name="Obrázok 5" descr="Obrázok, na ktorom je text, diagram, plán, náčrt&#10;&#10;Automaticky generovaný popis"/>
                    <pic:cNvPicPr/>
                  </pic:nvPicPr>
                  <pic:blipFill>
                    <a:blip r:embed="rId52">
                      <a:extLst>
                        <a:ext uri="{28A0092B-C50C-407E-A947-70E740481C1C}">
                          <a14:useLocalDpi xmlns:a14="http://schemas.microsoft.com/office/drawing/2010/main" val="0"/>
                        </a:ext>
                      </a:extLst>
                    </a:blip>
                    <a:stretch>
                      <a:fillRect/>
                    </a:stretch>
                  </pic:blipFill>
                  <pic:spPr>
                    <a:xfrm>
                      <a:off x="0" y="0"/>
                      <a:ext cx="4857550" cy="5142802"/>
                    </a:xfrm>
                    <a:prstGeom prst="rect">
                      <a:avLst/>
                    </a:prstGeom>
                  </pic:spPr>
                </pic:pic>
              </a:graphicData>
            </a:graphic>
          </wp:inline>
        </w:drawing>
      </w:r>
    </w:p>
    <w:p w14:paraId="4E4700CF" w14:textId="0093FAF8" w:rsidR="007F022F" w:rsidRDefault="009D1D9D" w:rsidP="007F022F">
      <w:pPr>
        <w:pStyle w:val="Popis"/>
        <w:jc w:val="center"/>
      </w:pPr>
      <w:bookmarkStart w:id="110" w:name="_Toc160898735"/>
      <w:r>
        <w:t xml:space="preserve">Obr. </w:t>
      </w:r>
      <w:r>
        <w:fldChar w:fldCharType="begin"/>
      </w:r>
      <w:r>
        <w:instrText xml:space="preserve"> SEQ Obr. \* ARABIC </w:instrText>
      </w:r>
      <w:r>
        <w:fldChar w:fldCharType="separate"/>
      </w:r>
      <w:r w:rsidR="00A54E43">
        <w:rPr>
          <w:noProof/>
        </w:rPr>
        <w:t>31</w:t>
      </w:r>
      <w:r>
        <w:rPr>
          <w:noProof/>
        </w:rPr>
        <w:fldChar w:fldCharType="end"/>
      </w:r>
      <w:r>
        <w:t>: Návrh architektúry pre webovú aplikáciu</w:t>
      </w:r>
      <w:bookmarkEnd w:id="110"/>
    </w:p>
    <w:tbl>
      <w:tblPr>
        <w:tblStyle w:val="Mriekatabuky"/>
        <w:tblW w:w="9119" w:type="dxa"/>
        <w:tblLook w:val="04A0" w:firstRow="1" w:lastRow="0" w:firstColumn="1" w:lastColumn="0" w:noHBand="0" w:noVBand="1"/>
      </w:tblPr>
      <w:tblGrid>
        <w:gridCol w:w="2358"/>
        <w:gridCol w:w="6761"/>
      </w:tblGrid>
      <w:tr w:rsidR="007F022F" w14:paraId="74AC6FEB" w14:textId="77777777" w:rsidTr="00656C5C">
        <w:trPr>
          <w:trHeight w:val="144"/>
        </w:trPr>
        <w:tc>
          <w:tcPr>
            <w:tcW w:w="2358" w:type="dxa"/>
            <w:shd w:val="clear" w:color="auto" w:fill="D9D9D9" w:themeFill="background1" w:themeFillShade="D9"/>
            <w:vAlign w:val="center"/>
          </w:tcPr>
          <w:p w14:paraId="6CBC60B3" w14:textId="2B073347" w:rsidR="007F022F" w:rsidRPr="00656C5C" w:rsidRDefault="007F022F" w:rsidP="00033151">
            <w:pPr>
              <w:pStyle w:val="Zakladny"/>
            </w:pPr>
            <w:r w:rsidRPr="00656C5C">
              <w:lastRenderedPageBreak/>
              <w:t>Docker kontajner</w:t>
            </w:r>
          </w:p>
        </w:tc>
        <w:tc>
          <w:tcPr>
            <w:tcW w:w="6761" w:type="dxa"/>
            <w:shd w:val="clear" w:color="auto" w:fill="D9D9D9" w:themeFill="background1" w:themeFillShade="D9"/>
            <w:vAlign w:val="center"/>
          </w:tcPr>
          <w:p w14:paraId="11D6B362" w14:textId="77777777" w:rsidR="007F022F" w:rsidRPr="00656C5C" w:rsidRDefault="007F022F" w:rsidP="00033151">
            <w:pPr>
              <w:pStyle w:val="Zakladny"/>
            </w:pPr>
            <w:r w:rsidRPr="00656C5C">
              <w:t>Využitie Docker kontajnera</w:t>
            </w:r>
          </w:p>
        </w:tc>
      </w:tr>
      <w:tr w:rsidR="007F022F" w14:paraId="30275DCF" w14:textId="77777777" w:rsidTr="00656C5C">
        <w:trPr>
          <w:trHeight w:val="20"/>
        </w:trPr>
        <w:tc>
          <w:tcPr>
            <w:tcW w:w="2358" w:type="dxa"/>
            <w:vAlign w:val="center"/>
          </w:tcPr>
          <w:p w14:paraId="164E88DA" w14:textId="77777777" w:rsidR="007F022F" w:rsidRDefault="007F022F" w:rsidP="00033151">
            <w:pPr>
              <w:pStyle w:val="Zakladny"/>
            </w:pPr>
            <w:r>
              <w:t>Web aplikácia</w:t>
            </w:r>
          </w:p>
        </w:tc>
        <w:tc>
          <w:tcPr>
            <w:tcW w:w="6761" w:type="dxa"/>
            <w:vAlign w:val="center"/>
          </w:tcPr>
          <w:p w14:paraId="5DE4DE0C" w14:textId="77777777" w:rsidR="007F022F" w:rsidRDefault="007F022F" w:rsidP="00033151">
            <w:pPr>
              <w:pStyle w:val="Zakladny"/>
            </w:pPr>
            <w:r>
              <w:t xml:space="preserve">Frontend + </w:t>
            </w:r>
            <w:proofErr w:type="spellStart"/>
            <w:r>
              <w:t>Backend</w:t>
            </w:r>
            <w:proofErr w:type="spellEnd"/>
            <w:r>
              <w:t xml:space="preserve"> aplikácie</w:t>
            </w:r>
          </w:p>
        </w:tc>
      </w:tr>
      <w:tr w:rsidR="007F022F" w14:paraId="3390303F" w14:textId="77777777" w:rsidTr="00656C5C">
        <w:trPr>
          <w:trHeight w:val="20"/>
        </w:trPr>
        <w:tc>
          <w:tcPr>
            <w:tcW w:w="2358" w:type="dxa"/>
            <w:vAlign w:val="center"/>
          </w:tcPr>
          <w:p w14:paraId="714693CE" w14:textId="77777777" w:rsidR="007F022F" w:rsidRDefault="007F022F" w:rsidP="00033151">
            <w:pPr>
              <w:pStyle w:val="Zakladny"/>
            </w:pPr>
            <w:r>
              <w:t>MySQL</w:t>
            </w:r>
          </w:p>
        </w:tc>
        <w:tc>
          <w:tcPr>
            <w:tcW w:w="6761" w:type="dxa"/>
            <w:vAlign w:val="center"/>
          </w:tcPr>
          <w:p w14:paraId="3BA13C39" w14:textId="77777777" w:rsidR="007F022F" w:rsidRDefault="007F022F" w:rsidP="00033151">
            <w:pPr>
              <w:pStyle w:val="Zakladny"/>
            </w:pPr>
            <w:r>
              <w:t>Docker kontajner v ktorom beží MySQL databáza</w:t>
            </w:r>
          </w:p>
        </w:tc>
      </w:tr>
      <w:tr w:rsidR="007F022F" w14:paraId="041E4D87" w14:textId="77777777" w:rsidTr="00656C5C">
        <w:trPr>
          <w:trHeight w:val="20"/>
        </w:trPr>
        <w:tc>
          <w:tcPr>
            <w:tcW w:w="2358" w:type="dxa"/>
            <w:vAlign w:val="center"/>
          </w:tcPr>
          <w:p w14:paraId="3D97BD0D" w14:textId="77777777" w:rsidR="007F022F" w:rsidRDefault="007F022F" w:rsidP="00033151">
            <w:pPr>
              <w:pStyle w:val="Zakladny"/>
            </w:pPr>
            <w:proofErr w:type="spellStart"/>
            <w:r>
              <w:t>MongoDB</w:t>
            </w:r>
            <w:proofErr w:type="spellEnd"/>
          </w:p>
        </w:tc>
        <w:tc>
          <w:tcPr>
            <w:tcW w:w="6761" w:type="dxa"/>
            <w:vAlign w:val="center"/>
          </w:tcPr>
          <w:p w14:paraId="013C5F3D" w14:textId="77777777" w:rsidR="007F022F" w:rsidRDefault="007F022F" w:rsidP="00033151">
            <w:pPr>
              <w:pStyle w:val="Zakladny"/>
            </w:pPr>
            <w:r>
              <w:t xml:space="preserve">Docker kontajner v ktorom beží </w:t>
            </w:r>
            <w:proofErr w:type="spellStart"/>
            <w:r>
              <w:t>MongoDB</w:t>
            </w:r>
            <w:proofErr w:type="spellEnd"/>
            <w:r>
              <w:t xml:space="preserve"> databáza</w:t>
            </w:r>
          </w:p>
        </w:tc>
      </w:tr>
      <w:tr w:rsidR="007F022F" w14:paraId="3A7B9376" w14:textId="77777777" w:rsidTr="00656C5C">
        <w:trPr>
          <w:trHeight w:val="20"/>
        </w:trPr>
        <w:tc>
          <w:tcPr>
            <w:tcW w:w="2358" w:type="dxa"/>
            <w:vAlign w:val="center"/>
          </w:tcPr>
          <w:p w14:paraId="1990E786" w14:textId="77777777" w:rsidR="007F022F" w:rsidRDefault="007F022F" w:rsidP="00033151">
            <w:pPr>
              <w:pStyle w:val="Zakladny"/>
            </w:pPr>
            <w:r>
              <w:t xml:space="preserve">AAS </w:t>
            </w:r>
            <w:proofErr w:type="spellStart"/>
            <w:r>
              <w:t>Registry</w:t>
            </w:r>
            <w:proofErr w:type="spellEnd"/>
          </w:p>
        </w:tc>
        <w:tc>
          <w:tcPr>
            <w:tcW w:w="6761" w:type="dxa"/>
            <w:vAlign w:val="center"/>
          </w:tcPr>
          <w:p w14:paraId="670EB67C" w14:textId="77777777" w:rsidR="007F022F" w:rsidRDefault="007F022F" w:rsidP="00033151">
            <w:pPr>
              <w:pStyle w:val="Zakladny"/>
            </w:pPr>
            <w:r>
              <w:t>Kontajner ktorý obsahuje list pre všetky AAS</w:t>
            </w:r>
          </w:p>
        </w:tc>
      </w:tr>
      <w:tr w:rsidR="007F022F" w14:paraId="60BB6C4C" w14:textId="77777777" w:rsidTr="00656C5C">
        <w:trPr>
          <w:trHeight w:val="20"/>
        </w:trPr>
        <w:tc>
          <w:tcPr>
            <w:tcW w:w="2358" w:type="dxa"/>
            <w:vAlign w:val="center"/>
          </w:tcPr>
          <w:p w14:paraId="31D4EECF" w14:textId="77777777" w:rsidR="007F022F" w:rsidRDefault="007F022F" w:rsidP="00033151">
            <w:pPr>
              <w:pStyle w:val="Zakladny"/>
            </w:pPr>
            <w:r>
              <w:t>AAS Server</w:t>
            </w:r>
          </w:p>
        </w:tc>
        <w:tc>
          <w:tcPr>
            <w:tcW w:w="6761" w:type="dxa"/>
            <w:vAlign w:val="center"/>
          </w:tcPr>
          <w:p w14:paraId="50DA45FA" w14:textId="77777777" w:rsidR="007F022F" w:rsidRDefault="007F022F" w:rsidP="00033151">
            <w:pPr>
              <w:pStyle w:val="Zakladny"/>
            </w:pPr>
            <w:r>
              <w:t>Kontajner obsahujúci AAS Server kde sa nahrávajú AAS</w:t>
            </w:r>
          </w:p>
        </w:tc>
      </w:tr>
      <w:tr w:rsidR="007F022F" w14:paraId="5CC1A8B1" w14:textId="77777777" w:rsidTr="00656C5C">
        <w:trPr>
          <w:trHeight w:val="20"/>
        </w:trPr>
        <w:tc>
          <w:tcPr>
            <w:tcW w:w="2358" w:type="dxa"/>
            <w:vAlign w:val="center"/>
          </w:tcPr>
          <w:p w14:paraId="11368FB5" w14:textId="77777777" w:rsidR="007F022F" w:rsidRDefault="007F022F" w:rsidP="00033151">
            <w:pPr>
              <w:pStyle w:val="Zakladny"/>
            </w:pPr>
            <w:proofErr w:type="spellStart"/>
            <w:r>
              <w:t>MongoClient</w:t>
            </w:r>
            <w:proofErr w:type="spellEnd"/>
          </w:p>
        </w:tc>
        <w:tc>
          <w:tcPr>
            <w:tcW w:w="6761" w:type="dxa"/>
            <w:vAlign w:val="center"/>
          </w:tcPr>
          <w:p w14:paraId="7533BC09" w14:textId="77777777" w:rsidR="007F022F" w:rsidRDefault="007F022F" w:rsidP="00033151">
            <w:pPr>
              <w:pStyle w:val="Zakladny"/>
            </w:pPr>
            <w:r>
              <w:t xml:space="preserve">Pomocný kontajner s UI pre prácu s </w:t>
            </w:r>
            <w:proofErr w:type="spellStart"/>
            <w:r>
              <w:t>MongoDB</w:t>
            </w:r>
            <w:proofErr w:type="spellEnd"/>
          </w:p>
        </w:tc>
      </w:tr>
      <w:tr w:rsidR="007F022F" w14:paraId="68554B76" w14:textId="77777777" w:rsidTr="00656C5C">
        <w:trPr>
          <w:trHeight w:val="20"/>
        </w:trPr>
        <w:tc>
          <w:tcPr>
            <w:tcW w:w="2358" w:type="dxa"/>
            <w:vAlign w:val="center"/>
          </w:tcPr>
          <w:p w14:paraId="0C717F39" w14:textId="77777777" w:rsidR="007F022F" w:rsidRDefault="007F022F" w:rsidP="00033151">
            <w:pPr>
              <w:pStyle w:val="Zakladny"/>
            </w:pPr>
            <w:proofErr w:type="spellStart"/>
            <w:r>
              <w:t>PhpMyAdmin</w:t>
            </w:r>
            <w:proofErr w:type="spellEnd"/>
          </w:p>
        </w:tc>
        <w:tc>
          <w:tcPr>
            <w:tcW w:w="6761" w:type="dxa"/>
            <w:vAlign w:val="center"/>
          </w:tcPr>
          <w:p w14:paraId="792A56EA" w14:textId="77777777" w:rsidR="007F022F" w:rsidRDefault="007F022F" w:rsidP="00033151">
            <w:pPr>
              <w:pStyle w:val="Zakladny"/>
            </w:pPr>
            <w:r>
              <w:t>Pomocný kontajner s UI pre prácu s MySQL</w:t>
            </w:r>
          </w:p>
        </w:tc>
      </w:tr>
    </w:tbl>
    <w:p w14:paraId="7FAB6130" w14:textId="727CA44A" w:rsidR="007F022F" w:rsidRPr="007F022F" w:rsidRDefault="007F022F" w:rsidP="007F022F">
      <w:pPr>
        <w:pStyle w:val="Popis"/>
        <w:jc w:val="center"/>
      </w:pPr>
      <w:r>
        <w:t xml:space="preserve">Tab. </w:t>
      </w:r>
      <w:r>
        <w:fldChar w:fldCharType="begin"/>
      </w:r>
      <w:r>
        <w:instrText xml:space="preserve"> SEQ Tab. \* ARABIC </w:instrText>
      </w:r>
      <w:r>
        <w:fldChar w:fldCharType="separate"/>
      </w:r>
      <w:r w:rsidR="00B90367">
        <w:rPr>
          <w:noProof/>
        </w:rPr>
        <w:t>5</w:t>
      </w:r>
      <w:r>
        <w:fldChar w:fldCharType="end"/>
      </w:r>
      <w:r>
        <w:t>: Využitie jednotlivých Docker kontajnerov</w:t>
      </w:r>
    </w:p>
    <w:p w14:paraId="3C9F9653" w14:textId="7C7C49B1" w:rsidR="009D1D9D" w:rsidRDefault="009D1D9D" w:rsidP="00721BF8">
      <w:pPr>
        <w:pStyle w:val="Nadpis2urovne"/>
      </w:pPr>
      <w:bookmarkStart w:id="111" w:name="_Toc164521251"/>
      <w:r>
        <w:t>Štruktúra dátového modelu</w:t>
      </w:r>
      <w:bookmarkEnd w:id="111"/>
    </w:p>
    <w:p w14:paraId="45FFF1B0" w14:textId="36E681A3" w:rsidR="00BF7EA0" w:rsidRDefault="009D1D9D" w:rsidP="00033151">
      <w:pPr>
        <w:pStyle w:val="Zakladny"/>
      </w:pPr>
      <w:r>
        <w:t xml:space="preserve">Štruktúra dátového modelu je hlavným prvkom pre organizáciu a správu dát v systéme. Poskytuje jednoznačné definovanie </w:t>
      </w:r>
      <w:r w:rsidR="0089334E">
        <w:t>jednotlivých</w:t>
      </w:r>
      <w:r>
        <w:t xml:space="preserve"> dátových modelov pre správne fungovanie systému. Pri definovaní dátového modelu vo webovej aplikácií sme zakladali na jednoduchosti pre nami definovaný dátový model. </w:t>
      </w:r>
    </w:p>
    <w:p w14:paraId="0559EB1D" w14:textId="77777777" w:rsidR="00BF7EA0" w:rsidRDefault="009D1D9D" w:rsidP="00033151">
      <w:pPr>
        <w:pStyle w:val="Zakladny"/>
      </w:pPr>
      <w:r>
        <w:t>Pre správu OPC UA serverov sme použili databázu MySQL kde sme definovali jeden dátový model pre OPC UA server.</w:t>
      </w:r>
    </w:p>
    <w:p w14:paraId="202EEBCA" w14:textId="77777777" w:rsidR="0078266A" w:rsidRDefault="0078266A" w:rsidP="00033151">
      <w:pPr>
        <w:pStyle w:val="Zakladny"/>
      </w:pPr>
      <w:r>
        <w:rPr>
          <w:noProof/>
        </w:rPr>
        <w:drawing>
          <wp:inline distT="0" distB="0" distL="0" distR="0" wp14:anchorId="1AC6A3E0" wp14:editId="51899AF2">
            <wp:extent cx="1638529" cy="1829055"/>
            <wp:effectExtent l="0" t="0" r="0" b="0"/>
            <wp:docPr id="17758144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14495" name="Picture 2"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38529" cy="1829055"/>
                    </a:xfrm>
                    <a:prstGeom prst="rect">
                      <a:avLst/>
                    </a:prstGeom>
                  </pic:spPr>
                </pic:pic>
              </a:graphicData>
            </a:graphic>
          </wp:inline>
        </w:drawing>
      </w:r>
    </w:p>
    <w:p w14:paraId="4819C888" w14:textId="16B7CE8D" w:rsidR="0078266A" w:rsidRDefault="0078266A" w:rsidP="0078266A">
      <w:pPr>
        <w:pStyle w:val="Popis"/>
        <w:jc w:val="center"/>
      </w:pPr>
      <w:bookmarkStart w:id="112" w:name="_Toc160898736"/>
      <w:r>
        <w:t xml:space="preserve">Obr. </w:t>
      </w:r>
      <w:r>
        <w:fldChar w:fldCharType="begin"/>
      </w:r>
      <w:r>
        <w:instrText xml:space="preserve"> SEQ Obr. \* ARABIC </w:instrText>
      </w:r>
      <w:r>
        <w:fldChar w:fldCharType="separate"/>
      </w:r>
      <w:r w:rsidR="00A54E43">
        <w:rPr>
          <w:noProof/>
        </w:rPr>
        <w:t>32</w:t>
      </w:r>
      <w:r>
        <w:rPr>
          <w:noProof/>
        </w:rPr>
        <w:fldChar w:fldCharType="end"/>
      </w:r>
      <w:r>
        <w:t>: Návrh dátového modelu pre OPC UA server</w:t>
      </w:r>
      <w:bookmarkEnd w:id="112"/>
    </w:p>
    <w:p w14:paraId="523196E2" w14:textId="659D7653" w:rsidR="009D1D9D" w:rsidRDefault="009D1D9D" w:rsidP="00033151">
      <w:pPr>
        <w:pStyle w:val="Zakladny"/>
      </w:pPr>
      <w:r>
        <w:t xml:space="preserve">Komponenty </w:t>
      </w:r>
      <w:proofErr w:type="spellStart"/>
      <w:r>
        <w:t>Eclispe</w:t>
      </w:r>
      <w:proofErr w:type="spellEnd"/>
      <w:r>
        <w:t xml:space="preserve"> </w:t>
      </w:r>
      <w:proofErr w:type="spellStart"/>
      <w:r>
        <w:t>BaSyx</w:t>
      </w:r>
      <w:proofErr w:type="spellEnd"/>
      <w:r>
        <w:t xml:space="preserve"> využívajú NoSQL databázu </w:t>
      </w:r>
      <w:proofErr w:type="spellStart"/>
      <w:r>
        <w:t>MongoDB</w:t>
      </w:r>
      <w:proofErr w:type="spellEnd"/>
      <w:r>
        <w:t>, ktorá nemá preddefinovanú schému, čo nám umožňuje flexibilitu pri práci s údajmi.</w:t>
      </w:r>
    </w:p>
    <w:p w14:paraId="15CB8D78" w14:textId="77777777" w:rsidR="00AD1875" w:rsidRDefault="00AD1875">
      <w:pPr>
        <w:rPr>
          <w:noProof/>
          <w:lang w:val="en-US"/>
        </w:rPr>
      </w:pPr>
      <w:r>
        <w:rPr>
          <w:noProof/>
          <w:lang w:val="en-US"/>
        </w:rPr>
        <w:br w:type="page"/>
      </w:r>
    </w:p>
    <w:p w14:paraId="4EA1A832" w14:textId="77777777" w:rsidR="00656C5C" w:rsidRDefault="00AD1875" w:rsidP="00656C5C">
      <w:pPr>
        <w:keepNext/>
        <w:jc w:val="center"/>
      </w:pPr>
      <w:r>
        <w:rPr>
          <w:noProof/>
        </w:rPr>
        <w:lastRenderedPageBreak/>
        <w:drawing>
          <wp:inline distT="0" distB="0" distL="0" distR="0" wp14:anchorId="46F92C3A" wp14:editId="73FB56CB">
            <wp:extent cx="5601626" cy="4876800"/>
            <wp:effectExtent l="0" t="0" r="0" b="0"/>
            <wp:docPr id="531652210" name="Obrázok 1" descr="Obrázok, na ktorom je text, diagram, dokument,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2210" name="Obrázok 1" descr="Obrázok, na ktorom je text, diagram, dokument, písmo&#10;&#10;Automaticky generovaný popis"/>
                    <pic:cNvPicPr/>
                  </pic:nvPicPr>
                  <pic:blipFill>
                    <a:blip r:embed="rId54"/>
                    <a:stretch>
                      <a:fillRect/>
                    </a:stretch>
                  </pic:blipFill>
                  <pic:spPr>
                    <a:xfrm>
                      <a:off x="0" y="0"/>
                      <a:ext cx="5605487" cy="4880162"/>
                    </a:xfrm>
                    <a:prstGeom prst="rect">
                      <a:avLst/>
                    </a:prstGeom>
                  </pic:spPr>
                </pic:pic>
              </a:graphicData>
            </a:graphic>
          </wp:inline>
        </w:drawing>
      </w:r>
    </w:p>
    <w:p w14:paraId="080C0553" w14:textId="1D8A9DD6" w:rsidR="009D1D9D" w:rsidRDefault="00656C5C" w:rsidP="00656C5C">
      <w:pPr>
        <w:pStyle w:val="Popis"/>
        <w:jc w:val="center"/>
      </w:pPr>
      <w:r>
        <w:t xml:space="preserve">Obr. </w:t>
      </w:r>
      <w:r>
        <w:fldChar w:fldCharType="begin"/>
      </w:r>
      <w:r>
        <w:instrText xml:space="preserve"> SEQ Obr. \* ARABIC </w:instrText>
      </w:r>
      <w:r>
        <w:fldChar w:fldCharType="separate"/>
      </w:r>
      <w:r w:rsidR="00A54E43">
        <w:rPr>
          <w:noProof/>
        </w:rPr>
        <w:t>33</w:t>
      </w:r>
      <w:r>
        <w:fldChar w:fldCharType="end"/>
      </w:r>
    </w:p>
    <w:p w14:paraId="29FEEB2C" w14:textId="17D3F678" w:rsidR="009D1D9D" w:rsidRDefault="009D1D9D" w:rsidP="00721BF8">
      <w:pPr>
        <w:pStyle w:val="Nadpis2urovne"/>
      </w:pPr>
      <w:bookmarkStart w:id="113" w:name="_Toc164521252"/>
      <w:r>
        <w:t>Grafické rozhranie</w:t>
      </w:r>
      <w:bookmarkEnd w:id="113"/>
    </w:p>
    <w:p w14:paraId="48343EB8" w14:textId="4BDA7E78" w:rsidR="00BF7EA0" w:rsidRDefault="009D1D9D" w:rsidP="00033151">
      <w:pPr>
        <w:pStyle w:val="Zakladny"/>
      </w:pPr>
      <w:r>
        <w:t xml:space="preserve">Grafické rozhranie je kľúčovým aspektom medzi interakciou používateľa a aplikácie, ktorá umožňuje </w:t>
      </w:r>
      <w:r w:rsidR="00AD1875">
        <w:t>používateľovi</w:t>
      </w:r>
      <w:r>
        <w:t xml:space="preserve"> ľahko a efektívne ovládať a spravovať aplikáciu. Pri návrhu GUI sme vychádzali z 3 hlavným komponentov, s ktorými bude </w:t>
      </w:r>
      <w:r w:rsidR="00AD1875">
        <w:t>užívateľ</w:t>
      </w:r>
      <w:r>
        <w:t xml:space="preserve"> interagovať. </w:t>
      </w:r>
    </w:p>
    <w:p w14:paraId="1158962D" w14:textId="055C8E9C" w:rsidR="009D1D9D" w:rsidRDefault="009D1D9D" w:rsidP="00033151">
      <w:pPr>
        <w:pStyle w:val="Zakladny"/>
      </w:pPr>
      <w:r>
        <w:t>Ide o Server List, kde bude mat dostupne všetky server</w:t>
      </w:r>
      <w:r w:rsidR="00C971EE">
        <w:t>y</w:t>
      </w:r>
      <w:r>
        <w:t xml:space="preserve"> odkiaľ ich bude možné </w:t>
      </w:r>
      <w:r w:rsidR="00AD1875">
        <w:t>spúšťať</w:t>
      </w:r>
      <w:r>
        <w:t xml:space="preserve">, zastaviť a podobne. Filtre pre filtrovanie požiadaviek pre rýchlejšie </w:t>
      </w:r>
      <w:r w:rsidR="00AD1875">
        <w:t>hľadanie</w:t>
      </w:r>
      <w:r>
        <w:t xml:space="preserve"> v liste. </w:t>
      </w:r>
      <w:r w:rsidR="00AD1875">
        <w:t>Ďalšie</w:t>
      </w:r>
      <w:r>
        <w:t xml:space="preserve"> dva komponenty budú niesť informáciu o zvolenom AAS po </w:t>
      </w:r>
      <w:r w:rsidR="00AD1875">
        <w:t>užívateľovej</w:t>
      </w:r>
      <w:r>
        <w:t xml:space="preserve"> interakcií s AAS Serverom z listu položiek, jeden o jednotlivých </w:t>
      </w:r>
      <w:proofErr w:type="spellStart"/>
      <w:r>
        <w:t>submodeloch</w:t>
      </w:r>
      <w:proofErr w:type="spellEnd"/>
      <w:r>
        <w:t xml:space="preserve"> AAS druhý všeobecné informácie o AAS.</w:t>
      </w:r>
    </w:p>
    <w:p w14:paraId="78A72D14" w14:textId="77777777" w:rsidR="009D1D9D" w:rsidRDefault="009D1D9D" w:rsidP="00033151">
      <w:pPr>
        <w:pStyle w:val="Zakladny"/>
      </w:pPr>
      <w:r>
        <w:rPr>
          <w:noProof/>
        </w:rPr>
        <w:lastRenderedPageBreak/>
        <w:drawing>
          <wp:inline distT="0" distB="0" distL="0" distR="0" wp14:anchorId="160778E6" wp14:editId="792F006B">
            <wp:extent cx="5579745" cy="3627120"/>
            <wp:effectExtent l="0" t="0" r="1905" b="0"/>
            <wp:docPr id="102783205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2057" name="Picture 12"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53075" cy="3609783"/>
                    </a:xfrm>
                    <a:prstGeom prst="rect">
                      <a:avLst/>
                    </a:prstGeom>
                  </pic:spPr>
                </pic:pic>
              </a:graphicData>
            </a:graphic>
          </wp:inline>
        </w:drawing>
      </w:r>
    </w:p>
    <w:p w14:paraId="6D9A6D0F" w14:textId="6C046805" w:rsidR="009D1D9D" w:rsidRDefault="009D1D9D" w:rsidP="009D1D9D">
      <w:pPr>
        <w:pStyle w:val="Popis"/>
        <w:jc w:val="center"/>
      </w:pPr>
      <w:bookmarkStart w:id="114" w:name="_Toc160898740"/>
      <w:r>
        <w:t xml:space="preserve">Obr. </w:t>
      </w:r>
      <w:r>
        <w:fldChar w:fldCharType="begin"/>
      </w:r>
      <w:r>
        <w:instrText xml:space="preserve"> SEQ Obr. \* ARABIC </w:instrText>
      </w:r>
      <w:r>
        <w:fldChar w:fldCharType="separate"/>
      </w:r>
      <w:r w:rsidR="00A54E43">
        <w:rPr>
          <w:noProof/>
        </w:rPr>
        <w:t>34</w:t>
      </w:r>
      <w:r>
        <w:rPr>
          <w:noProof/>
        </w:rPr>
        <w:fldChar w:fldCharType="end"/>
      </w:r>
      <w:r>
        <w:t xml:space="preserve">: </w:t>
      </w:r>
      <w:r w:rsidRPr="00BC4AA8">
        <w:t>Návrh GUI pre hlavnú stránku webovej aplikácie</w:t>
      </w:r>
      <w:bookmarkEnd w:id="114"/>
    </w:p>
    <w:p w14:paraId="3C82D40F" w14:textId="50DD3F37" w:rsidR="009D1D9D" w:rsidRDefault="009D1D9D" w:rsidP="00033151">
      <w:pPr>
        <w:pStyle w:val="Zakladny"/>
      </w:pPr>
      <w:r>
        <w:t xml:space="preserve">Aby mal možnosť užívateľ zistiť detailnejšie informácie o jednotlivých OPC UA serveroch, po kliknutí na server v OPC UA liste sa zobrazí modal, kde </w:t>
      </w:r>
      <w:r w:rsidR="00656C5C">
        <w:t>sú</w:t>
      </w:r>
      <w:r>
        <w:t xml:space="preserve"> informácie o danom serveri.</w:t>
      </w:r>
    </w:p>
    <w:p w14:paraId="4842DA55" w14:textId="77777777" w:rsidR="009D1D9D" w:rsidRDefault="009D1D9D" w:rsidP="009D1D9D">
      <w:pPr>
        <w:keepNext/>
        <w:jc w:val="center"/>
      </w:pPr>
      <w:r>
        <w:rPr>
          <w:noProof/>
        </w:rPr>
        <w:drawing>
          <wp:inline distT="0" distB="0" distL="0" distR="0" wp14:anchorId="00D16890" wp14:editId="44C4F324">
            <wp:extent cx="5579745" cy="2912745"/>
            <wp:effectExtent l="0" t="0" r="1905" b="1905"/>
            <wp:docPr id="2105371496" name="Picture 1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1496" name="Picture 13" descr="A white rectangular box with black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9745" cy="2912745"/>
                    </a:xfrm>
                    <a:prstGeom prst="rect">
                      <a:avLst/>
                    </a:prstGeom>
                  </pic:spPr>
                </pic:pic>
              </a:graphicData>
            </a:graphic>
          </wp:inline>
        </w:drawing>
      </w:r>
    </w:p>
    <w:p w14:paraId="790128B0" w14:textId="10C4E832" w:rsidR="009D1D9D" w:rsidRDefault="009D1D9D" w:rsidP="009D1D9D">
      <w:pPr>
        <w:pStyle w:val="Popis"/>
        <w:jc w:val="center"/>
      </w:pPr>
      <w:bookmarkStart w:id="115" w:name="_Toc160898741"/>
      <w:r>
        <w:t xml:space="preserve">Obr. </w:t>
      </w:r>
      <w:r>
        <w:fldChar w:fldCharType="begin"/>
      </w:r>
      <w:r>
        <w:instrText xml:space="preserve"> SEQ Obr. \* ARABIC </w:instrText>
      </w:r>
      <w:r>
        <w:fldChar w:fldCharType="separate"/>
      </w:r>
      <w:r w:rsidR="00A54E43">
        <w:rPr>
          <w:noProof/>
        </w:rPr>
        <w:t>35</w:t>
      </w:r>
      <w:r>
        <w:rPr>
          <w:noProof/>
        </w:rPr>
        <w:fldChar w:fldCharType="end"/>
      </w:r>
      <w:r>
        <w:t xml:space="preserve">: </w:t>
      </w:r>
      <w:r w:rsidRPr="00D76A5F">
        <w:t xml:space="preserve">Návrh </w:t>
      </w:r>
      <w:proofErr w:type="spellStart"/>
      <w:r w:rsidRPr="00D76A5F">
        <w:t>modalu</w:t>
      </w:r>
      <w:proofErr w:type="spellEnd"/>
      <w:r w:rsidRPr="00D76A5F">
        <w:t xml:space="preserve"> pre detailné zobrazenie informácií o OPC UA serveri</w:t>
      </w:r>
      <w:bookmarkEnd w:id="115"/>
    </w:p>
    <w:p w14:paraId="782B0120" w14:textId="5922BFD7" w:rsidR="00AA5DF5" w:rsidRDefault="009D1D9D" w:rsidP="00AA5DF5">
      <w:pPr>
        <w:pStyle w:val="Nadpis2urovne"/>
      </w:pPr>
      <w:bookmarkStart w:id="116" w:name="_Toc164521253"/>
      <w:r>
        <w:lastRenderedPageBreak/>
        <w:t>REST API</w:t>
      </w:r>
      <w:bookmarkEnd w:id="116"/>
    </w:p>
    <w:p w14:paraId="6DB91996" w14:textId="69BDE4C9" w:rsidR="00AA5DF5" w:rsidRDefault="00AA5DF5" w:rsidP="00033151">
      <w:pPr>
        <w:pStyle w:val="Zakladny"/>
      </w:pPr>
      <w:r>
        <w:t xml:space="preserve">Táto sekcia nám popisuje rozhranie REST API, ktoré nám umožňuje komunikáciu medzi vrstvami aplikácie. REST API je navrhnuté tak, aby poskytovalo štandardný a jednoduchý spôsob manipulácie s dátami pomocou HTTP protokolu. V aplikácii využijeme </w:t>
      </w:r>
      <w:proofErr w:type="spellStart"/>
      <w:r>
        <w:t>backend</w:t>
      </w:r>
      <w:proofErr w:type="spellEnd"/>
      <w:r>
        <w:t xml:space="preserve"> aplikácie ako REST API, ktorá bude jednou časťou aplikačnej vrstvy. Okrem </w:t>
      </w:r>
      <w:proofErr w:type="spellStart"/>
      <w:r>
        <w:t>backendu</w:t>
      </w:r>
      <w:proofErr w:type="spellEnd"/>
      <w:r>
        <w:t xml:space="preserve"> využijeme REST API, ktorú ponúkajú komponenty </w:t>
      </w:r>
      <w:proofErr w:type="spellStart"/>
      <w:r>
        <w:t>Eclipse</w:t>
      </w:r>
      <w:proofErr w:type="spellEnd"/>
      <w:r>
        <w:t xml:space="preserve"> </w:t>
      </w:r>
      <w:proofErr w:type="spellStart"/>
      <w:r>
        <w:t>BaSyx</w:t>
      </w:r>
      <w:proofErr w:type="spellEnd"/>
      <w:r>
        <w:t>. Vďaka tomu budeme vedieť s jednotlivými komponentami komunikovať.</w:t>
      </w:r>
    </w:p>
    <w:p w14:paraId="7B4A281B" w14:textId="41B5F921" w:rsidR="00346ACD" w:rsidRDefault="00346ACD" w:rsidP="00346ACD">
      <w:pPr>
        <w:pStyle w:val="Nadpis2urovne"/>
      </w:pPr>
      <w:bookmarkStart w:id="117" w:name="_Toc164521254"/>
      <w:r>
        <w:t>Ad-hoc konektivita</w:t>
      </w:r>
      <w:bookmarkEnd w:id="117"/>
    </w:p>
    <w:p w14:paraId="532CCDDF" w14:textId="499F33A6" w:rsidR="00AA5DF5" w:rsidRPr="00F91DE8" w:rsidRDefault="00AA5DF5" w:rsidP="00033151">
      <w:pPr>
        <w:pStyle w:val="Zakladny"/>
        <w:rPr>
          <w:lang w:val="en-US"/>
        </w:rPr>
      </w:pPr>
      <w:r>
        <w:t xml:space="preserve">Medzi hlavnú požiadavku aplikácie je navrhnutie riešenia pre ad-hoc konektivitu. Ovládanie serverov či už spustenie alebo zastavenie vieme vyriešiť pomocou spustenia skriptu na pozadí. </w:t>
      </w:r>
      <w:r w:rsidR="0084530B">
        <w:t xml:space="preserve">Pri tomto riešení by sme vytvorili </w:t>
      </w:r>
      <w:proofErr w:type="spellStart"/>
      <w:r w:rsidR="0084530B">
        <w:t>endpointy</w:t>
      </w:r>
      <w:proofErr w:type="spellEnd"/>
      <w:r w:rsidR="0084530B">
        <w:t xml:space="preserve">, ktoré by slúžili na ovládanie serverov. Následne pri </w:t>
      </w:r>
      <w:proofErr w:type="spellStart"/>
      <w:r w:rsidR="0084530B">
        <w:t>requeste</w:t>
      </w:r>
      <w:proofErr w:type="spellEnd"/>
      <w:r w:rsidR="0084530B">
        <w:t xml:space="preserve"> na daný </w:t>
      </w:r>
      <w:proofErr w:type="spellStart"/>
      <w:r w:rsidR="0084530B">
        <w:t>endpoint</w:t>
      </w:r>
      <w:proofErr w:type="spellEnd"/>
      <w:r w:rsidR="0084530B">
        <w:t xml:space="preserve"> by služba (</w:t>
      </w:r>
      <w:proofErr w:type="spellStart"/>
      <w:r w:rsidR="0084530B">
        <w:t>service</w:t>
      </w:r>
      <w:proofErr w:type="spellEnd"/>
      <w:r w:rsidR="0084530B">
        <w:t>) s potrebnou logikou spustila .</w:t>
      </w:r>
      <w:proofErr w:type="spellStart"/>
      <w:r w:rsidR="0084530B">
        <w:t>bat</w:t>
      </w:r>
      <w:proofErr w:type="spellEnd"/>
      <w:r w:rsidR="0084530B">
        <w:t xml:space="preserve"> skript ktorý by obsahoval už potrebný kód. </w:t>
      </w:r>
    </w:p>
    <w:p w14:paraId="51BB4B4D" w14:textId="5A57F76F" w:rsidR="00657C53" w:rsidRDefault="00657C53" w:rsidP="00657C53">
      <w:pPr>
        <w:pStyle w:val="Nadpis1rovne"/>
      </w:pPr>
      <w:bookmarkStart w:id="118" w:name="_Toc164521255"/>
      <w:r>
        <w:lastRenderedPageBreak/>
        <w:t>Implementácia aplikácie</w:t>
      </w:r>
      <w:bookmarkEnd w:id="118"/>
    </w:p>
    <w:p w14:paraId="32A2F437" w14:textId="7A7FD191" w:rsidR="00374E7B" w:rsidRPr="00374E7B" w:rsidRDefault="00374E7B" w:rsidP="00033151">
      <w:pPr>
        <w:pStyle w:val="Zakladny"/>
      </w:pPr>
      <w:r>
        <w:t xml:space="preserve">Táto časť práce sa zaoberá implementáciou jednotlivých krokov, ktoré boli uvedené pri návrhu aplikácie. Predstavíme si štruktúru aplikácie, vytvorenie dátového modelu, následne si rozoberieme </w:t>
      </w:r>
      <w:proofErr w:type="spellStart"/>
      <w:r>
        <w:t>backend</w:t>
      </w:r>
      <w:proofErr w:type="spellEnd"/>
      <w:r>
        <w:t xml:space="preserve"> aplikácie, ktorý pozostáva z dvoch častí. Po implementácií </w:t>
      </w:r>
      <w:proofErr w:type="spellStart"/>
      <w:r>
        <w:t>backendu</w:t>
      </w:r>
      <w:proofErr w:type="spellEnd"/>
      <w:r>
        <w:t xml:space="preserve"> aplikácie sa zameriame na vývoj </w:t>
      </w:r>
      <w:proofErr w:type="spellStart"/>
      <w:r>
        <w:t>frontendu</w:t>
      </w:r>
      <w:proofErr w:type="spellEnd"/>
      <w:r>
        <w:t xml:space="preserve"> či už dizajnu aplikácie alebo vysvetlenie funkcionalít na </w:t>
      </w:r>
      <w:proofErr w:type="spellStart"/>
      <w:r>
        <w:t>frontende</w:t>
      </w:r>
      <w:proofErr w:type="spellEnd"/>
      <w:r>
        <w:t xml:space="preserve">. Po dokončení spomenutých častí si ukážeme </w:t>
      </w:r>
      <w:proofErr w:type="spellStart"/>
      <w:r>
        <w:t>kontajnerizáciu</w:t>
      </w:r>
      <w:proofErr w:type="spellEnd"/>
      <w:r>
        <w:t xml:space="preserve"> aplikácie.</w:t>
      </w:r>
    </w:p>
    <w:p w14:paraId="2F41447C" w14:textId="77777777" w:rsidR="0035322F" w:rsidRDefault="00374E7B" w:rsidP="00721BF8">
      <w:pPr>
        <w:pStyle w:val="Nadpis2urovne"/>
        <w:numPr>
          <w:ilvl w:val="1"/>
          <w:numId w:val="17"/>
        </w:numPr>
      </w:pPr>
      <w:bookmarkStart w:id="119" w:name="_Toc164521256"/>
      <w:r>
        <w:t>Štruktúra aplikácie</w:t>
      </w:r>
      <w:bookmarkEnd w:id="119"/>
    </w:p>
    <w:p w14:paraId="73D84921" w14:textId="77777777" w:rsidR="00BF7EA0" w:rsidRDefault="00A620EA" w:rsidP="00033151">
      <w:pPr>
        <w:pStyle w:val="Zakladny"/>
      </w:pPr>
      <w:r>
        <w:t>V tomto úseku sa pozrieme na štruktúru projektu samotnej aplikácie</w:t>
      </w:r>
      <w:r w:rsidR="0035322F">
        <w:t xml:space="preserve">. Ako bolo spomenuté pri návrhu aplikácia pozostáva z 3 hlavných častí a to je </w:t>
      </w:r>
      <w:proofErr w:type="spellStart"/>
      <w:r w:rsidR="0035322F">
        <w:t>backend</w:t>
      </w:r>
      <w:proofErr w:type="spellEnd"/>
      <w:r w:rsidR="0035322F">
        <w:t xml:space="preserve">, frontend a databáza. </w:t>
      </w:r>
    </w:p>
    <w:p w14:paraId="39A58657" w14:textId="06728EAD" w:rsidR="00A620EA" w:rsidRDefault="00374E7B" w:rsidP="00033151">
      <w:pPr>
        <w:pStyle w:val="Zakladny"/>
      </w:pPr>
      <w:r>
        <w:t xml:space="preserve"> </w:t>
      </w:r>
      <w:r w:rsidR="00A620EA">
        <w:t xml:space="preserve">V koreňovom priečinku projektu máme samotný </w:t>
      </w:r>
      <w:proofErr w:type="spellStart"/>
      <w:r w:rsidR="00A620EA">
        <w:t>backend</w:t>
      </w:r>
      <w:proofErr w:type="spellEnd"/>
      <w:r w:rsidR="00A620EA">
        <w:t xml:space="preserve"> aplikácie. Medzi dôležité </w:t>
      </w:r>
      <w:commentRangeStart w:id="120"/>
      <w:r w:rsidR="00A620EA">
        <w:t>priečinky</w:t>
      </w:r>
      <w:commentRangeEnd w:id="120"/>
      <w:r w:rsidR="00A54B36">
        <w:rPr>
          <w:rStyle w:val="Odkaznakomentr"/>
          <w:rFonts w:asciiTheme="minorHAnsi" w:hAnsiTheme="minorHAnsi" w:cstheme="minorBidi"/>
        </w:rPr>
        <w:commentReference w:id="120"/>
      </w:r>
      <w:r w:rsidR="00A620EA">
        <w:t xml:space="preserve"> v štruktúre patria ./</w:t>
      </w:r>
      <w:proofErr w:type="spellStart"/>
      <w:r w:rsidR="00A620EA">
        <w:t>ClientApp</w:t>
      </w:r>
      <w:proofErr w:type="spellEnd"/>
      <w:r w:rsidR="00A620EA">
        <w:t>, kde je frontend aplikácie, ./</w:t>
      </w:r>
      <w:proofErr w:type="spellStart"/>
      <w:r w:rsidR="00A620EA">
        <w:t>Infrastructure</w:t>
      </w:r>
      <w:proofErr w:type="spellEnd"/>
      <w:r w:rsidR="00A620EA">
        <w:t xml:space="preserve"> obsahuje infraštruktúru aplikácie ako sú </w:t>
      </w:r>
      <w:proofErr w:type="spellStart"/>
      <w:r w:rsidR="00A620EA">
        <w:t>docker-compose</w:t>
      </w:r>
      <w:proofErr w:type="spellEnd"/>
      <w:r w:rsidR="00A620EA">
        <w:t xml:space="preserve"> súbory pre databázy alebo </w:t>
      </w:r>
      <w:proofErr w:type="spellStart"/>
      <w:r w:rsidR="00A620EA">
        <w:t>Eclipse</w:t>
      </w:r>
      <w:proofErr w:type="spellEnd"/>
      <w:r w:rsidR="00A620EA">
        <w:t xml:space="preserve"> </w:t>
      </w:r>
      <w:proofErr w:type="spellStart"/>
      <w:r w:rsidR="00A620EA">
        <w:t>BaSyx</w:t>
      </w:r>
      <w:proofErr w:type="spellEnd"/>
      <w:r w:rsidR="00A620EA">
        <w:t xml:space="preserve"> komponenty, konfiguračné súbory pre </w:t>
      </w:r>
      <w:proofErr w:type="spellStart"/>
      <w:r w:rsidR="00A620EA">
        <w:t>Eclipse</w:t>
      </w:r>
      <w:proofErr w:type="spellEnd"/>
      <w:r w:rsidR="00A620EA">
        <w:t xml:space="preserve"> </w:t>
      </w:r>
      <w:proofErr w:type="spellStart"/>
      <w:r w:rsidR="00A620EA">
        <w:t>BaSyx</w:t>
      </w:r>
      <w:proofErr w:type="spellEnd"/>
      <w:r w:rsidR="00A620EA">
        <w:t xml:space="preserve"> komponenty a takisto priečinky na perzistenciu dát pri vypnutí alebo vymazaní </w:t>
      </w:r>
      <w:proofErr w:type="spellStart"/>
      <w:r w:rsidR="00A620EA">
        <w:t>docker</w:t>
      </w:r>
      <w:proofErr w:type="spellEnd"/>
      <w:r w:rsidR="00A620EA">
        <w:t xml:space="preserve"> kontajnerov pre databázy. Okrem týchto dvoch súborov je vhodné spomenúť ešte súbory ./</w:t>
      </w:r>
      <w:proofErr w:type="spellStart"/>
      <w:r w:rsidR="00A620EA">
        <w:t>Scripts</w:t>
      </w:r>
      <w:proofErr w:type="spellEnd"/>
      <w:r w:rsidR="00A620EA">
        <w:t>, kde sú .</w:t>
      </w:r>
      <w:proofErr w:type="spellStart"/>
      <w:r w:rsidR="00A620EA">
        <w:t>bat</w:t>
      </w:r>
      <w:proofErr w:type="spellEnd"/>
      <w:r w:rsidR="00A620EA">
        <w:t xml:space="preserve"> skripty pre prácu s OPC UA servermi a ./</w:t>
      </w:r>
      <w:proofErr w:type="spellStart"/>
      <w:r w:rsidR="00A620EA">
        <w:t>Servers</w:t>
      </w:r>
      <w:proofErr w:type="spellEnd"/>
      <w:r w:rsidR="00A620EA">
        <w:t xml:space="preserve"> kde budú uchované OPC UA servery po </w:t>
      </w:r>
      <w:proofErr w:type="spellStart"/>
      <w:r w:rsidR="00A620EA">
        <w:t>stihanutí</w:t>
      </w:r>
      <w:proofErr w:type="spellEnd"/>
      <w:r w:rsidR="00A620EA">
        <w:t xml:space="preserve"> .</w:t>
      </w:r>
      <w:proofErr w:type="spellStart"/>
      <w:r w:rsidR="00A620EA">
        <w:t>zip</w:t>
      </w:r>
      <w:proofErr w:type="spellEnd"/>
      <w:r w:rsidR="00A620EA">
        <w:t xml:space="preserve"> súboru. </w:t>
      </w:r>
    </w:p>
    <w:p w14:paraId="7C044995" w14:textId="77777777" w:rsidR="00A620EA" w:rsidRDefault="00A620EA" w:rsidP="00033151">
      <w:pPr>
        <w:pStyle w:val="Zakladny"/>
      </w:pPr>
      <w:r w:rsidRPr="00A620EA">
        <w:rPr>
          <w:noProof/>
        </w:rPr>
        <w:drawing>
          <wp:inline distT="0" distB="0" distL="0" distR="0" wp14:anchorId="79BBBA8F" wp14:editId="7AE87157">
            <wp:extent cx="1514475" cy="2896207"/>
            <wp:effectExtent l="0" t="0" r="0" b="0"/>
            <wp:docPr id="261076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76635" name="Picture 1" descr="A screenshot of a computer program&#10;&#10;Description automatically generated"/>
                    <pic:cNvPicPr/>
                  </pic:nvPicPr>
                  <pic:blipFill>
                    <a:blip r:embed="rId57"/>
                    <a:stretch>
                      <a:fillRect/>
                    </a:stretch>
                  </pic:blipFill>
                  <pic:spPr>
                    <a:xfrm>
                      <a:off x="0" y="0"/>
                      <a:ext cx="1515282" cy="2897750"/>
                    </a:xfrm>
                    <a:prstGeom prst="rect">
                      <a:avLst/>
                    </a:prstGeom>
                  </pic:spPr>
                </pic:pic>
              </a:graphicData>
            </a:graphic>
          </wp:inline>
        </w:drawing>
      </w:r>
    </w:p>
    <w:p w14:paraId="0552CD44" w14:textId="1731414D" w:rsidR="00A620EA" w:rsidRDefault="00A620EA" w:rsidP="00A620EA">
      <w:pPr>
        <w:pStyle w:val="Popis"/>
        <w:jc w:val="center"/>
      </w:pPr>
      <w:r>
        <w:t xml:space="preserve">Obr. </w:t>
      </w:r>
      <w:r>
        <w:fldChar w:fldCharType="begin"/>
      </w:r>
      <w:r>
        <w:instrText xml:space="preserve"> SEQ Obr. \* ARABIC </w:instrText>
      </w:r>
      <w:r>
        <w:fldChar w:fldCharType="separate"/>
      </w:r>
      <w:r w:rsidR="00A54E43">
        <w:rPr>
          <w:noProof/>
        </w:rPr>
        <w:t>36</w:t>
      </w:r>
      <w:r>
        <w:rPr>
          <w:noProof/>
        </w:rPr>
        <w:fldChar w:fldCharType="end"/>
      </w:r>
      <w:r>
        <w:t>: Projektová štruktúra webovej aplikácie</w:t>
      </w:r>
    </w:p>
    <w:p w14:paraId="015D5840" w14:textId="15BA31A4" w:rsidR="00657C53" w:rsidRDefault="009E66BB" w:rsidP="00721BF8">
      <w:pPr>
        <w:pStyle w:val="Nadpis2urovne"/>
        <w:numPr>
          <w:ilvl w:val="1"/>
          <w:numId w:val="17"/>
        </w:numPr>
      </w:pPr>
      <w:bookmarkStart w:id="121" w:name="_Toc164521257"/>
      <w:proofErr w:type="spellStart"/>
      <w:r>
        <w:lastRenderedPageBreak/>
        <w:t>Backend</w:t>
      </w:r>
      <w:bookmarkEnd w:id="121"/>
      <w:proofErr w:type="spellEnd"/>
    </w:p>
    <w:p w14:paraId="5D2CC3D7" w14:textId="74B5D87E" w:rsidR="00A620EA" w:rsidRDefault="00D2280D" w:rsidP="00033151">
      <w:pPr>
        <w:pStyle w:val="Zakladny"/>
      </w:pPr>
      <w:r>
        <w:t xml:space="preserve">Samotný </w:t>
      </w:r>
      <w:proofErr w:type="spellStart"/>
      <w:r>
        <w:t>backend</w:t>
      </w:r>
      <w:proofErr w:type="spellEnd"/>
      <w:r>
        <w:t xml:space="preserve"> aplikácie, ktorý predstavuje kľúčovú časť softvérového systému</w:t>
      </w:r>
      <w:r w:rsidR="00966400">
        <w:t xml:space="preserve"> bude tvoriť REST API. Okrem REST API je dôležité na úvod spomenutie pomocných metód ktoré nám zabezpečia napríklad spustenie </w:t>
      </w:r>
      <w:proofErr w:type="spellStart"/>
      <w:r w:rsidR="00966400">
        <w:t>service</w:t>
      </w:r>
      <w:proofErr w:type="spellEnd"/>
      <w:r w:rsidR="00966400">
        <w:t xml:space="preserve"> ako nového procesu, alebo stiahnutie OPC UA serveru. </w:t>
      </w:r>
      <w:r w:rsidR="00374E7B">
        <w:t xml:space="preserve"> V nasledujúcich častiach si podrobne prejdeme jednotlivé funkcionality </w:t>
      </w:r>
      <w:r w:rsidR="00EC2290">
        <w:t>serverovej</w:t>
      </w:r>
      <w:r w:rsidR="00374E7B">
        <w:t xml:space="preserve"> časti webovej aplikácie.</w:t>
      </w:r>
      <w:r w:rsidR="00A620EA">
        <w:t xml:space="preserve"> </w:t>
      </w:r>
    </w:p>
    <w:p w14:paraId="6BC9CAEF" w14:textId="5CAE3CB4" w:rsidR="00374E7B" w:rsidRDefault="00374E7B" w:rsidP="00374E7B">
      <w:pPr>
        <w:pStyle w:val="Nadpis3urovne"/>
      </w:pPr>
      <w:bookmarkStart w:id="122" w:name="_Toc164521258"/>
      <w:r>
        <w:t xml:space="preserve">REST API </w:t>
      </w:r>
      <w:proofErr w:type="spellStart"/>
      <w:r>
        <w:t>endpointy</w:t>
      </w:r>
      <w:bookmarkEnd w:id="122"/>
      <w:proofErr w:type="spellEnd"/>
    </w:p>
    <w:p w14:paraId="0C1A7928" w14:textId="68D49010" w:rsidR="005D2B65" w:rsidRDefault="0020137D" w:rsidP="00033151">
      <w:pPr>
        <w:pStyle w:val="Zakladny"/>
      </w:pPr>
      <w:proofErr w:type="spellStart"/>
      <w:r>
        <w:t>Backend</w:t>
      </w:r>
      <w:proofErr w:type="spellEnd"/>
      <w:r>
        <w:t xml:space="preserve"> aplikácie, ktorý budeme implementovať pomocou ASP .NET bude </w:t>
      </w:r>
      <w:r w:rsidR="00C971EE">
        <w:t>slúžiť</w:t>
      </w:r>
      <w:r>
        <w:t xml:space="preserve"> ako REST API</w:t>
      </w:r>
      <w:r w:rsidR="00DB6F22">
        <w:t>.</w:t>
      </w:r>
      <w:r>
        <w:t xml:space="preserve"> Webov</w:t>
      </w:r>
      <w:r w:rsidR="005D2B65">
        <w:t>á</w:t>
      </w:r>
      <w:r>
        <w:t xml:space="preserve"> aplikácia využíva jednu entitu ktorá bola spomenutá </w:t>
      </w:r>
      <w:r w:rsidR="00966400">
        <w:t xml:space="preserve">pri návrhu dátového modelu, </w:t>
      </w:r>
      <w:r w:rsidR="005D2B65">
        <w:t xml:space="preserve">pre ktorú sú definované viaceré </w:t>
      </w:r>
      <w:proofErr w:type="spellStart"/>
      <w:r w:rsidR="005D2B65">
        <w:t>endpointy</w:t>
      </w:r>
      <w:proofErr w:type="spellEnd"/>
      <w:r w:rsidR="005D2B65">
        <w:t xml:space="preserve">, </w:t>
      </w:r>
      <w:r w:rsidR="00966400">
        <w:t xml:space="preserve">na splnenie </w:t>
      </w:r>
      <w:r w:rsidR="005D2B65">
        <w:t>funkcionalit</w:t>
      </w:r>
      <w:r w:rsidR="00966400">
        <w:t xml:space="preserve">y </w:t>
      </w:r>
      <w:commentRangeStart w:id="123"/>
      <w:r w:rsidR="005D2B65">
        <w:t>aplikácie</w:t>
      </w:r>
      <w:commentRangeEnd w:id="123"/>
      <w:r w:rsidR="00A674B2">
        <w:rPr>
          <w:rStyle w:val="Odkaznakomentr"/>
          <w:rFonts w:asciiTheme="minorHAnsi" w:hAnsiTheme="minorHAnsi" w:cstheme="minorBidi"/>
        </w:rPr>
        <w:commentReference w:id="123"/>
      </w:r>
      <w:r w:rsidR="00966400">
        <w:t xml:space="preserve"> definovanej funkcionálnymi a </w:t>
      </w:r>
      <w:proofErr w:type="spellStart"/>
      <w:r w:rsidR="00966400">
        <w:t>nefunkcionálnymi</w:t>
      </w:r>
      <w:proofErr w:type="spellEnd"/>
      <w:r w:rsidR="00966400">
        <w:t xml:space="preserve"> požiadavkami. </w:t>
      </w:r>
      <w:r w:rsidR="005D2B65">
        <w:t>Aplikácia</w:t>
      </w:r>
      <w:r w:rsidR="00966400">
        <w:t xml:space="preserve"> </w:t>
      </w:r>
      <w:r w:rsidR="005D2B65">
        <w:t xml:space="preserve">využíva </w:t>
      </w:r>
      <w:proofErr w:type="spellStart"/>
      <w:r w:rsidR="005D2B65">
        <w:t>endpoint</w:t>
      </w:r>
      <w:proofErr w:type="spellEnd"/>
      <w:r w:rsidR="005D2B65">
        <w:t xml:space="preserve"> /</w:t>
      </w:r>
      <w:proofErr w:type="spellStart"/>
      <w:r w:rsidR="005D2B65">
        <w:t>api</w:t>
      </w:r>
      <w:proofErr w:type="spellEnd"/>
      <w:r w:rsidR="005D2B65">
        <w:t>/</w:t>
      </w:r>
      <w:r w:rsidR="00966400">
        <w:rPr>
          <w:lang w:val="en-US"/>
        </w:rPr>
        <w:t>{</w:t>
      </w:r>
      <w:proofErr w:type="spellStart"/>
      <w:r w:rsidR="00A017A7">
        <w:rPr>
          <w:lang w:val="en-US"/>
        </w:rPr>
        <w:t>názov_controllera</w:t>
      </w:r>
      <w:proofErr w:type="spellEnd"/>
      <w:r w:rsidR="00966400">
        <w:rPr>
          <w:lang w:val="en-US"/>
        </w:rPr>
        <w:t>}</w:t>
      </w:r>
      <w:r w:rsidR="005D2B65">
        <w:t>/</w:t>
      </w:r>
      <w:r w:rsidR="00966400">
        <w:t>, v </w:t>
      </w:r>
      <w:proofErr w:type="spellStart"/>
      <w:r w:rsidR="00966400">
        <w:t>našoom</w:t>
      </w:r>
      <w:proofErr w:type="spellEnd"/>
      <w:r w:rsidR="00966400">
        <w:t xml:space="preserve"> prípade /</w:t>
      </w:r>
      <w:proofErr w:type="spellStart"/>
      <w:r w:rsidR="00966400">
        <w:t>api</w:t>
      </w:r>
      <w:proofErr w:type="spellEnd"/>
      <w:r w:rsidR="00966400">
        <w:t>/</w:t>
      </w:r>
      <w:proofErr w:type="spellStart"/>
      <w:r w:rsidR="00966400">
        <w:t>opcuaserver</w:t>
      </w:r>
      <w:proofErr w:type="spellEnd"/>
      <w:r w:rsidR="00966400">
        <w:t>.</w:t>
      </w:r>
    </w:p>
    <w:p w14:paraId="5278029F" w14:textId="77777777" w:rsidR="00DB6F22" w:rsidRPr="00A620EA" w:rsidRDefault="00DB6F22" w:rsidP="00033151">
      <w:pPr>
        <w:pStyle w:val="Zakladny"/>
      </w:pPr>
    </w:p>
    <w:tbl>
      <w:tblPr>
        <w:tblStyle w:val="Mriekatabuky"/>
        <w:tblW w:w="0" w:type="auto"/>
        <w:tblLook w:val="04A0" w:firstRow="1" w:lastRow="0" w:firstColumn="1" w:lastColumn="0" w:noHBand="0" w:noVBand="1"/>
      </w:tblPr>
      <w:tblGrid>
        <w:gridCol w:w="3420"/>
        <w:gridCol w:w="1463"/>
        <w:gridCol w:w="3894"/>
      </w:tblGrid>
      <w:tr w:rsidR="00DB6F22" w14:paraId="74FF22D7" w14:textId="77777777" w:rsidTr="00DB6F22">
        <w:tc>
          <w:tcPr>
            <w:tcW w:w="3505" w:type="dxa"/>
            <w:shd w:val="clear" w:color="auto" w:fill="D9D9D9" w:themeFill="background1" w:themeFillShade="D9"/>
          </w:tcPr>
          <w:p w14:paraId="1C7C1E3A" w14:textId="4FEAA554" w:rsidR="00DB6F22" w:rsidRPr="00A674B2" w:rsidRDefault="00DB6F22" w:rsidP="00033151">
            <w:pPr>
              <w:pStyle w:val="Zakladny"/>
            </w:pPr>
            <w:r w:rsidRPr="00A674B2">
              <w:t>URL</w:t>
            </w:r>
          </w:p>
        </w:tc>
        <w:tc>
          <w:tcPr>
            <w:tcW w:w="630" w:type="dxa"/>
            <w:shd w:val="clear" w:color="auto" w:fill="D9D9D9" w:themeFill="background1" w:themeFillShade="D9"/>
          </w:tcPr>
          <w:p w14:paraId="60A047C6" w14:textId="77D56446" w:rsidR="00DB6F22" w:rsidRPr="00A674B2" w:rsidRDefault="00DB6F22" w:rsidP="00033151">
            <w:pPr>
              <w:pStyle w:val="Zakladny"/>
            </w:pPr>
            <w:r w:rsidRPr="00A674B2">
              <w:t>Metóda</w:t>
            </w:r>
          </w:p>
        </w:tc>
        <w:tc>
          <w:tcPr>
            <w:tcW w:w="4642" w:type="dxa"/>
            <w:shd w:val="clear" w:color="auto" w:fill="D9D9D9" w:themeFill="background1" w:themeFillShade="D9"/>
          </w:tcPr>
          <w:p w14:paraId="7FEE5350" w14:textId="5074CCB0" w:rsidR="00DB6F22" w:rsidRPr="00A674B2" w:rsidRDefault="00DB6F22" w:rsidP="00033151">
            <w:pPr>
              <w:pStyle w:val="Zakladny"/>
            </w:pPr>
            <w:r w:rsidRPr="00A674B2">
              <w:t>Status kódy</w:t>
            </w:r>
          </w:p>
        </w:tc>
      </w:tr>
      <w:tr w:rsidR="00DB6F22" w14:paraId="471193F7" w14:textId="77777777" w:rsidTr="00DB6F22">
        <w:tc>
          <w:tcPr>
            <w:tcW w:w="3505" w:type="dxa"/>
            <w:vAlign w:val="center"/>
          </w:tcPr>
          <w:p w14:paraId="7AE878D4" w14:textId="2BDD4E23" w:rsidR="00DB6F22" w:rsidRDefault="00DB6F22" w:rsidP="00033151">
            <w:pPr>
              <w:pStyle w:val="Zakladny"/>
            </w:pPr>
            <w:proofErr w:type="spellStart"/>
            <w:r>
              <w:t>api</w:t>
            </w:r>
            <w:proofErr w:type="spellEnd"/>
            <w:r>
              <w:t>/</w:t>
            </w:r>
            <w:proofErr w:type="spellStart"/>
            <w:r>
              <w:t>opcuaserver</w:t>
            </w:r>
            <w:proofErr w:type="spellEnd"/>
          </w:p>
        </w:tc>
        <w:tc>
          <w:tcPr>
            <w:tcW w:w="630" w:type="dxa"/>
            <w:vAlign w:val="center"/>
          </w:tcPr>
          <w:p w14:paraId="43705E6B" w14:textId="640B5227" w:rsidR="00DB6F22" w:rsidRDefault="00DB6F22" w:rsidP="00033151">
            <w:pPr>
              <w:pStyle w:val="Zakladny"/>
            </w:pPr>
            <w:r>
              <w:t>GET</w:t>
            </w:r>
          </w:p>
        </w:tc>
        <w:tc>
          <w:tcPr>
            <w:tcW w:w="4642" w:type="dxa"/>
            <w:vAlign w:val="center"/>
          </w:tcPr>
          <w:p w14:paraId="48E2FD05" w14:textId="215BA046" w:rsidR="00DB6F22" w:rsidRDefault="00DB6F22" w:rsidP="00033151">
            <w:pPr>
              <w:pStyle w:val="Zakladny"/>
            </w:pPr>
            <w:r>
              <w:t>200, 500</w:t>
            </w:r>
          </w:p>
        </w:tc>
      </w:tr>
      <w:tr w:rsidR="00DB6F22" w14:paraId="1553E818" w14:textId="77777777" w:rsidTr="00DB6F22">
        <w:tc>
          <w:tcPr>
            <w:tcW w:w="3505" w:type="dxa"/>
            <w:vAlign w:val="center"/>
          </w:tcPr>
          <w:p w14:paraId="08663AD5" w14:textId="53206BCE" w:rsidR="00DB6F22" w:rsidRDefault="00DB6F22" w:rsidP="00033151">
            <w:pPr>
              <w:pStyle w:val="Zakladny"/>
            </w:pPr>
            <w:proofErr w:type="spellStart"/>
            <w:r>
              <w:t>api</w:t>
            </w:r>
            <w:proofErr w:type="spellEnd"/>
            <w:r>
              <w:t>/</w:t>
            </w:r>
            <w:proofErr w:type="spellStart"/>
            <w:r>
              <w:t>opcuaserver</w:t>
            </w:r>
            <w:proofErr w:type="spellEnd"/>
          </w:p>
        </w:tc>
        <w:tc>
          <w:tcPr>
            <w:tcW w:w="630" w:type="dxa"/>
            <w:vAlign w:val="center"/>
          </w:tcPr>
          <w:p w14:paraId="54EBB786" w14:textId="1DD49787" w:rsidR="00DB6F22" w:rsidRDefault="00DB6F22" w:rsidP="00033151">
            <w:pPr>
              <w:pStyle w:val="Zakladny"/>
            </w:pPr>
            <w:r>
              <w:t>POST</w:t>
            </w:r>
          </w:p>
        </w:tc>
        <w:tc>
          <w:tcPr>
            <w:tcW w:w="4642" w:type="dxa"/>
            <w:vAlign w:val="center"/>
          </w:tcPr>
          <w:p w14:paraId="71EC67B8" w14:textId="7FC5D9C6" w:rsidR="00DB6F22" w:rsidRDefault="00DB6F22" w:rsidP="00033151">
            <w:pPr>
              <w:pStyle w:val="Zakladny"/>
            </w:pPr>
            <w:r>
              <w:t>200, 400, 500</w:t>
            </w:r>
          </w:p>
        </w:tc>
      </w:tr>
      <w:tr w:rsidR="00DB6F22" w14:paraId="2D1FABC9" w14:textId="77777777" w:rsidTr="00DB6F22">
        <w:tc>
          <w:tcPr>
            <w:tcW w:w="3505" w:type="dxa"/>
            <w:vAlign w:val="center"/>
          </w:tcPr>
          <w:p w14:paraId="4EFBAA13" w14:textId="644088EC" w:rsidR="00DB6F22" w:rsidRDefault="00DB6F22" w:rsidP="00033151">
            <w:pPr>
              <w:pStyle w:val="Zakladny"/>
            </w:pPr>
            <w:proofErr w:type="spellStart"/>
            <w:r>
              <w:t>api</w:t>
            </w:r>
            <w:proofErr w:type="spellEnd"/>
            <w:r>
              <w:t>/</w:t>
            </w:r>
            <w:proofErr w:type="spellStart"/>
            <w:r>
              <w:t>opcuaserver</w:t>
            </w:r>
            <w:proofErr w:type="spellEnd"/>
            <w:r>
              <w:t>/{id}/run-server</w:t>
            </w:r>
          </w:p>
        </w:tc>
        <w:tc>
          <w:tcPr>
            <w:tcW w:w="630" w:type="dxa"/>
            <w:vAlign w:val="center"/>
          </w:tcPr>
          <w:p w14:paraId="27B86E13" w14:textId="1AD1B9A7" w:rsidR="00DB6F22" w:rsidRDefault="00DB6F22" w:rsidP="00033151">
            <w:pPr>
              <w:pStyle w:val="Zakladny"/>
            </w:pPr>
            <w:r>
              <w:t>PUT</w:t>
            </w:r>
          </w:p>
        </w:tc>
        <w:tc>
          <w:tcPr>
            <w:tcW w:w="4642" w:type="dxa"/>
            <w:vAlign w:val="center"/>
          </w:tcPr>
          <w:p w14:paraId="69639A34" w14:textId="7ACBEF11" w:rsidR="00DB6F22" w:rsidRDefault="00DB6F22" w:rsidP="00033151">
            <w:pPr>
              <w:pStyle w:val="Zakladny"/>
            </w:pPr>
            <w:r>
              <w:t>200, 404, 500</w:t>
            </w:r>
          </w:p>
        </w:tc>
      </w:tr>
      <w:tr w:rsidR="00DB6F22" w14:paraId="3030010E" w14:textId="77777777" w:rsidTr="00DB6F22">
        <w:tc>
          <w:tcPr>
            <w:tcW w:w="3505" w:type="dxa"/>
            <w:vAlign w:val="center"/>
          </w:tcPr>
          <w:p w14:paraId="330E1144" w14:textId="7C9F503D" w:rsidR="00DB6F22" w:rsidRDefault="00DB6F22" w:rsidP="00033151">
            <w:pPr>
              <w:pStyle w:val="Zakladny"/>
            </w:pPr>
            <w:proofErr w:type="spellStart"/>
            <w:r>
              <w:t>api</w:t>
            </w:r>
            <w:proofErr w:type="spellEnd"/>
            <w:r>
              <w:t>/</w:t>
            </w:r>
            <w:proofErr w:type="spellStart"/>
            <w:r>
              <w:t>opcuaserver</w:t>
            </w:r>
            <w:proofErr w:type="spellEnd"/>
            <w:r>
              <w:t>/{id}/stop-server</w:t>
            </w:r>
          </w:p>
        </w:tc>
        <w:tc>
          <w:tcPr>
            <w:tcW w:w="630" w:type="dxa"/>
            <w:vAlign w:val="center"/>
          </w:tcPr>
          <w:p w14:paraId="3DB92FFA" w14:textId="06D6381D" w:rsidR="00DB6F22" w:rsidRDefault="00DB6F22" w:rsidP="00033151">
            <w:pPr>
              <w:pStyle w:val="Zakladny"/>
            </w:pPr>
            <w:r>
              <w:t>PUT</w:t>
            </w:r>
          </w:p>
        </w:tc>
        <w:tc>
          <w:tcPr>
            <w:tcW w:w="4642" w:type="dxa"/>
            <w:vAlign w:val="center"/>
          </w:tcPr>
          <w:p w14:paraId="04724E3C" w14:textId="63335F10" w:rsidR="00DB6F22" w:rsidRDefault="00DB6F22" w:rsidP="00033151">
            <w:pPr>
              <w:pStyle w:val="Zakladny"/>
            </w:pPr>
            <w:r>
              <w:t>200, 404, 500</w:t>
            </w:r>
          </w:p>
        </w:tc>
      </w:tr>
      <w:tr w:rsidR="00DB6F22" w14:paraId="40119538" w14:textId="77777777" w:rsidTr="00DB6F22">
        <w:tc>
          <w:tcPr>
            <w:tcW w:w="3505" w:type="dxa"/>
            <w:vAlign w:val="center"/>
          </w:tcPr>
          <w:p w14:paraId="3CA544D6" w14:textId="44D2E14C" w:rsidR="00DB6F22" w:rsidRDefault="00DB6F22" w:rsidP="00033151">
            <w:pPr>
              <w:pStyle w:val="Zakladny"/>
            </w:pPr>
            <w:proofErr w:type="spellStart"/>
            <w:r>
              <w:t>api</w:t>
            </w:r>
            <w:proofErr w:type="spellEnd"/>
            <w:r>
              <w:t>/</w:t>
            </w:r>
            <w:proofErr w:type="spellStart"/>
            <w:r>
              <w:t>opcuaserver</w:t>
            </w:r>
            <w:proofErr w:type="spellEnd"/>
            <w:r>
              <w:rPr>
                <w:lang w:val="en-US"/>
              </w:rPr>
              <w:t>/{id}</w:t>
            </w:r>
          </w:p>
        </w:tc>
        <w:tc>
          <w:tcPr>
            <w:tcW w:w="630" w:type="dxa"/>
            <w:vAlign w:val="center"/>
          </w:tcPr>
          <w:p w14:paraId="2B4E9BE9" w14:textId="6919FD71" w:rsidR="00DB6F22" w:rsidRDefault="00DB6F22" w:rsidP="00033151">
            <w:pPr>
              <w:pStyle w:val="Zakladny"/>
            </w:pPr>
            <w:r>
              <w:t>DELETE</w:t>
            </w:r>
          </w:p>
        </w:tc>
        <w:tc>
          <w:tcPr>
            <w:tcW w:w="4642" w:type="dxa"/>
            <w:vAlign w:val="center"/>
          </w:tcPr>
          <w:p w14:paraId="01C00F24" w14:textId="251CDA47" w:rsidR="00DB6F22" w:rsidRDefault="00DB6F22" w:rsidP="00033151">
            <w:pPr>
              <w:pStyle w:val="Zakladny"/>
            </w:pPr>
            <w:r>
              <w:t>200, 400, 500</w:t>
            </w:r>
          </w:p>
        </w:tc>
      </w:tr>
      <w:tr w:rsidR="00DB6F22" w14:paraId="1C0DC289" w14:textId="77777777" w:rsidTr="00DB6F22">
        <w:tc>
          <w:tcPr>
            <w:tcW w:w="3505" w:type="dxa"/>
            <w:vAlign w:val="center"/>
          </w:tcPr>
          <w:p w14:paraId="7D966793" w14:textId="5EEEA3CB" w:rsidR="00DB6F22" w:rsidRDefault="00DB6F22" w:rsidP="00033151">
            <w:pPr>
              <w:pStyle w:val="Zakladny"/>
            </w:pPr>
            <w:proofErr w:type="spellStart"/>
            <w:r>
              <w:t>api</w:t>
            </w:r>
            <w:proofErr w:type="spellEnd"/>
            <w:r>
              <w:t>/</w:t>
            </w:r>
            <w:proofErr w:type="spellStart"/>
            <w:r>
              <w:t>opcuaserver</w:t>
            </w:r>
            <w:proofErr w:type="spellEnd"/>
            <w:r>
              <w:t>/{id}</w:t>
            </w:r>
          </w:p>
        </w:tc>
        <w:tc>
          <w:tcPr>
            <w:tcW w:w="630" w:type="dxa"/>
            <w:vAlign w:val="center"/>
          </w:tcPr>
          <w:p w14:paraId="0E106845" w14:textId="040E7FF6" w:rsidR="00DB6F22" w:rsidRDefault="00DB6F22" w:rsidP="00033151">
            <w:pPr>
              <w:pStyle w:val="Zakladny"/>
            </w:pPr>
            <w:r>
              <w:t>GET</w:t>
            </w:r>
          </w:p>
        </w:tc>
        <w:tc>
          <w:tcPr>
            <w:tcW w:w="4642" w:type="dxa"/>
            <w:vAlign w:val="center"/>
          </w:tcPr>
          <w:p w14:paraId="267CC7E7" w14:textId="3B4FB258" w:rsidR="00DB6F22" w:rsidRDefault="00DB6F22" w:rsidP="00033151">
            <w:pPr>
              <w:pStyle w:val="Zakladny"/>
            </w:pPr>
            <w:r>
              <w:t>200, 404</w:t>
            </w:r>
          </w:p>
        </w:tc>
      </w:tr>
    </w:tbl>
    <w:p w14:paraId="7E10A305" w14:textId="41D67E8A" w:rsidR="005D2B65" w:rsidRDefault="00BE66BB" w:rsidP="00DB6F22">
      <w:pPr>
        <w:pStyle w:val="Popis"/>
        <w:jc w:val="center"/>
      </w:pPr>
      <w:r>
        <w:t xml:space="preserve">Tab. </w:t>
      </w:r>
      <w:r>
        <w:fldChar w:fldCharType="begin"/>
      </w:r>
      <w:r>
        <w:instrText xml:space="preserve"> SEQ Tab. \* ARABIC </w:instrText>
      </w:r>
      <w:r>
        <w:fldChar w:fldCharType="separate"/>
      </w:r>
      <w:r w:rsidR="00B90367">
        <w:rPr>
          <w:noProof/>
        </w:rPr>
        <w:t>6</w:t>
      </w:r>
      <w:r>
        <w:rPr>
          <w:noProof/>
        </w:rPr>
        <w:fldChar w:fldCharType="end"/>
      </w:r>
      <w:r>
        <w:t xml:space="preserve">: Definované </w:t>
      </w:r>
      <w:proofErr w:type="spellStart"/>
      <w:r>
        <w:t>endpointy</w:t>
      </w:r>
      <w:proofErr w:type="spellEnd"/>
      <w:r>
        <w:t xml:space="preserve"> pre prácu s OPC UA servermi</w:t>
      </w:r>
    </w:p>
    <w:p w14:paraId="3B80B96C" w14:textId="50A7C3EC" w:rsidR="00966400" w:rsidRDefault="00966400" w:rsidP="00033151">
      <w:pPr>
        <w:pStyle w:val="Zakladny"/>
      </w:pPr>
      <w:r>
        <w:t xml:space="preserve">Pomocou </w:t>
      </w:r>
      <w:proofErr w:type="spellStart"/>
      <w:r>
        <w:t>endpointov</w:t>
      </w:r>
      <w:proofErr w:type="spellEnd"/>
      <w:r>
        <w:t xml:space="preserve"> dokáže vykonávať CRUD operácie nad jednotlivými servermi, pričom pri odpovedi na požiadavku od klienta </w:t>
      </w:r>
      <w:r w:rsidR="00A674B2">
        <w:t>vraciame dáta vo formáte JSON.</w:t>
      </w:r>
    </w:p>
    <w:p w14:paraId="05118814" w14:textId="682C702D" w:rsidR="00A674B2" w:rsidRDefault="00A674B2" w:rsidP="00A674B2">
      <w:pPr>
        <w:pStyle w:val="Nadpis3urovne"/>
      </w:pPr>
      <w:r>
        <w:t>Logika aplikácie</w:t>
      </w:r>
    </w:p>
    <w:p w14:paraId="6456966D" w14:textId="77777777" w:rsidR="007E55BC" w:rsidRDefault="006434A9" w:rsidP="00033151">
      <w:pPr>
        <w:pStyle w:val="Zakladny"/>
      </w:pPr>
      <w:r>
        <w:t xml:space="preserve">Okrem bežiacej REST API na </w:t>
      </w:r>
      <w:proofErr w:type="spellStart"/>
      <w:r>
        <w:t>backende</w:t>
      </w:r>
      <w:proofErr w:type="spellEnd"/>
      <w:r>
        <w:t xml:space="preserve"> bolo potrebné vytvorenie logiky, ktorá bude riadiť na pozadí samotné manažovanie</w:t>
      </w:r>
      <w:r w:rsidR="007E55BC">
        <w:t xml:space="preserve"> OPC UA serverov</w:t>
      </w:r>
      <w:r>
        <w:t>.</w:t>
      </w:r>
      <w:r w:rsidR="007E55BC">
        <w:t xml:space="preserve"> Na tento účel sme logiku aplikácie </w:t>
      </w:r>
      <w:r w:rsidR="007E55BC">
        <w:lastRenderedPageBreak/>
        <w:t>definovali v súbore OPCUAService.css a pomocné funkcie sa nachádzajú v priečinku /</w:t>
      </w:r>
      <w:proofErr w:type="spellStart"/>
      <w:r w:rsidR="007E55BC">
        <w:t>Helpers</w:t>
      </w:r>
      <w:proofErr w:type="spellEnd"/>
      <w:r w:rsidR="007E55BC">
        <w:t>.</w:t>
      </w:r>
    </w:p>
    <w:p w14:paraId="617EE7A2" w14:textId="2BBB7D58" w:rsidR="006434A9" w:rsidRDefault="00033151" w:rsidP="00033151">
      <w:pPr>
        <w:pStyle w:val="Nadpis3urovne"/>
      </w:pPr>
      <w:r>
        <w:t>Stiahnutie OPC UA Serveru</w:t>
      </w:r>
    </w:p>
    <w:p w14:paraId="4CB9934C" w14:textId="0654A414" w:rsidR="00033151" w:rsidRPr="00033151" w:rsidRDefault="00033151" w:rsidP="00033151">
      <w:pPr>
        <w:pStyle w:val="Zakladny"/>
      </w:pPr>
      <w:r w:rsidRPr="00033151">
        <w:rPr>
          <w:rStyle w:val="ZakladnyChar"/>
        </w:rPr>
        <w:t xml:space="preserve">Na začiatok začneme so samotným stiahnutím OPC UA serveru. Aby sme dokázali mať stiahnutý server mať prítomný na serveri a nie u klienta, bolo potrebne sťahovanie riešiť cez </w:t>
      </w:r>
      <w:proofErr w:type="spellStart"/>
      <w:r w:rsidRPr="00033151">
        <w:rPr>
          <w:rStyle w:val="ZakladnyChar"/>
        </w:rPr>
        <w:t>backend</w:t>
      </w:r>
      <w:proofErr w:type="spellEnd"/>
      <w:r w:rsidRPr="00033151">
        <w:rPr>
          <w:rStyle w:val="ZakladnyChar"/>
        </w:rPr>
        <w:t xml:space="preserve">. Na tento účel sú implementované pomocné triedy </w:t>
      </w:r>
      <w:proofErr w:type="spellStart"/>
      <w:r w:rsidRPr="00033151">
        <w:rPr>
          <w:rStyle w:val="ZakladnyChar"/>
        </w:rPr>
        <w:t>DownloadHelper</w:t>
      </w:r>
      <w:proofErr w:type="spellEnd"/>
      <w:r w:rsidRPr="00033151">
        <w:rPr>
          <w:rStyle w:val="ZakladnyChar"/>
        </w:rPr>
        <w:t xml:space="preserve"> a </w:t>
      </w:r>
      <w:proofErr w:type="spellStart"/>
      <w:r w:rsidRPr="00033151">
        <w:rPr>
          <w:rStyle w:val="ZakladnyChar"/>
        </w:rPr>
        <w:t>UnzipHelper</w:t>
      </w:r>
      <w:proofErr w:type="spellEnd"/>
      <w:r w:rsidRPr="00033151">
        <w:rPr>
          <w:rStyle w:val="ZakladnyChar"/>
        </w:rPr>
        <w:t xml:space="preserve">. Po kliknutí na tlačidlo stiahnutia na </w:t>
      </w:r>
      <w:proofErr w:type="spellStart"/>
      <w:r w:rsidRPr="00033151">
        <w:rPr>
          <w:rStyle w:val="ZakladnyChar"/>
        </w:rPr>
        <w:t>frontende</w:t>
      </w:r>
      <w:proofErr w:type="spellEnd"/>
      <w:r w:rsidRPr="00033151">
        <w:rPr>
          <w:rStyle w:val="ZakladnyChar"/>
        </w:rPr>
        <w:t xml:space="preserve"> sa pošle </w:t>
      </w:r>
      <w:proofErr w:type="spellStart"/>
      <w:r w:rsidRPr="00033151">
        <w:rPr>
          <w:rStyle w:val="ZakladnyChar"/>
        </w:rPr>
        <w:t>request</w:t>
      </w:r>
      <w:proofErr w:type="spellEnd"/>
      <w:r w:rsidRPr="00033151">
        <w:rPr>
          <w:rStyle w:val="ZakladnyChar"/>
        </w:rPr>
        <w:t xml:space="preserve"> na </w:t>
      </w:r>
      <w:proofErr w:type="spellStart"/>
      <w:r w:rsidRPr="00033151">
        <w:rPr>
          <w:rStyle w:val="ZakladnyChar"/>
        </w:rPr>
        <w:t>backend</w:t>
      </w:r>
      <w:proofErr w:type="spellEnd"/>
      <w:r w:rsidRPr="00033151">
        <w:rPr>
          <w:rStyle w:val="ZakladnyChar"/>
        </w:rPr>
        <w:t xml:space="preserve"> aplikácie. Najprv zistíme či už daný súbor nie je stiahnutý a informácie o ňom nie sú zapísane v databáze, ak sa súbor nie je prítomný zavoláme metódu z </w:t>
      </w:r>
      <w:proofErr w:type="spellStart"/>
      <w:r w:rsidRPr="00033151">
        <w:rPr>
          <w:rStyle w:val="ZakladnyChar"/>
        </w:rPr>
        <w:t>DownloadHelper</w:t>
      </w:r>
      <w:proofErr w:type="spellEnd"/>
      <w:r w:rsidRPr="00033151">
        <w:rPr>
          <w:rStyle w:val="ZakladnyChar"/>
        </w:rPr>
        <w:t xml:space="preserve"> pomocou ktorej stiahneme .</w:t>
      </w:r>
      <w:proofErr w:type="spellStart"/>
      <w:r w:rsidRPr="00033151">
        <w:rPr>
          <w:rStyle w:val="ZakladnyChar"/>
        </w:rPr>
        <w:t>zip</w:t>
      </w:r>
      <w:proofErr w:type="spellEnd"/>
      <w:r w:rsidRPr="00033151">
        <w:rPr>
          <w:rStyle w:val="ZakladnyChar"/>
        </w:rPr>
        <w:t xml:space="preserve"> súbor na náš server do priečinku /</w:t>
      </w:r>
      <w:proofErr w:type="spellStart"/>
      <w:r w:rsidRPr="00033151">
        <w:rPr>
          <w:rStyle w:val="ZakladnyChar"/>
        </w:rPr>
        <w:t>Servers</w:t>
      </w:r>
      <w:proofErr w:type="spellEnd"/>
      <w:r w:rsidRPr="00033151">
        <w:rPr>
          <w:rStyle w:val="ZakladnyChar"/>
        </w:rPr>
        <w:t xml:space="preserve">. Po úspešnom stiahnutí zavoláme druhú metódu z triedy </w:t>
      </w:r>
      <w:proofErr w:type="spellStart"/>
      <w:r w:rsidRPr="00033151">
        <w:rPr>
          <w:rStyle w:val="ZakladnyChar"/>
        </w:rPr>
        <w:t>UnzipHelper</w:t>
      </w:r>
      <w:proofErr w:type="spellEnd"/>
      <w:r w:rsidRPr="00033151">
        <w:rPr>
          <w:rStyle w:val="ZakladnyChar"/>
        </w:rPr>
        <w:t xml:space="preserve">, ktorá nám umožňuje </w:t>
      </w:r>
      <w:proofErr w:type="spellStart"/>
      <w:r w:rsidRPr="00033151">
        <w:rPr>
          <w:rStyle w:val="ZakladnyChar"/>
        </w:rPr>
        <w:t>rozipovanie</w:t>
      </w:r>
      <w:proofErr w:type="spellEnd"/>
      <w:r w:rsidRPr="00033151">
        <w:rPr>
          <w:rStyle w:val="ZakladnyChar"/>
        </w:rPr>
        <w:t xml:space="preserve"> súboru. Pokiaľ počas niektorej z týchto operácii nastala chyba, vráti sa chybová hláška, ak nie vráti sa hláška o úspechu. Obe hlášky sú zobrazené na </w:t>
      </w:r>
      <w:proofErr w:type="spellStart"/>
      <w:r w:rsidRPr="00033151">
        <w:rPr>
          <w:rStyle w:val="ZakladnyChar"/>
        </w:rPr>
        <w:t>frontende</w:t>
      </w:r>
      <w:proofErr w:type="spellEnd"/>
      <w:r w:rsidRPr="00033151">
        <w:rPr>
          <w:rStyle w:val="ZakladnyChar"/>
        </w:rPr>
        <w:t xml:space="preserve"> pomocou komponentu na hlásenia.</w:t>
      </w:r>
    </w:p>
    <w:p w14:paraId="2D44D123" w14:textId="07D6F3A8" w:rsidR="009E66BB" w:rsidRDefault="009E66BB" w:rsidP="00721BF8">
      <w:pPr>
        <w:pStyle w:val="Nadpis2urovne"/>
      </w:pPr>
      <w:bookmarkStart w:id="124" w:name="_Toc164521259"/>
      <w:r>
        <w:t>Fronten</w:t>
      </w:r>
      <w:bookmarkEnd w:id="124"/>
      <w:r w:rsidR="00DB6F22">
        <w:t>d</w:t>
      </w:r>
    </w:p>
    <w:p w14:paraId="3BA53263" w14:textId="14D6CE2A" w:rsidR="00EC2290" w:rsidRPr="00EC2290" w:rsidRDefault="00C971EE" w:rsidP="00033151">
      <w:pPr>
        <w:pStyle w:val="Zakladny"/>
      </w:pPr>
      <w:r>
        <w:t>V časti návrhu aplikácie s ktorou sme sa už zoznámili, sa predstavili hlavné komponenty, ktoré aplikácia bude využívať a s ktorými bude používateľ interagovať. V implementačnej časti si ukážeme jednotlivé komponenty detailnejšie a vysvetlíme si funkcionalitu, ktorú poskytujú. Pred samotnou implementáciou komponentov je potrebné ešte vysvetliť spôsob</w:t>
      </w:r>
      <w:r w:rsidR="00A1231F">
        <w:t xml:space="preserve">, </w:t>
      </w:r>
      <w:r>
        <w:t xml:space="preserve">akým sme umožnili zdieľanie dát medzi jednotlivými komponentami aby sme sa vyhli nezmyselnému viacvrstvovému posielaniu dát pomocou </w:t>
      </w:r>
      <w:proofErr w:type="spellStart"/>
      <w:r w:rsidRPr="00C971EE">
        <w:rPr>
          <w:i/>
          <w:iCs/>
        </w:rPr>
        <w:t>props</w:t>
      </w:r>
      <w:proofErr w:type="spellEnd"/>
      <w:r>
        <w:t>, ktoré nám poskytuje React.js.</w:t>
      </w:r>
    </w:p>
    <w:p w14:paraId="7ED81DB6" w14:textId="77777777" w:rsidR="0076585A" w:rsidRDefault="0076585A" w:rsidP="0076585A">
      <w:pPr>
        <w:pStyle w:val="Nadpis3urovne"/>
      </w:pPr>
      <w:bookmarkStart w:id="125" w:name="_Toc164521260"/>
      <w:r>
        <w:t>Redux</w:t>
      </w:r>
      <w:bookmarkEnd w:id="125"/>
    </w:p>
    <w:p w14:paraId="43F8C009" w14:textId="59930968" w:rsidR="0076585A" w:rsidRDefault="0076585A" w:rsidP="00033151">
      <w:pPr>
        <w:pStyle w:val="Zakladny"/>
      </w:pPr>
      <w:r>
        <w:t>Redux je open-source JavaScript knižnica na správu stavu aplikácii. Najčastejšie je využívaná s knižnicami ako je React</w:t>
      </w:r>
      <w:r w:rsidR="00C971EE">
        <w:t>.js</w:t>
      </w:r>
      <w:r>
        <w:t xml:space="preserve"> alebo Angular pri vytváraní používateľských rozhraní. Redux sa využíva pri programovaní aplikácii kde sa dáta zdieľajú medzi jednotlivými komponentami, namiesto ukladania stavu v komponente sa využíva centrálne úložisko Store odkiaľ sa dáta zdieľajú do komponentov. </w:t>
      </w:r>
      <w:r w:rsidR="00C971EE">
        <w:t>Medzi</w:t>
      </w:r>
      <w:r>
        <w:t xml:space="preserve"> komponenty patria:</w:t>
      </w:r>
    </w:p>
    <w:p w14:paraId="38EBE8EB" w14:textId="77777777" w:rsidR="0076585A" w:rsidRDefault="0076585A" w:rsidP="00033151">
      <w:pPr>
        <w:pStyle w:val="Zakladny"/>
        <w:numPr>
          <w:ilvl w:val="0"/>
          <w:numId w:val="24"/>
        </w:numPr>
      </w:pPr>
      <w:r w:rsidRPr="00546BD2">
        <w:rPr>
          <w:b/>
          <w:bCs/>
        </w:rPr>
        <w:t>Redux Store</w:t>
      </w:r>
      <w:r>
        <w:t xml:space="preserve"> – slúži ako centrálne úložisko stavov komponentov</w:t>
      </w:r>
    </w:p>
    <w:p w14:paraId="4D535C6E" w14:textId="77777777" w:rsidR="0076585A" w:rsidRDefault="0076585A" w:rsidP="00033151">
      <w:pPr>
        <w:pStyle w:val="Zakladny"/>
        <w:numPr>
          <w:ilvl w:val="0"/>
          <w:numId w:val="24"/>
        </w:numPr>
      </w:pPr>
      <w:r w:rsidRPr="00546BD2">
        <w:rPr>
          <w:b/>
          <w:bCs/>
        </w:rPr>
        <w:lastRenderedPageBreak/>
        <w:t>Redux Reducer</w:t>
      </w:r>
      <w:r>
        <w:t xml:space="preserve"> – je funkcia, ktorá popisuje ako sa zmení stav komponentu a vráti novú hodnotu</w:t>
      </w:r>
    </w:p>
    <w:p w14:paraId="120DD8BB" w14:textId="77777777" w:rsidR="0076585A" w:rsidRDefault="0076585A" w:rsidP="00033151">
      <w:pPr>
        <w:pStyle w:val="Zakladny"/>
        <w:numPr>
          <w:ilvl w:val="0"/>
          <w:numId w:val="24"/>
        </w:numPr>
      </w:pPr>
      <w:r w:rsidRPr="00546BD2">
        <w:rPr>
          <w:b/>
          <w:bCs/>
        </w:rPr>
        <w:t xml:space="preserve">Redux </w:t>
      </w:r>
      <w:r w:rsidRPr="00A1231F">
        <w:rPr>
          <w:b/>
          <w:bCs/>
        </w:rPr>
        <w:t>Actions</w:t>
      </w:r>
      <w:r w:rsidRPr="00546BD2">
        <w:rPr>
          <w:b/>
          <w:bCs/>
          <w:i/>
          <w:iCs/>
        </w:rPr>
        <w:t xml:space="preserve"> </w:t>
      </w:r>
      <w:r>
        <w:t xml:space="preserve">– je JavaScript objekt pozostávajúci z dvoch </w:t>
      </w:r>
      <w:commentRangeStart w:id="126"/>
      <w:r>
        <w:t>častí</w:t>
      </w:r>
      <w:commentRangeEnd w:id="126"/>
      <w:r>
        <w:rPr>
          <w:rStyle w:val="Odkaznakomentr"/>
          <w:rFonts w:asciiTheme="minorHAnsi" w:hAnsiTheme="minorHAnsi" w:cstheme="minorBidi"/>
        </w:rPr>
        <w:commentReference w:id="126"/>
      </w:r>
    </w:p>
    <w:p w14:paraId="38403F92" w14:textId="77777777" w:rsidR="0076585A" w:rsidRDefault="0076585A" w:rsidP="00033151">
      <w:pPr>
        <w:pStyle w:val="Zakladny"/>
        <w:numPr>
          <w:ilvl w:val="0"/>
          <w:numId w:val="25"/>
        </w:numPr>
      </w:pPr>
      <w:r w:rsidRPr="00546BD2">
        <w:rPr>
          <w:b/>
          <w:bCs/>
        </w:rPr>
        <w:t>Action</w:t>
      </w:r>
      <w:r>
        <w:t xml:space="preserve"> – popisuje typ akcie napr. používateľ ma zadať svoje meno </w:t>
      </w:r>
    </w:p>
    <w:p w14:paraId="13D3A260" w14:textId="67226176" w:rsidR="0076585A" w:rsidRDefault="00A1231F" w:rsidP="00033151">
      <w:pPr>
        <w:pStyle w:val="Zakladny"/>
        <w:numPr>
          <w:ilvl w:val="0"/>
          <w:numId w:val="25"/>
        </w:numPr>
      </w:pPr>
      <w:r w:rsidRPr="00546BD2">
        <w:rPr>
          <w:b/>
          <w:bCs/>
        </w:rPr>
        <w:t>Palát</w:t>
      </w:r>
      <w:r w:rsidR="0076585A">
        <w:t xml:space="preserve"> – obsahuje už konkrétne dáta</w:t>
      </w:r>
    </w:p>
    <w:p w14:paraId="39090AA7" w14:textId="77777777" w:rsidR="0076585A" w:rsidRDefault="0076585A" w:rsidP="00033151">
      <w:pPr>
        <w:pStyle w:val="Zakladny"/>
      </w:pPr>
      <w:r>
        <w:rPr>
          <w:noProof/>
        </w:rPr>
        <w:drawing>
          <wp:inline distT="0" distB="0" distL="0" distR="0" wp14:anchorId="7EFCE528" wp14:editId="46F03487">
            <wp:extent cx="4154624" cy="2181178"/>
            <wp:effectExtent l="0" t="0" r="0" b="0"/>
            <wp:docPr id="1712763405"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3405" name="Obrázok 2" descr="Obrázok, na ktorom je text, snímka obrazovky, diagram, písmo&#10;&#10;Automaticky generovaný popi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4849" cy="2197046"/>
                    </a:xfrm>
                    <a:prstGeom prst="rect">
                      <a:avLst/>
                    </a:prstGeom>
                    <a:noFill/>
                  </pic:spPr>
                </pic:pic>
              </a:graphicData>
            </a:graphic>
          </wp:inline>
        </w:drawing>
      </w:r>
    </w:p>
    <w:p w14:paraId="2AEA70FA" w14:textId="295CA739" w:rsidR="0076585A" w:rsidRPr="00177085" w:rsidRDefault="0076585A" w:rsidP="0076585A">
      <w:pPr>
        <w:pStyle w:val="Popis"/>
        <w:jc w:val="center"/>
      </w:pPr>
      <w:r>
        <w:t xml:space="preserve">Obr. </w:t>
      </w:r>
      <w:r>
        <w:fldChar w:fldCharType="begin"/>
      </w:r>
      <w:r>
        <w:instrText xml:space="preserve"> SEQ Obr. \* ARABIC </w:instrText>
      </w:r>
      <w:r>
        <w:fldChar w:fldCharType="separate"/>
      </w:r>
      <w:r w:rsidR="00A54E43">
        <w:rPr>
          <w:noProof/>
        </w:rPr>
        <w:t>37</w:t>
      </w:r>
      <w:r>
        <w:fldChar w:fldCharType="end"/>
      </w:r>
      <w:r w:rsidR="00C971EE">
        <w:t>: Princíp zdieľania dát medzi komponentami pomocou Redux</w:t>
      </w:r>
      <w:r w:rsidR="00A1231F">
        <w:t>-u</w:t>
      </w:r>
    </w:p>
    <w:p w14:paraId="1D273B3D" w14:textId="24EC68A8" w:rsidR="00771C92" w:rsidRDefault="00A1231F" w:rsidP="00A1231F">
      <w:pPr>
        <w:pStyle w:val="Nadpis3urovne"/>
      </w:pPr>
      <w:bookmarkStart w:id="127" w:name="_Toc164521261"/>
      <w:r>
        <w:t>List</w:t>
      </w:r>
      <w:bookmarkEnd w:id="127"/>
    </w:p>
    <w:p w14:paraId="56BEC001" w14:textId="4DCEA45F" w:rsidR="000E78DA" w:rsidRPr="00BE6C7C" w:rsidRDefault="00A1231F" w:rsidP="00033151">
      <w:pPr>
        <w:pStyle w:val="Zakladny"/>
      </w:pPr>
      <w:r w:rsidRPr="00BE6C7C">
        <w:t>Pre zobrazenie jednotlivých položiek týkajúcich sa OPC UA serverov alebo AAS</w:t>
      </w:r>
      <w:r w:rsidR="00D56EE8" w:rsidRPr="00BE6C7C">
        <w:t xml:space="preserve"> bolo potrebné vytvorenie komponentu pre zoznam </w:t>
      </w:r>
      <w:r w:rsidR="004220AD" w:rsidRPr="00BE6C7C">
        <w:t>položiek</w:t>
      </w:r>
      <w:r w:rsidR="00D56EE8" w:rsidRPr="00BE6C7C">
        <w:t xml:space="preserve">. Ako bolo </w:t>
      </w:r>
      <w:r w:rsidR="004220AD" w:rsidRPr="00BE6C7C">
        <w:t>spomenuté</w:t>
      </w:r>
      <w:r w:rsidR="00D56EE8" w:rsidRPr="00BE6C7C">
        <w:t xml:space="preserve"> pri </w:t>
      </w:r>
      <w:r w:rsidR="004220AD" w:rsidRPr="00BE6C7C">
        <w:t>návrhu</w:t>
      </w:r>
      <w:r w:rsidR="00D56EE8" w:rsidRPr="00BE6C7C">
        <w:t xml:space="preserve"> UI tento komponent </w:t>
      </w:r>
      <w:r w:rsidR="004220AD" w:rsidRPr="00BE6C7C">
        <w:t>využijeme</w:t>
      </w:r>
      <w:r w:rsidR="00D56EE8" w:rsidRPr="00BE6C7C">
        <w:t xml:space="preserve"> pre oba zoznamy. </w:t>
      </w:r>
      <w:r w:rsidR="004220AD" w:rsidRPr="00BE6C7C">
        <w:t>Používateľ</w:t>
      </w:r>
      <w:r w:rsidR="00D56EE8" w:rsidRPr="00BE6C7C">
        <w:t xml:space="preserve"> bude ma</w:t>
      </w:r>
      <w:r w:rsidR="004220AD" w:rsidRPr="00BE6C7C">
        <w:t>ť</w:t>
      </w:r>
      <w:r w:rsidR="00D56EE8" w:rsidRPr="00BE6C7C">
        <w:t xml:space="preserve"> </w:t>
      </w:r>
      <w:r w:rsidR="004220AD" w:rsidRPr="00BE6C7C">
        <w:t>možnosť</w:t>
      </w:r>
      <w:r w:rsidR="00D56EE8" w:rsidRPr="00BE6C7C">
        <w:t xml:space="preserve"> </w:t>
      </w:r>
      <w:r w:rsidR="004220AD" w:rsidRPr="00BE6C7C">
        <w:t>vybrať</w:t>
      </w:r>
      <w:r w:rsidR="00D56EE8" w:rsidRPr="00BE6C7C">
        <w:t xml:space="preserve"> si </w:t>
      </w:r>
      <w:r w:rsidR="004220AD" w:rsidRPr="00BE6C7C">
        <w:t>ktorý</w:t>
      </w:r>
      <w:r w:rsidR="00D56EE8" w:rsidRPr="00BE6C7C">
        <w:t xml:space="preserve"> zoznam chce </w:t>
      </w:r>
      <w:r w:rsidR="004220AD" w:rsidRPr="00BE6C7C">
        <w:t>vidieť</w:t>
      </w:r>
      <w:r w:rsidR="00D56EE8" w:rsidRPr="00BE6C7C">
        <w:t xml:space="preserve"> a bude mat k </w:t>
      </w:r>
      <w:r w:rsidR="004220AD" w:rsidRPr="00BE6C7C">
        <w:t>dispozícii</w:t>
      </w:r>
      <w:r w:rsidR="00D56EE8" w:rsidRPr="00BE6C7C">
        <w:t xml:space="preserve"> filter na </w:t>
      </w:r>
      <w:r w:rsidR="004220AD" w:rsidRPr="00BE6C7C">
        <w:t>vyhľadávanie</w:t>
      </w:r>
      <w:r w:rsidR="00D56EE8" w:rsidRPr="00BE6C7C">
        <w:t xml:space="preserve"> </w:t>
      </w:r>
      <w:r w:rsidR="004220AD" w:rsidRPr="00BE6C7C">
        <w:t>podlá</w:t>
      </w:r>
      <w:r w:rsidR="00D56EE8" w:rsidRPr="00BE6C7C">
        <w:t xml:space="preserve"> </w:t>
      </w:r>
      <w:r w:rsidR="004220AD" w:rsidRPr="00BE6C7C">
        <w:t>názvu</w:t>
      </w:r>
      <w:r w:rsidR="00D56EE8" w:rsidRPr="00BE6C7C">
        <w:t xml:space="preserve">. </w:t>
      </w:r>
      <w:r w:rsidR="004220AD" w:rsidRPr="00BE6C7C">
        <w:t>Podľa výberu</w:t>
      </w:r>
      <w:r w:rsidR="00D56EE8" w:rsidRPr="00BE6C7C">
        <w:t xml:space="preserve"> </w:t>
      </w:r>
      <w:r w:rsidR="004220AD" w:rsidRPr="00BE6C7C">
        <w:t>listu</w:t>
      </w:r>
      <w:r w:rsidR="00D56EE8" w:rsidRPr="00BE6C7C">
        <w:t xml:space="preserve"> </w:t>
      </w:r>
      <w:r w:rsidR="004220AD" w:rsidRPr="00BE6C7C">
        <w:t>bude možné</w:t>
      </w:r>
      <w:r w:rsidR="00D56EE8" w:rsidRPr="00BE6C7C">
        <w:t xml:space="preserve"> pre AAS pridanie nového AAS do AAS serveru pomocou </w:t>
      </w:r>
      <w:r w:rsidR="004220AD" w:rsidRPr="00BE6C7C">
        <w:t>súboru</w:t>
      </w:r>
      <w:r w:rsidR="00D56EE8" w:rsidRPr="00BE6C7C">
        <w:t xml:space="preserve"> alebo pre OPC UA servery filter </w:t>
      </w:r>
      <w:r w:rsidR="004220AD" w:rsidRPr="00BE6C7C">
        <w:t xml:space="preserve">podľa </w:t>
      </w:r>
      <w:r w:rsidR="00D56EE8" w:rsidRPr="00BE6C7C">
        <w:t xml:space="preserve">statusu servera. </w:t>
      </w:r>
    </w:p>
    <w:p w14:paraId="225567F0" w14:textId="533C3A68" w:rsidR="000E78DA" w:rsidRDefault="004220AD" w:rsidP="00033151">
      <w:pPr>
        <w:pStyle w:val="Zakladny"/>
      </w:pPr>
      <w:r w:rsidRPr="00BE6C7C">
        <w:drawing>
          <wp:inline distT="0" distB="0" distL="0" distR="0" wp14:anchorId="4CCB071C" wp14:editId="3DB13B49">
            <wp:extent cx="5467350" cy="2371725"/>
            <wp:effectExtent l="0" t="0" r="0" b="9525"/>
            <wp:docPr id="157775364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7350" cy="2371725"/>
                    </a:xfrm>
                    <a:prstGeom prst="rect">
                      <a:avLst/>
                    </a:prstGeom>
                    <a:noFill/>
                    <a:ln>
                      <a:noFill/>
                    </a:ln>
                  </pic:spPr>
                </pic:pic>
              </a:graphicData>
            </a:graphic>
          </wp:inline>
        </w:drawing>
      </w:r>
    </w:p>
    <w:p w14:paraId="0F0FBD03" w14:textId="65303225" w:rsidR="000E78DA" w:rsidRDefault="000E78DA" w:rsidP="000E78DA">
      <w:pPr>
        <w:pStyle w:val="Popis"/>
        <w:jc w:val="center"/>
      </w:pPr>
      <w:r>
        <w:t xml:space="preserve">Obr. </w:t>
      </w:r>
      <w:r>
        <w:fldChar w:fldCharType="begin"/>
      </w:r>
      <w:r>
        <w:instrText xml:space="preserve"> SEQ Obr. \* ARABIC </w:instrText>
      </w:r>
      <w:r>
        <w:fldChar w:fldCharType="separate"/>
      </w:r>
      <w:r w:rsidR="00A54E43">
        <w:rPr>
          <w:noProof/>
        </w:rPr>
        <w:t>38</w:t>
      </w:r>
      <w:r>
        <w:fldChar w:fldCharType="end"/>
      </w:r>
      <w:r w:rsidR="004220AD">
        <w:t>: UI List komponentov pre AAS a OPC UA servery</w:t>
      </w:r>
    </w:p>
    <w:p w14:paraId="5800CF14" w14:textId="07376C5E" w:rsidR="00A1231F" w:rsidRPr="00A1231F" w:rsidRDefault="00D56EE8" w:rsidP="00033151">
      <w:pPr>
        <w:pStyle w:val="Zakladny"/>
      </w:pPr>
      <w:r>
        <w:lastRenderedPageBreak/>
        <w:t xml:space="preserve">Po </w:t>
      </w:r>
      <w:r w:rsidR="004220AD">
        <w:t>presunutí</w:t>
      </w:r>
      <w:r>
        <w:t xml:space="preserve"> kurzorom na </w:t>
      </w:r>
      <w:r w:rsidR="004220AD">
        <w:t>jednotlivé</w:t>
      </w:r>
      <w:r>
        <w:t xml:space="preserve"> </w:t>
      </w:r>
      <w:r w:rsidR="004220AD">
        <w:t>položky</w:t>
      </w:r>
      <w:r>
        <w:t xml:space="preserve"> sa zobrazia </w:t>
      </w:r>
      <w:r w:rsidR="004220AD">
        <w:t>používateľovi</w:t>
      </w:r>
      <w:r>
        <w:t xml:space="preserve"> ikony na interagovanie (</w:t>
      </w:r>
      <w:r w:rsidR="004220AD">
        <w:t>opäť</w:t>
      </w:r>
      <w:r>
        <w:t xml:space="preserve"> </w:t>
      </w:r>
      <w:r w:rsidR="004220AD">
        <w:t>podľa</w:t>
      </w:r>
      <w:r>
        <w:t xml:space="preserve"> </w:t>
      </w:r>
      <w:r w:rsidR="004220AD">
        <w:t>zvoleného</w:t>
      </w:r>
      <w:r>
        <w:t xml:space="preserve"> typu zoznamu). </w:t>
      </w:r>
      <w:r w:rsidR="004220AD">
        <w:t>Aplikácia</w:t>
      </w:r>
      <w:r>
        <w:t xml:space="preserve"> </w:t>
      </w:r>
      <w:r w:rsidR="004220AD">
        <w:t>umožňuje</w:t>
      </w:r>
      <w:r>
        <w:t xml:space="preserve"> spustenie zastavenie OPC UA servera alebo vymazanie </w:t>
      </w:r>
      <w:r w:rsidR="004220AD">
        <w:t>položky</w:t>
      </w:r>
      <w:r>
        <w:t xml:space="preserve"> pre oba typy. Po </w:t>
      </w:r>
      <w:r w:rsidR="004220AD">
        <w:t>kliknutí</w:t>
      </w:r>
      <w:r>
        <w:t xml:space="preserve"> na </w:t>
      </w:r>
      <w:r w:rsidR="004220AD">
        <w:t>položku</w:t>
      </w:r>
      <w:r w:rsidR="000E78DA">
        <w:t xml:space="preserve"> sa </w:t>
      </w:r>
      <w:r w:rsidR="004220AD">
        <w:t>podľa</w:t>
      </w:r>
      <w:r w:rsidR="000E78DA">
        <w:t xml:space="preserve"> typu zoznamu pre OPC UA server </w:t>
      </w:r>
      <w:r w:rsidR="004220AD">
        <w:t>zobrazí</w:t>
      </w:r>
      <w:r w:rsidR="000E78DA">
        <w:t xml:space="preserve"> modal s detailom o serveri alebo </w:t>
      </w:r>
      <w:r w:rsidR="004220AD">
        <w:t>údaje</w:t>
      </w:r>
      <w:r w:rsidR="000E78DA">
        <w:t xml:space="preserve"> </w:t>
      </w:r>
      <w:r w:rsidR="004220AD">
        <w:t>tykajúce</w:t>
      </w:r>
      <w:r w:rsidR="000E78DA">
        <w:t xml:space="preserve"> sa AAS, oba komponenty </w:t>
      </w:r>
      <w:r w:rsidR="004220AD">
        <w:t>budú</w:t>
      </w:r>
      <w:r w:rsidR="000E78DA">
        <w:t xml:space="preserve"> </w:t>
      </w:r>
      <w:r w:rsidR="004220AD">
        <w:t>ukázane</w:t>
      </w:r>
      <w:r w:rsidR="000E78DA">
        <w:t xml:space="preserve"> v tejto kapitole.</w:t>
      </w:r>
      <w:r w:rsidR="004220AD">
        <w:tab/>
      </w:r>
    </w:p>
    <w:p w14:paraId="1929BD87" w14:textId="33BBD683" w:rsidR="008048B3" w:rsidRDefault="008048B3" w:rsidP="008048B3">
      <w:pPr>
        <w:pStyle w:val="Nadpis3urovne"/>
      </w:pPr>
      <w:bookmarkStart w:id="128" w:name="_Toc164521262"/>
      <w:r>
        <w:t>OPC UA Server detail</w:t>
      </w:r>
      <w:bookmarkEnd w:id="128"/>
    </w:p>
    <w:p w14:paraId="59C1B826" w14:textId="10D15A38" w:rsidR="00BE6C7C" w:rsidRDefault="004220AD" w:rsidP="00033151">
      <w:pPr>
        <w:pStyle w:val="Zakladny"/>
      </w:pPr>
      <w:r>
        <w:t>Aby ma</w:t>
      </w:r>
      <w:r w:rsidR="00EC0664">
        <w:t>l</w:t>
      </w:r>
      <w:r>
        <w:t xml:space="preserve"> </w:t>
      </w:r>
      <w:r w:rsidR="00EC0664">
        <w:t>používateľ</w:t>
      </w:r>
      <w:r>
        <w:t xml:space="preserve"> k </w:t>
      </w:r>
      <w:r w:rsidR="00EC0664">
        <w:t>dispozícii</w:t>
      </w:r>
      <w:r>
        <w:t xml:space="preserve"> </w:t>
      </w:r>
      <w:r w:rsidR="00EC0664">
        <w:t>informácie</w:t>
      </w:r>
      <w:r>
        <w:t xml:space="preserve"> o </w:t>
      </w:r>
      <w:r w:rsidR="00EC0664">
        <w:t>konkrétnom</w:t>
      </w:r>
      <w:r>
        <w:t xml:space="preserve"> OPC UA serveri, </w:t>
      </w:r>
      <w:r w:rsidR="00EC0664">
        <w:t>aplikácia</w:t>
      </w:r>
      <w:r w:rsidR="00BE6C7C">
        <w:t xml:space="preserve"> </w:t>
      </w:r>
      <w:r w:rsidR="00EC0664">
        <w:t>umožňuje</w:t>
      </w:r>
      <w:r w:rsidR="00BE6C7C">
        <w:t xml:space="preserve"> zobrazenie </w:t>
      </w:r>
      <w:r w:rsidR="00EC0664">
        <w:t>základných</w:t>
      </w:r>
      <w:r w:rsidR="00BE6C7C">
        <w:t xml:space="preserve"> </w:t>
      </w:r>
      <w:r w:rsidR="00EC0664">
        <w:t>informácii</w:t>
      </w:r>
      <w:r w:rsidR="00BE6C7C">
        <w:t xml:space="preserve"> o serveri. Po </w:t>
      </w:r>
      <w:r w:rsidR="00EC0664">
        <w:t>kliknutí</w:t>
      </w:r>
      <w:r w:rsidR="00BE6C7C">
        <w:t xml:space="preserve"> na </w:t>
      </w:r>
      <w:r w:rsidR="00EC0664">
        <w:t>položku</w:t>
      </w:r>
      <w:r w:rsidR="00BE6C7C">
        <w:t xml:space="preserve"> v zozname OPC UA serverov sa </w:t>
      </w:r>
      <w:r w:rsidR="00EC0664">
        <w:t>zobrazí</w:t>
      </w:r>
      <w:r w:rsidR="00BE6C7C">
        <w:t xml:space="preserve"> modal (okno), kde </w:t>
      </w:r>
      <w:r w:rsidR="00EC0664">
        <w:t>sú</w:t>
      </w:r>
      <w:r w:rsidR="00BE6C7C">
        <w:t xml:space="preserve"> vypisané údaje o serveri.</w:t>
      </w:r>
    </w:p>
    <w:p w14:paraId="57A2EE78" w14:textId="77777777" w:rsidR="00BE6C7C" w:rsidRDefault="00BE6C7C" w:rsidP="00033151">
      <w:pPr>
        <w:pStyle w:val="Zakladny"/>
      </w:pPr>
      <w:r>
        <w:rPr>
          <w:noProof/>
        </w:rPr>
        <w:drawing>
          <wp:inline distT="0" distB="0" distL="0" distR="0" wp14:anchorId="673D6C5A" wp14:editId="56E78A08">
            <wp:extent cx="2787658" cy="2770967"/>
            <wp:effectExtent l="0" t="0" r="0" b="0"/>
            <wp:docPr id="1470646475" name="Obrázok 2"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46475" name="Obrázok 2" descr="Obrázok, na ktorom je text, snímka obrazovky, softvér, multimédiá&#10;&#10;Automaticky generovaný popis"/>
                    <pic:cNvPicPr/>
                  </pic:nvPicPr>
                  <pic:blipFill>
                    <a:blip r:embed="rId60">
                      <a:extLst>
                        <a:ext uri="{28A0092B-C50C-407E-A947-70E740481C1C}">
                          <a14:useLocalDpi xmlns:a14="http://schemas.microsoft.com/office/drawing/2010/main" val="0"/>
                        </a:ext>
                      </a:extLst>
                    </a:blip>
                    <a:stretch>
                      <a:fillRect/>
                    </a:stretch>
                  </pic:blipFill>
                  <pic:spPr>
                    <a:xfrm>
                      <a:off x="0" y="0"/>
                      <a:ext cx="2787658" cy="2770967"/>
                    </a:xfrm>
                    <a:prstGeom prst="rect">
                      <a:avLst/>
                    </a:prstGeom>
                  </pic:spPr>
                </pic:pic>
              </a:graphicData>
            </a:graphic>
          </wp:inline>
        </w:drawing>
      </w:r>
    </w:p>
    <w:p w14:paraId="20A34896" w14:textId="099132F6" w:rsidR="00BE6C7C" w:rsidRDefault="00BE6C7C" w:rsidP="00BE6C7C">
      <w:pPr>
        <w:pStyle w:val="Popis"/>
        <w:jc w:val="center"/>
      </w:pPr>
      <w:r>
        <w:t xml:space="preserve">Obr. </w:t>
      </w:r>
      <w:r>
        <w:fldChar w:fldCharType="begin"/>
      </w:r>
      <w:r>
        <w:instrText xml:space="preserve"> SEQ Obr. \* ARABIC </w:instrText>
      </w:r>
      <w:r>
        <w:fldChar w:fldCharType="separate"/>
      </w:r>
      <w:r w:rsidR="00A54E43">
        <w:rPr>
          <w:noProof/>
        </w:rPr>
        <w:t>39</w:t>
      </w:r>
      <w:r>
        <w:fldChar w:fldCharType="end"/>
      </w:r>
      <w:r>
        <w:t xml:space="preserve">: Komponent OPC UA Server Detail pri bežiacom serveri a stlačení </w:t>
      </w:r>
      <w:proofErr w:type="spellStart"/>
      <w:r>
        <w:t>Execute</w:t>
      </w:r>
      <w:proofErr w:type="spellEnd"/>
      <w:r>
        <w:t xml:space="preserve"> </w:t>
      </w:r>
      <w:proofErr w:type="spellStart"/>
      <w:r>
        <w:t>Script</w:t>
      </w:r>
      <w:proofErr w:type="spellEnd"/>
    </w:p>
    <w:p w14:paraId="59CD4C58" w14:textId="4474BF8C" w:rsidR="008048B3" w:rsidRDefault="00BE6C7C" w:rsidP="00033151">
      <w:pPr>
        <w:pStyle w:val="Zakladny"/>
      </w:pPr>
      <w:r>
        <w:t xml:space="preserve">V okne je takisto </w:t>
      </w:r>
      <w:r w:rsidR="00EC0664">
        <w:t>umožnené</w:t>
      </w:r>
      <w:r>
        <w:t xml:space="preserve"> </w:t>
      </w:r>
      <w:r w:rsidR="00EC0664">
        <w:t>manažovanie</w:t>
      </w:r>
      <w:r>
        <w:t xml:space="preserve"> serveru</w:t>
      </w:r>
      <w:r w:rsidR="00EC0664">
        <w:t xml:space="preserve"> (štart, stop, vymazanie)</w:t>
      </w:r>
      <w:r>
        <w:t xml:space="preserve"> ako aj pri interakcii v zozname. Okrem toho </w:t>
      </w:r>
      <w:r w:rsidR="00EC0664">
        <w:t>môže</w:t>
      </w:r>
      <w:r>
        <w:t xml:space="preserve"> </w:t>
      </w:r>
      <w:r w:rsidR="00EC0664">
        <w:t>používateľ</w:t>
      </w:r>
      <w:r>
        <w:t xml:space="preserve"> </w:t>
      </w:r>
      <w:r w:rsidR="00EC0664">
        <w:t>zistiť</w:t>
      </w:r>
      <w:r>
        <w:t xml:space="preserve"> na akom porte </w:t>
      </w:r>
      <w:r w:rsidR="00EC0664">
        <w:t>beží</w:t>
      </w:r>
      <w:r>
        <w:t xml:space="preserve"> OPC UA server. Po </w:t>
      </w:r>
      <w:r w:rsidR="00EC0664">
        <w:t>stlačí</w:t>
      </w:r>
      <w:r>
        <w:t xml:space="preserve"> </w:t>
      </w:r>
      <w:r w:rsidR="00EC0664">
        <w:t>tlačidla</w:t>
      </w:r>
      <w:r>
        <w:t xml:space="preserve"> </w:t>
      </w:r>
      <w:proofErr w:type="spellStart"/>
      <w:r>
        <w:t>Execute</w:t>
      </w:r>
      <w:proofErr w:type="spellEnd"/>
      <w:r>
        <w:t xml:space="preserve"> </w:t>
      </w:r>
      <w:proofErr w:type="spellStart"/>
      <w:r>
        <w:t>Script</w:t>
      </w:r>
      <w:proofErr w:type="spellEnd"/>
      <w:r>
        <w:t xml:space="preserve"> sa zobrazia </w:t>
      </w:r>
      <w:r w:rsidR="00EC0664">
        <w:t>informácie,</w:t>
      </w:r>
      <w:r>
        <w:t xml:space="preserve"> </w:t>
      </w:r>
      <w:r w:rsidR="00EC0664">
        <w:t>ktoré</w:t>
      </w:r>
      <w:r>
        <w:t xml:space="preserve"> </w:t>
      </w:r>
      <w:r w:rsidR="00EC0664">
        <w:t>sú</w:t>
      </w:r>
      <w:r>
        <w:t xml:space="preserve"> </w:t>
      </w:r>
      <w:r w:rsidR="00EC0664">
        <w:t>získane</w:t>
      </w:r>
      <w:r>
        <w:t xml:space="preserve"> pomocou skriptu, </w:t>
      </w:r>
      <w:r w:rsidR="00EC0664">
        <w:t>ktorý</w:t>
      </w:r>
      <w:r>
        <w:t xml:space="preserve"> sme spo</w:t>
      </w:r>
      <w:r w:rsidR="00EC0664">
        <w:t xml:space="preserve">menuli v backendovej časti. </w:t>
      </w:r>
    </w:p>
    <w:p w14:paraId="7755605C" w14:textId="6598AACA" w:rsidR="00BE6C7C" w:rsidRDefault="00EC0664" w:rsidP="00EC0664">
      <w:pPr>
        <w:pStyle w:val="Nadpis3urovne"/>
      </w:pPr>
      <w:r>
        <w:t xml:space="preserve">AAS </w:t>
      </w:r>
      <w:proofErr w:type="spellStart"/>
      <w:r>
        <w:t>Submodels</w:t>
      </w:r>
      <w:proofErr w:type="spellEnd"/>
    </w:p>
    <w:p w14:paraId="744FC00D" w14:textId="2C1F6D55" w:rsidR="00780D51" w:rsidRDefault="00EC0664" w:rsidP="00033151">
      <w:pPr>
        <w:pStyle w:val="Zakladny"/>
      </w:pPr>
      <w:r>
        <w:t xml:space="preserve">AAS </w:t>
      </w:r>
      <w:proofErr w:type="spellStart"/>
      <w:r>
        <w:t>Submodels</w:t>
      </w:r>
      <w:proofErr w:type="spellEnd"/>
      <w:r>
        <w:t xml:space="preserve"> je komponent, ktorý </w:t>
      </w:r>
      <w:r w:rsidR="00780D51">
        <w:t xml:space="preserve">obsahuje detailné </w:t>
      </w:r>
      <w:r w:rsidR="00052306">
        <w:t>informácie</w:t>
      </w:r>
      <w:r w:rsidR="00780D51">
        <w:t xml:space="preserve"> o </w:t>
      </w:r>
      <w:r w:rsidR="00052306">
        <w:t>jednotlivých</w:t>
      </w:r>
      <w:r w:rsidR="00780D51">
        <w:t xml:space="preserve"> </w:t>
      </w:r>
      <w:proofErr w:type="spellStart"/>
      <w:r w:rsidR="00780D51">
        <w:t>submodeloch</w:t>
      </w:r>
      <w:proofErr w:type="spellEnd"/>
      <w:r w:rsidR="00780D51">
        <w:t xml:space="preserve">. </w:t>
      </w:r>
      <w:r w:rsidR="00052306">
        <w:t>Informácie</w:t>
      </w:r>
      <w:r w:rsidR="00780D51">
        <w:t xml:space="preserve"> o </w:t>
      </w:r>
      <w:r w:rsidR="00052306">
        <w:t>jednotlivých</w:t>
      </w:r>
      <w:r w:rsidR="00780D51">
        <w:t xml:space="preserve"> </w:t>
      </w:r>
      <w:proofErr w:type="spellStart"/>
      <w:r w:rsidR="00780D51">
        <w:t>submodeloch</w:t>
      </w:r>
      <w:proofErr w:type="spellEnd"/>
      <w:r w:rsidR="00780D51">
        <w:t xml:space="preserve"> </w:t>
      </w:r>
      <w:r w:rsidR="00052306">
        <w:t>získavame</w:t>
      </w:r>
      <w:r w:rsidR="00780D51">
        <w:t xml:space="preserve"> </w:t>
      </w:r>
      <w:r w:rsidR="00052306">
        <w:t>vďaka</w:t>
      </w:r>
      <w:r w:rsidR="00780D51">
        <w:t xml:space="preserve"> API</w:t>
      </w:r>
      <w:r w:rsidR="00052306">
        <w:t>,</w:t>
      </w:r>
      <w:r w:rsidR="00780D51">
        <w:t xml:space="preserve"> </w:t>
      </w:r>
      <w:r w:rsidR="00052306">
        <w:t>ktorú</w:t>
      </w:r>
      <w:r w:rsidR="00780D51">
        <w:t xml:space="preserve"> </w:t>
      </w:r>
      <w:r w:rsidR="00052306">
        <w:t>nám</w:t>
      </w:r>
      <w:r w:rsidR="00780D51">
        <w:t xml:space="preserve"> poskytuje </w:t>
      </w:r>
      <w:r w:rsidR="00052306">
        <w:t>bežiaci</w:t>
      </w:r>
      <w:r w:rsidR="00780D51">
        <w:t xml:space="preserve"> </w:t>
      </w:r>
      <w:proofErr w:type="spellStart"/>
      <w:r w:rsidR="00780D51">
        <w:t>service</w:t>
      </w:r>
      <w:proofErr w:type="spellEnd"/>
      <w:r w:rsidR="00780D51">
        <w:t xml:space="preserve"> v </w:t>
      </w:r>
      <w:proofErr w:type="spellStart"/>
      <w:r w:rsidR="00052306">
        <w:t>D</w:t>
      </w:r>
      <w:r w:rsidR="00780D51">
        <w:t>ockeri</w:t>
      </w:r>
      <w:proofErr w:type="spellEnd"/>
      <w:r w:rsidR="00780D51">
        <w:t xml:space="preserve"> AAS Server.</w:t>
      </w:r>
    </w:p>
    <w:p w14:paraId="2E1C4985" w14:textId="77777777" w:rsidR="00B90367" w:rsidRDefault="00B90367" w:rsidP="00033151">
      <w:pPr>
        <w:pStyle w:val="Zakladny"/>
      </w:pPr>
    </w:p>
    <w:tbl>
      <w:tblPr>
        <w:tblStyle w:val="Mriekatabuky"/>
        <w:tblW w:w="0" w:type="auto"/>
        <w:jc w:val="center"/>
        <w:tblLook w:val="04A0" w:firstRow="1" w:lastRow="0" w:firstColumn="1" w:lastColumn="0" w:noHBand="0" w:noVBand="1"/>
      </w:tblPr>
      <w:tblGrid>
        <w:gridCol w:w="4405"/>
        <w:gridCol w:w="4372"/>
      </w:tblGrid>
      <w:tr w:rsidR="00C27E08" w14:paraId="394B0D5C" w14:textId="77777777" w:rsidTr="00B90367">
        <w:trPr>
          <w:jc w:val="center"/>
        </w:trPr>
        <w:tc>
          <w:tcPr>
            <w:tcW w:w="4405" w:type="dxa"/>
            <w:shd w:val="clear" w:color="auto" w:fill="D9D9D9" w:themeFill="background1" w:themeFillShade="D9"/>
            <w:vAlign w:val="center"/>
          </w:tcPr>
          <w:p w14:paraId="52537A73" w14:textId="70442A44" w:rsidR="00C27E08" w:rsidRPr="00C27E08" w:rsidRDefault="00C27E08" w:rsidP="00033151">
            <w:pPr>
              <w:pStyle w:val="Zakladny"/>
            </w:pPr>
            <w:proofErr w:type="spellStart"/>
            <w:r w:rsidRPr="00C27E08">
              <w:lastRenderedPageBreak/>
              <w:t>Endpoint</w:t>
            </w:r>
            <w:proofErr w:type="spellEnd"/>
          </w:p>
        </w:tc>
        <w:tc>
          <w:tcPr>
            <w:tcW w:w="4372" w:type="dxa"/>
            <w:shd w:val="clear" w:color="auto" w:fill="D9D9D9" w:themeFill="background1" w:themeFillShade="D9"/>
            <w:vAlign w:val="center"/>
          </w:tcPr>
          <w:p w14:paraId="678D7840" w14:textId="705D3101" w:rsidR="00C27E08" w:rsidRPr="00C27E08" w:rsidRDefault="00C27E08" w:rsidP="00033151">
            <w:pPr>
              <w:pStyle w:val="Zakladny"/>
            </w:pPr>
            <w:r w:rsidRPr="00C27E08">
              <w:t>Využitie dát</w:t>
            </w:r>
          </w:p>
        </w:tc>
      </w:tr>
      <w:tr w:rsidR="00C27E08" w14:paraId="61B13C9B" w14:textId="77777777" w:rsidTr="00B90367">
        <w:trPr>
          <w:jc w:val="center"/>
        </w:trPr>
        <w:tc>
          <w:tcPr>
            <w:tcW w:w="4405" w:type="dxa"/>
          </w:tcPr>
          <w:p w14:paraId="0F4C61A9" w14:textId="3FA010E1" w:rsidR="00C27E08" w:rsidRDefault="00C27E08" w:rsidP="00033151">
            <w:pPr>
              <w:pStyle w:val="Zakladny"/>
            </w:pPr>
            <w:r>
              <w:t>/</w:t>
            </w:r>
            <w:proofErr w:type="spellStart"/>
            <w:r w:rsidRPr="00C27E08">
              <w:t>aasServer</w:t>
            </w:r>
            <w:proofErr w:type="spellEnd"/>
            <w:r w:rsidRPr="00C27E08">
              <w:t>/</w:t>
            </w:r>
            <w:proofErr w:type="spellStart"/>
            <w:r w:rsidRPr="00C27E08">
              <w:t>shells</w:t>
            </w:r>
            <w:proofErr w:type="spellEnd"/>
            <w:r w:rsidRPr="00C27E08">
              <w:t>/</w:t>
            </w:r>
            <w:r>
              <w:rPr>
                <w:lang w:val="en-US"/>
              </w:rPr>
              <w:t>{</w:t>
            </w:r>
            <w:proofErr w:type="spellStart"/>
            <w:r>
              <w:rPr>
                <w:lang w:val="en-US"/>
              </w:rPr>
              <w:t>aas_idShort</w:t>
            </w:r>
            <w:proofErr w:type="spellEnd"/>
            <w:r>
              <w:rPr>
                <w:lang w:val="en-US"/>
              </w:rPr>
              <w:t>}</w:t>
            </w:r>
            <w:r w:rsidRPr="00C27E08">
              <w:t xml:space="preserve"> </w:t>
            </w:r>
            <w:r w:rsidRPr="00C27E08">
              <w:t>/</w:t>
            </w:r>
            <w:proofErr w:type="spellStart"/>
            <w:r w:rsidRPr="00C27E08">
              <w:t>aas</w:t>
            </w:r>
            <w:proofErr w:type="spellEnd"/>
            <w:r w:rsidRPr="00C27E08">
              <w:t>/</w:t>
            </w:r>
            <w:proofErr w:type="spellStart"/>
            <w:r w:rsidRPr="00C27E08">
              <w:t>submodels</w:t>
            </w:r>
            <w:proofErr w:type="spellEnd"/>
            <w:r w:rsidRPr="00C27E08">
              <w:t>/</w:t>
            </w:r>
          </w:p>
        </w:tc>
        <w:tc>
          <w:tcPr>
            <w:tcW w:w="4372" w:type="dxa"/>
          </w:tcPr>
          <w:p w14:paraId="004B3EB4" w14:textId="3BC38073" w:rsidR="00C27E08" w:rsidRDefault="00C27E08" w:rsidP="00033151">
            <w:pPr>
              <w:pStyle w:val="Zakladny"/>
            </w:pPr>
            <w:r>
              <w:t xml:space="preserve">Získanie údajov o jednotlivých </w:t>
            </w:r>
            <w:proofErr w:type="spellStart"/>
            <w:r>
              <w:t>submodelov</w:t>
            </w:r>
            <w:proofErr w:type="spellEnd"/>
            <w:r>
              <w:t xml:space="preserve"> </w:t>
            </w:r>
            <w:r w:rsidR="00052306">
              <w:t>daného</w:t>
            </w:r>
            <w:r w:rsidR="00B90367">
              <w:t xml:space="preserve"> AAS</w:t>
            </w:r>
          </w:p>
        </w:tc>
      </w:tr>
      <w:tr w:rsidR="00B90367" w14:paraId="5234FBC2" w14:textId="77777777" w:rsidTr="00B90367">
        <w:trPr>
          <w:jc w:val="center"/>
        </w:trPr>
        <w:tc>
          <w:tcPr>
            <w:tcW w:w="4405" w:type="dxa"/>
          </w:tcPr>
          <w:p w14:paraId="6AE76E4B" w14:textId="77777777" w:rsidR="00B90367" w:rsidRDefault="00B90367" w:rsidP="00033151">
            <w:pPr>
              <w:pStyle w:val="Zakladny"/>
              <w:rPr>
                <w:lang w:val="en-US"/>
              </w:rPr>
            </w:pPr>
            <w:r>
              <w:rPr>
                <w:lang w:val="en-US"/>
              </w:rPr>
              <w:t>{</w:t>
            </w:r>
            <w:proofErr w:type="spellStart"/>
            <w:r>
              <w:rPr>
                <w:lang w:val="en-US"/>
              </w:rPr>
              <w:t>submodels_endpoint</w:t>
            </w:r>
            <w:proofErr w:type="spellEnd"/>
            <w:r>
              <w:rPr>
                <w:lang w:val="en-US"/>
              </w:rPr>
              <w:t>}/{</w:t>
            </w:r>
            <w:proofErr w:type="spellStart"/>
            <w:r>
              <w:rPr>
                <w:lang w:val="en-US"/>
              </w:rPr>
              <w:t>submodel_id</w:t>
            </w:r>
            <w:proofErr w:type="spellEnd"/>
            <w:r>
              <w:rPr>
                <w:lang w:val="en-US"/>
              </w:rPr>
              <w:t>}/</w:t>
            </w:r>
          </w:p>
          <w:p w14:paraId="5A94F904" w14:textId="08F76231" w:rsidR="00B90367" w:rsidRPr="00B90367" w:rsidRDefault="00B90367" w:rsidP="00033151">
            <w:pPr>
              <w:pStyle w:val="Zakladny"/>
              <w:rPr>
                <w:lang w:val="en-US"/>
              </w:rPr>
            </w:pPr>
            <w:r>
              <w:rPr>
                <w:lang w:val="en-US"/>
              </w:rPr>
              <w:t>submodel/values</w:t>
            </w:r>
          </w:p>
        </w:tc>
        <w:tc>
          <w:tcPr>
            <w:tcW w:w="4372" w:type="dxa"/>
          </w:tcPr>
          <w:p w14:paraId="2021F808" w14:textId="55225D4A" w:rsidR="00B90367" w:rsidRDefault="00B90367" w:rsidP="00033151">
            <w:pPr>
              <w:pStyle w:val="Zakladny"/>
            </w:pPr>
            <w:r>
              <w:t>Detailné údaje o </w:t>
            </w:r>
            <w:r w:rsidR="00052306">
              <w:t>konkrétnom</w:t>
            </w:r>
            <w:r>
              <w:t xml:space="preserve"> </w:t>
            </w:r>
            <w:proofErr w:type="spellStart"/>
            <w:r>
              <w:t>submodel</w:t>
            </w:r>
            <w:r w:rsidR="00052306">
              <w:t>i</w:t>
            </w:r>
            <w:proofErr w:type="spellEnd"/>
            <w:r>
              <w:t xml:space="preserve"> v danom AAS</w:t>
            </w:r>
          </w:p>
        </w:tc>
      </w:tr>
    </w:tbl>
    <w:p w14:paraId="19D40C43" w14:textId="4DD95D92" w:rsidR="00780D51" w:rsidRDefault="00B90367" w:rsidP="00B90367">
      <w:pPr>
        <w:pStyle w:val="Popis"/>
        <w:jc w:val="center"/>
      </w:pPr>
      <w:r>
        <w:t xml:space="preserve">Tab. </w:t>
      </w:r>
      <w:r>
        <w:fldChar w:fldCharType="begin"/>
      </w:r>
      <w:r>
        <w:instrText xml:space="preserve"> SEQ Tab. \* ARABIC </w:instrText>
      </w:r>
      <w:r>
        <w:fldChar w:fldCharType="separate"/>
      </w:r>
      <w:r>
        <w:rPr>
          <w:noProof/>
        </w:rPr>
        <w:t>7</w:t>
      </w:r>
      <w:r>
        <w:fldChar w:fldCharType="end"/>
      </w:r>
      <w:r w:rsidR="00052306">
        <w:t xml:space="preserve">: Využitie </w:t>
      </w:r>
      <w:proofErr w:type="spellStart"/>
      <w:r w:rsidR="00052306">
        <w:t>endpointov</w:t>
      </w:r>
      <w:proofErr w:type="spellEnd"/>
      <w:r w:rsidR="00052306">
        <w:t xml:space="preserve"> pre získanie dát o </w:t>
      </w:r>
      <w:proofErr w:type="spellStart"/>
      <w:r w:rsidR="00052306">
        <w:t>submodeloch</w:t>
      </w:r>
      <w:proofErr w:type="spellEnd"/>
    </w:p>
    <w:p w14:paraId="63A09D7F" w14:textId="6DC68F19" w:rsidR="00780D51" w:rsidRDefault="00780D51" w:rsidP="00033151">
      <w:pPr>
        <w:pStyle w:val="Zakladny"/>
      </w:pPr>
      <w:r>
        <w:t xml:space="preserve"> </w:t>
      </w:r>
      <w:r w:rsidR="00A54E43">
        <w:tab/>
      </w:r>
      <w:r>
        <w:t xml:space="preserve">Ako bolo vysvetlene v teoretickej </w:t>
      </w:r>
      <w:r w:rsidR="00052306">
        <w:t>časti</w:t>
      </w:r>
      <w:r>
        <w:t xml:space="preserve">, </w:t>
      </w:r>
      <w:r w:rsidR="00052306">
        <w:t>sú</w:t>
      </w:r>
      <w:r>
        <w:t xml:space="preserve"> tu definovane technické funkcionality AAS</w:t>
      </w:r>
      <w:r>
        <w:t xml:space="preserve"> .</w:t>
      </w:r>
      <w:r w:rsidR="00052306">
        <w:t>Pravé</w:t>
      </w:r>
      <w:r>
        <w:t xml:space="preserve"> </w:t>
      </w:r>
      <w:r w:rsidR="00052306">
        <w:t>vďaka</w:t>
      </w:r>
      <w:r>
        <w:t xml:space="preserve"> tejto vlastnosti </w:t>
      </w:r>
      <w:r w:rsidR="00052306">
        <w:t>využívame</w:t>
      </w:r>
      <w:r>
        <w:t xml:space="preserve"> AAS ako </w:t>
      </w:r>
      <w:r w:rsidR="00052306">
        <w:t>digitálne</w:t>
      </w:r>
      <w:r>
        <w:t xml:space="preserve"> akt</w:t>
      </w:r>
      <w:r w:rsidR="00052306">
        <w:t>ívu</w:t>
      </w:r>
      <w:r>
        <w:t xml:space="preserve">m, </w:t>
      </w:r>
      <w:r w:rsidR="00052306">
        <w:t>ktoré</w:t>
      </w:r>
      <w:r>
        <w:t xml:space="preserve"> </w:t>
      </w:r>
      <w:r w:rsidR="00052306">
        <w:t>nám</w:t>
      </w:r>
      <w:r>
        <w:t xml:space="preserve"> </w:t>
      </w:r>
      <w:r w:rsidR="00052306">
        <w:t>umožňuje</w:t>
      </w:r>
      <w:r>
        <w:t xml:space="preserve"> </w:t>
      </w:r>
      <w:r w:rsidR="00052306">
        <w:t>zadefinovať</w:t>
      </w:r>
      <w:r>
        <w:t xml:space="preserve"> do submodelu </w:t>
      </w:r>
      <w:r w:rsidR="00052306">
        <w:t>súbor</w:t>
      </w:r>
      <w:r w:rsidR="00C27E08">
        <w:t xml:space="preserve">, </w:t>
      </w:r>
      <w:r w:rsidR="00052306">
        <w:t>obsahujúci</w:t>
      </w:r>
      <w:r w:rsidR="00C27E08">
        <w:t xml:space="preserve"> OPC UA server, </w:t>
      </w:r>
      <w:r w:rsidR="00052306">
        <w:t>ktorý</w:t>
      </w:r>
      <w:r w:rsidR="00C27E08">
        <w:t xml:space="preserve"> </w:t>
      </w:r>
      <w:r w:rsidR="00052306">
        <w:t>následne</w:t>
      </w:r>
      <w:r w:rsidR="00C27E08">
        <w:t xml:space="preserve"> vieme </w:t>
      </w:r>
      <w:r w:rsidR="00052306">
        <w:t xml:space="preserve">stiahnuť pomocou </w:t>
      </w:r>
      <w:proofErr w:type="spellStart"/>
      <w:r w:rsidR="00052306">
        <w:t>requestu</w:t>
      </w:r>
      <w:proofErr w:type="spellEnd"/>
      <w:r w:rsidR="00052306">
        <w:t xml:space="preserve"> na </w:t>
      </w:r>
      <w:proofErr w:type="spellStart"/>
      <w:r w:rsidR="00052306">
        <w:t>backend</w:t>
      </w:r>
      <w:proofErr w:type="spellEnd"/>
      <w:r w:rsidR="00052306">
        <w:t xml:space="preserve"> našej aplikácie ako bolo vysvetlené v predošlej časti</w:t>
      </w:r>
      <w:r>
        <w:t>.</w:t>
      </w:r>
      <w:r w:rsidR="00052306">
        <w:t xml:space="preserve"> Po stiahnutí súboru je zobrazené upozornenie či bol súbor úspešne stiahnutý, alebo nastala chyba.</w:t>
      </w:r>
      <w:r>
        <w:t xml:space="preserve"> </w:t>
      </w:r>
    </w:p>
    <w:p w14:paraId="0E8EBC47" w14:textId="77777777" w:rsidR="00052306" w:rsidRDefault="00052306" w:rsidP="00033151">
      <w:pPr>
        <w:pStyle w:val="Zakladny"/>
      </w:pPr>
      <w:r w:rsidRPr="00052306">
        <w:drawing>
          <wp:inline distT="0" distB="0" distL="0" distR="0" wp14:anchorId="569B7F70" wp14:editId="7E44F8E8">
            <wp:extent cx="4581525" cy="2457871"/>
            <wp:effectExtent l="0" t="0" r="0" b="0"/>
            <wp:docPr id="163972591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25910" name="Obrázok 1" descr="Obrázok, na ktorom je text, snímka obrazovky, písmo, číslo&#10;&#10;Automaticky generovaný popis"/>
                    <pic:cNvPicPr/>
                  </pic:nvPicPr>
                  <pic:blipFill>
                    <a:blip r:embed="rId61"/>
                    <a:stretch>
                      <a:fillRect/>
                    </a:stretch>
                  </pic:blipFill>
                  <pic:spPr>
                    <a:xfrm>
                      <a:off x="0" y="0"/>
                      <a:ext cx="4591413" cy="2463176"/>
                    </a:xfrm>
                    <a:prstGeom prst="rect">
                      <a:avLst/>
                    </a:prstGeom>
                  </pic:spPr>
                </pic:pic>
              </a:graphicData>
            </a:graphic>
          </wp:inline>
        </w:drawing>
      </w:r>
    </w:p>
    <w:p w14:paraId="51741886" w14:textId="6505CE68" w:rsidR="00052306" w:rsidRDefault="00052306" w:rsidP="00052306">
      <w:pPr>
        <w:pStyle w:val="Popis"/>
        <w:jc w:val="center"/>
      </w:pPr>
      <w:r>
        <w:t xml:space="preserve">Obr. </w:t>
      </w:r>
      <w:r>
        <w:fldChar w:fldCharType="begin"/>
      </w:r>
      <w:r>
        <w:instrText xml:space="preserve"> SEQ Obr. \* ARABIC </w:instrText>
      </w:r>
      <w:r>
        <w:fldChar w:fldCharType="separate"/>
      </w:r>
      <w:r w:rsidR="00A54E43">
        <w:rPr>
          <w:noProof/>
        </w:rPr>
        <w:t>40</w:t>
      </w:r>
      <w:r>
        <w:fldChar w:fldCharType="end"/>
      </w:r>
      <w:r>
        <w:t xml:space="preserve">: </w:t>
      </w:r>
    </w:p>
    <w:p w14:paraId="516822E4" w14:textId="0301EB7A" w:rsidR="00052306" w:rsidRDefault="00052306" w:rsidP="00052306">
      <w:pPr>
        <w:pStyle w:val="Nadpis3urovne"/>
      </w:pPr>
      <w:r>
        <w:t>AAS Detail</w:t>
      </w:r>
    </w:p>
    <w:p w14:paraId="6AAD734C" w14:textId="44530889" w:rsidR="00A54E43" w:rsidRDefault="00A54E43" w:rsidP="00033151">
      <w:pPr>
        <w:pStyle w:val="Zakladny"/>
      </w:pPr>
      <w:r>
        <w:t xml:space="preserve">Posledným komponentom na </w:t>
      </w:r>
      <w:proofErr w:type="spellStart"/>
      <w:r>
        <w:t>frontende</w:t>
      </w:r>
      <w:proofErr w:type="spellEnd"/>
      <w:r>
        <w:t xml:space="preserve"> je AAS Detail, ktorý zobrazuje </w:t>
      </w:r>
      <w:r w:rsidR="00A54B36">
        <w:t xml:space="preserve">základné </w:t>
      </w:r>
      <w:r>
        <w:t xml:space="preserve">informácie o danom AAS, ktoré získavame </w:t>
      </w:r>
      <w:proofErr w:type="spellStart"/>
      <w:r>
        <w:t>requestom</w:t>
      </w:r>
      <w:proofErr w:type="spellEnd"/>
      <w:r>
        <w:t xml:space="preserve"> na </w:t>
      </w:r>
      <w:proofErr w:type="spellStart"/>
      <w:r>
        <w:t>service</w:t>
      </w:r>
      <w:proofErr w:type="spellEnd"/>
      <w:r>
        <w:t xml:space="preserve"> bežiaci v </w:t>
      </w:r>
      <w:proofErr w:type="spellStart"/>
      <w:r>
        <w:t>dockeri</w:t>
      </w:r>
      <w:proofErr w:type="spellEnd"/>
      <w:r>
        <w:t xml:space="preserve">, AAS Server. Medzi informáciami sú zobrazené informácie ako ID daného aktíva, </w:t>
      </w:r>
      <w:proofErr w:type="spellStart"/>
      <w:r>
        <w:t>idShort</w:t>
      </w:r>
      <w:proofErr w:type="spellEnd"/>
      <w:r>
        <w:t xml:space="preserve">, </w:t>
      </w:r>
      <w:proofErr w:type="spellStart"/>
      <w:r>
        <w:t>endpoint</w:t>
      </w:r>
      <w:proofErr w:type="spellEnd"/>
      <w:r>
        <w:t xml:space="preserve"> aktíva vzhľadom na AAS Server a podobne. Ako aj pri predošlom komponente jednotlivé prvky sú zobrazene v stromovej štruktúre, ktoré dokáže používateľ rozbaliť/zabaliť.</w:t>
      </w:r>
    </w:p>
    <w:p w14:paraId="432BBE51" w14:textId="77777777" w:rsidR="00A54E43" w:rsidRDefault="00A54E43" w:rsidP="00033151">
      <w:pPr>
        <w:pStyle w:val="Zakladny"/>
      </w:pPr>
      <w:r w:rsidRPr="00A54E43">
        <w:lastRenderedPageBreak/>
        <w:drawing>
          <wp:inline distT="0" distB="0" distL="0" distR="0" wp14:anchorId="64A28AD5" wp14:editId="2735C495">
            <wp:extent cx="5579745" cy="3947160"/>
            <wp:effectExtent l="0" t="0" r="1905" b="0"/>
            <wp:docPr id="1626145878" name="Obrázok 1"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45878" name="Obrázok 1" descr="Obrázok, na ktorom je text, snímka obrazovky, písmo, dizajn&#10;&#10;Automaticky generovaný popis"/>
                    <pic:cNvPicPr/>
                  </pic:nvPicPr>
                  <pic:blipFill>
                    <a:blip r:embed="rId62"/>
                    <a:stretch>
                      <a:fillRect/>
                    </a:stretch>
                  </pic:blipFill>
                  <pic:spPr>
                    <a:xfrm>
                      <a:off x="0" y="0"/>
                      <a:ext cx="5579745" cy="3947160"/>
                    </a:xfrm>
                    <a:prstGeom prst="rect">
                      <a:avLst/>
                    </a:prstGeom>
                  </pic:spPr>
                </pic:pic>
              </a:graphicData>
            </a:graphic>
          </wp:inline>
        </w:drawing>
      </w:r>
    </w:p>
    <w:p w14:paraId="57529364" w14:textId="06F4CFBF" w:rsidR="00A54E43" w:rsidRPr="00052306" w:rsidRDefault="00A54E43" w:rsidP="00A54E43">
      <w:pPr>
        <w:pStyle w:val="Popis"/>
        <w:jc w:val="center"/>
      </w:pPr>
      <w:r>
        <w:t xml:space="preserve">Obr. </w:t>
      </w:r>
      <w:r>
        <w:fldChar w:fldCharType="begin"/>
      </w:r>
      <w:r>
        <w:instrText xml:space="preserve"> SEQ Obr. \* ARABIC </w:instrText>
      </w:r>
      <w:r>
        <w:fldChar w:fldCharType="separate"/>
      </w:r>
      <w:r>
        <w:rPr>
          <w:noProof/>
        </w:rPr>
        <w:t>41</w:t>
      </w:r>
      <w:r>
        <w:fldChar w:fldCharType="end"/>
      </w:r>
      <w:r>
        <w:t>: Komponent AAS Detail</w:t>
      </w:r>
    </w:p>
    <w:p w14:paraId="23B09671" w14:textId="1486EF04" w:rsidR="009E66BB" w:rsidRPr="009E66BB" w:rsidRDefault="009E66BB" w:rsidP="00721BF8">
      <w:pPr>
        <w:pStyle w:val="Nadpis2urovne"/>
      </w:pPr>
      <w:bookmarkStart w:id="129" w:name="_Toc164521263"/>
      <w:proofErr w:type="spellStart"/>
      <w:r>
        <w:t>Kontajnerizácia</w:t>
      </w:r>
      <w:proofErr w:type="spellEnd"/>
      <w:r>
        <w:t xml:space="preserve"> aplikácie</w:t>
      </w:r>
      <w:bookmarkEnd w:id="129"/>
      <w:r>
        <w:t xml:space="preserve"> </w:t>
      </w:r>
    </w:p>
    <w:p w14:paraId="3489E8A3" w14:textId="77777777" w:rsidR="009E66BB" w:rsidRPr="009E66BB" w:rsidRDefault="009E66BB" w:rsidP="00033151">
      <w:pPr>
        <w:pStyle w:val="Zakladny"/>
      </w:pPr>
    </w:p>
    <w:p w14:paraId="39847798" w14:textId="77777777" w:rsidR="009D1D9D" w:rsidRPr="009D1D9D" w:rsidRDefault="009D1D9D" w:rsidP="00033151">
      <w:pPr>
        <w:pStyle w:val="Zakladny"/>
      </w:pPr>
    </w:p>
    <w:p w14:paraId="426F5839" w14:textId="2486BAA4" w:rsidR="009D1D9D" w:rsidRPr="009D1D9D" w:rsidRDefault="00B90367" w:rsidP="00B90367">
      <w:pPr>
        <w:pStyle w:val="Nadpis1rovne"/>
      </w:pPr>
      <w:r>
        <w:lastRenderedPageBreak/>
        <w:t>Testovanie</w:t>
      </w:r>
    </w:p>
    <w:p w14:paraId="7F1578BB" w14:textId="77777777" w:rsidR="008E34D8" w:rsidRPr="00AB3AFF" w:rsidRDefault="008E34D8" w:rsidP="006849D6">
      <w:pPr>
        <w:pStyle w:val="Nadpis1rovne"/>
      </w:pPr>
      <w:bookmarkStart w:id="130" w:name="_Toc164521264"/>
      <w:r w:rsidRPr="00AB3AFF">
        <w:lastRenderedPageBreak/>
        <w:t>Popis šablóny</w:t>
      </w:r>
      <w:bookmarkEnd w:id="130"/>
    </w:p>
    <w:p w14:paraId="75C5924B" w14:textId="77777777" w:rsidR="008E34D8" w:rsidRDefault="008E34D8" w:rsidP="00033151">
      <w:pPr>
        <w:pStyle w:val="Zakladny"/>
      </w:pPr>
      <w:r>
        <w:t xml:space="preserve">V šablóne sú použité viaceré druhy polí. Pevné polia </w:t>
      </w:r>
      <w:r w:rsidR="006E7ACB">
        <w:t>nedovoľujú prepisovať ich obsah. Naopak polia, ktorých text je vyznačený červeným písmom musí byť zmenený, alebo vymazaný. V šablóne sa nachádzajú selektívne polia, ktoré umožňujú výber z viacerých variant.</w:t>
      </w:r>
      <w:r w:rsidR="00690DF7">
        <w:t xml:space="preserve"> S poľ</w:t>
      </w:r>
      <w:r w:rsidR="00164417">
        <w:t>ami sa dá pracovať na karte vývojár, ktorú je možné vložiť v</w:t>
      </w:r>
      <w:r w:rsidR="00B4442A">
        <w:t> </w:t>
      </w:r>
      <w:r w:rsidR="00164417">
        <w:t>nastaveniach</w:t>
      </w:r>
      <w:r w:rsidR="00B4442A">
        <w:t>.</w:t>
      </w:r>
    </w:p>
    <w:p w14:paraId="378A4AE5" w14:textId="77777777" w:rsidR="006E7ACB" w:rsidRDefault="006E7ACB" w:rsidP="00721BF8">
      <w:pPr>
        <w:pStyle w:val="Nadpis2urovne"/>
        <w:numPr>
          <w:ilvl w:val="1"/>
          <w:numId w:val="2"/>
        </w:numPr>
      </w:pPr>
      <w:bookmarkStart w:id="131" w:name="_Toc164521265"/>
      <w:r>
        <w:t>Popis nastavenia strany</w:t>
      </w:r>
      <w:bookmarkEnd w:id="131"/>
    </w:p>
    <w:p w14:paraId="4F681293" w14:textId="77777777" w:rsidR="006E7ACB" w:rsidRDefault="006E7ACB" w:rsidP="00033151">
      <w:pPr>
        <w:pStyle w:val="Zakladny"/>
      </w:pPr>
      <w:r>
        <w:t>OKRAJE: hore 3cm, dole 3cm, vľavo 3cm, vpravo 2,5cm, orientácia: na výšku</w:t>
      </w:r>
    </w:p>
    <w:p w14:paraId="669D7402" w14:textId="77777777" w:rsidR="006E7ACB" w:rsidRDefault="006E7ACB" w:rsidP="00033151">
      <w:pPr>
        <w:pStyle w:val="Zakladny"/>
      </w:pPr>
      <w:r>
        <w:t xml:space="preserve">PAPIER: </w:t>
      </w:r>
      <w:r>
        <w:tab/>
        <w:t xml:space="preserve">typ: A4, šírka: 21cm, výška:29,7cm, </w:t>
      </w:r>
    </w:p>
    <w:p w14:paraId="41784C10" w14:textId="77777777" w:rsidR="006E7ACB" w:rsidRDefault="00281BAA" w:rsidP="00033151">
      <w:pPr>
        <w:pStyle w:val="Zakladny"/>
      </w:pPr>
      <w:r>
        <w:t>ROZLOŽENIE: hlavička: 1,5cm, päta: 1,5cm, zvislé zarovnanie: hore</w:t>
      </w:r>
    </w:p>
    <w:p w14:paraId="3F0AEBC3" w14:textId="77777777" w:rsidR="00281BAA" w:rsidRDefault="00281BAA" w:rsidP="00721BF8">
      <w:pPr>
        <w:pStyle w:val="Nadpis2urovne"/>
      </w:pPr>
      <w:bookmarkStart w:id="132" w:name="_Toc164521266"/>
      <w:r>
        <w:t>Popis nastavenia štýlov</w:t>
      </w:r>
      <w:bookmarkEnd w:id="132"/>
    </w:p>
    <w:p w14:paraId="21036B89" w14:textId="77777777" w:rsidR="00C87FEB" w:rsidRDefault="00BB1046" w:rsidP="00033151">
      <w:pPr>
        <w:pStyle w:val="Zakladny"/>
      </w:pPr>
      <w:r>
        <w:t xml:space="preserve">NADPIS 1.ÚROVNE: založiť na: žiadnom, štýl nasledujúceho odseku: základný, Písmo: </w:t>
      </w:r>
      <w:proofErr w:type="spellStart"/>
      <w:r>
        <w:t>Times</w:t>
      </w:r>
      <w:proofErr w:type="spellEnd"/>
      <w:r>
        <w:t xml:space="preserve"> New Roman, 22 b, Tučné, Vľavo, Riadkovanie: </w:t>
      </w:r>
      <w:r w:rsidR="008A1959">
        <w:t xml:space="preserve">jednoduché, Medzera Za: </w:t>
      </w:r>
      <w:r>
        <w:t>16b, Kontrola osamotených riadkov, Zlom strany pred odsekom, Zviazať s nasledujúcim, Zviazať riadky dohromady, Viacúrovňové + Úroveň: 1 + Štýl číslovania: 1, 2, 3, … + Číslovať od: 1 + Za</w:t>
      </w:r>
      <w:r w:rsidR="008A1959">
        <w:t xml:space="preserve">rovnanie: Vľavo + Zarovnať na: </w:t>
      </w:r>
      <w:r w:rsidR="00405D73">
        <w:t>0 cm + Zarážka:</w:t>
      </w:r>
      <w:r>
        <w:t xml:space="preserve"> 1,27 cm, Štýl: Prepojené, Automaticky aktualizovať, Zobraziť v galérii štýlov</w:t>
      </w:r>
    </w:p>
    <w:p w14:paraId="1B413C7D" w14:textId="77777777" w:rsidR="00C87FEB" w:rsidRDefault="00C87FEB" w:rsidP="00033151">
      <w:pPr>
        <w:pStyle w:val="Zakladny"/>
      </w:pPr>
    </w:p>
    <w:p w14:paraId="30BA5975" w14:textId="77777777" w:rsidR="00C87FEB" w:rsidRDefault="00C87FEB" w:rsidP="00033151">
      <w:pPr>
        <w:pStyle w:val="Zakladny"/>
      </w:pPr>
      <w:r>
        <w:t xml:space="preserve">NADPIS 2.ÚROVNE: založiť na: žiadnom, štýl nasledujúceho odseku: základný, Písmo: </w:t>
      </w:r>
      <w:proofErr w:type="spellStart"/>
      <w:r>
        <w:t>Times</w:t>
      </w:r>
      <w:proofErr w:type="spellEnd"/>
      <w:r>
        <w:t xml:space="preserve"> New Roma</w:t>
      </w:r>
      <w:r w:rsidR="008A1959">
        <w:t>n, 16 b, Tučné, Zarážka: Vľavo: 0 cm, Opakovaná zarážka: 0,6 cm, Vľavo, Riadkovanie:</w:t>
      </w:r>
      <w:r>
        <w:t xml:space="preserve"> jedno</w:t>
      </w:r>
      <w:r w:rsidR="008A1959">
        <w:t>duché, Medzera Pred: 16 b, Za:</w:t>
      </w:r>
      <w:r>
        <w:t xml:space="preserve"> 14 b, Kontrola osamotených riadkov, Zviazať s nasledujúcim, Zviazať riadky dohromady, Viacúrovňové + Úroveň: 2 + Štýl číslovania: 1, 2, 3, … + Číslovať od: 1 + Za</w:t>
      </w:r>
      <w:r w:rsidR="008A1959">
        <w:t xml:space="preserve">rovnanie: Vľavo + Zarovnať na: 0 cm + Zarážka: </w:t>
      </w:r>
      <w:r>
        <w:t>0,6 cm, Štýl: Prepojené, Automaticky aktualizovať, Zobraziť v galérii štýlov</w:t>
      </w:r>
    </w:p>
    <w:p w14:paraId="7806B35E" w14:textId="77777777" w:rsidR="00C87FEB" w:rsidRDefault="00C87FEB" w:rsidP="00033151">
      <w:pPr>
        <w:pStyle w:val="Zakladny"/>
      </w:pPr>
    </w:p>
    <w:p w14:paraId="341C237F" w14:textId="77777777" w:rsidR="00D1653F" w:rsidRDefault="00C87FEB" w:rsidP="00033151">
      <w:pPr>
        <w:pStyle w:val="Zakladny"/>
      </w:pPr>
      <w:r>
        <w:t xml:space="preserve">NADPIS </w:t>
      </w:r>
      <w:r w:rsidR="00D1653F">
        <w:t>3</w:t>
      </w:r>
      <w:r>
        <w:t>.ÚROVNE:</w:t>
      </w:r>
      <w:r w:rsidR="00D1653F">
        <w:t xml:space="preserve"> </w:t>
      </w:r>
      <w:r w:rsidR="000246E2">
        <w:t xml:space="preserve">založiť na: žiadnom, štýl nasledujúceho odseku: základný, </w:t>
      </w:r>
      <w:r w:rsidR="00D1653F">
        <w:t xml:space="preserve">Písmo: </w:t>
      </w:r>
      <w:proofErr w:type="spellStart"/>
      <w:r w:rsidR="00D1653F">
        <w:t>Times</w:t>
      </w:r>
      <w:proofErr w:type="spellEnd"/>
      <w:r w:rsidR="00D1653F">
        <w:t xml:space="preserve"> New Roman</w:t>
      </w:r>
      <w:r w:rsidR="00C10BB7">
        <w:t>, 14 b, Tučné, Zarážka: Vľavo: 0 cm Opakovaná zarážka:</w:t>
      </w:r>
      <w:r w:rsidR="00D1653F">
        <w:t xml:space="preserve"> 0,6 cm, Vľavo, Riadkova</w:t>
      </w:r>
      <w:r w:rsidR="00C10BB7">
        <w:t>nie: jednoduché, Medzera Pred:</w:t>
      </w:r>
      <w:r w:rsidR="00D1653F">
        <w:t xml:space="preserve"> 14 b Za:14 b, Kontrola osamotených riadkov, Zviazať s nasledujúcim, Zviazať riadky dohromady, Viacúrovňové + Úroveň: 3 + Štýl </w:t>
      </w:r>
      <w:r w:rsidR="00D1653F">
        <w:lastRenderedPageBreak/>
        <w:t>číslovania: 1, 2, 3, … + Číslovať od: 1 + Zarovnanie: Vľavo +</w:t>
      </w:r>
      <w:r w:rsidR="00C10BB7">
        <w:t xml:space="preserve"> Zarovnať na:  0 cm + Zarážka: </w:t>
      </w:r>
      <w:r w:rsidR="00D1653F">
        <w:t>0,6 cm, Štýl: Prepojené, Zobraziť v galérii štýlov</w:t>
      </w:r>
    </w:p>
    <w:p w14:paraId="368A8CD7" w14:textId="77777777" w:rsidR="000246E2" w:rsidRDefault="000246E2" w:rsidP="00033151">
      <w:pPr>
        <w:pStyle w:val="Zakladny"/>
      </w:pPr>
    </w:p>
    <w:p w14:paraId="7C49D571" w14:textId="77777777" w:rsidR="000246E2" w:rsidRDefault="000246E2" w:rsidP="00033151">
      <w:pPr>
        <w:pStyle w:val="Zakladny"/>
      </w:pPr>
      <w:r>
        <w:t xml:space="preserve">ZÁKLADNÝ: založiť na: žiadnom, štýl nasledujúceho odseku: základný, Písmo: </w:t>
      </w:r>
      <w:proofErr w:type="spellStart"/>
      <w:r>
        <w:t>Times</w:t>
      </w:r>
      <w:proofErr w:type="spellEnd"/>
      <w:r>
        <w:t xml:space="preserve"> New Rom</w:t>
      </w:r>
      <w:r w:rsidR="00C10BB7">
        <w:t>an, 12 b, Zarážka: Prvý riadok:</w:t>
      </w:r>
      <w:r>
        <w:t xml:space="preserve"> 0,8</w:t>
      </w:r>
      <w:r w:rsidR="00C10BB7">
        <w:t xml:space="preserve"> cm, Podľa okraja, Riadkovanie:</w:t>
      </w:r>
      <w:r>
        <w:t xml:space="preserve"> 1,5 riadka, Kontrola osamotených riadkov, Štýl: Prepojené, Automaticky aktualizovať, Zobraziť v galérii štýlov</w:t>
      </w:r>
    </w:p>
    <w:p w14:paraId="378E38E0" w14:textId="77777777" w:rsidR="00C10BB7" w:rsidRDefault="00C10BB7" w:rsidP="00033151">
      <w:pPr>
        <w:pStyle w:val="Zakladny"/>
      </w:pPr>
    </w:p>
    <w:p w14:paraId="6628C7B5" w14:textId="77777777" w:rsidR="000246E2" w:rsidRDefault="000246E2" w:rsidP="00033151">
      <w:pPr>
        <w:pStyle w:val="Zakladny"/>
      </w:pPr>
      <w:r>
        <w:t xml:space="preserve">POPIS: Písmo: 9 b, Kurzíva, </w:t>
      </w:r>
      <w:r w:rsidR="00C10BB7">
        <w:t>Farba písma: Text, Riadkovanie:</w:t>
      </w:r>
      <w:r>
        <w:t xml:space="preserve"> jednoduché, Medzera</w:t>
      </w:r>
    </w:p>
    <w:p w14:paraId="45825EE5" w14:textId="77777777" w:rsidR="000246E2" w:rsidRDefault="000246E2" w:rsidP="00033151">
      <w:pPr>
        <w:pStyle w:val="Zakladny"/>
      </w:pPr>
      <w:r>
        <w:t>Za:  10 b, Štýl: Skryť, kým nie je použité, Zobraziť v galérii štýlov, Priorita: 36, Podľa: Normálny</w:t>
      </w:r>
    </w:p>
    <w:p w14:paraId="357F3F80" w14:textId="77777777" w:rsidR="000246E2" w:rsidRDefault="000246E2" w:rsidP="00033151">
      <w:pPr>
        <w:pStyle w:val="Zakladny"/>
      </w:pPr>
      <w:r>
        <w:t>Použitie: na popis obrázkov, tabuliek a grafov</w:t>
      </w:r>
    </w:p>
    <w:p w14:paraId="6DB3CFD6" w14:textId="77777777" w:rsidR="000246E2" w:rsidRDefault="000246E2" w:rsidP="00033151">
      <w:pPr>
        <w:pStyle w:val="Zakladny"/>
      </w:pPr>
    </w:p>
    <w:p w14:paraId="263949BE" w14:textId="77777777" w:rsidR="008C18DF" w:rsidRDefault="000246E2" w:rsidP="00033151">
      <w:pPr>
        <w:pStyle w:val="Zakladny"/>
      </w:pPr>
      <w:r>
        <w:t>NADPIS NEČÍSLOVANÝ: Bez odrážok a číslovania, Štýl: Prepojené, Zobraziť v galérii štýlov Podľa: Nadpis 1.úrovne</w:t>
      </w:r>
    </w:p>
    <w:p w14:paraId="7ECEC161" w14:textId="77777777" w:rsidR="0083753E" w:rsidRDefault="0083753E" w:rsidP="00033151">
      <w:pPr>
        <w:pStyle w:val="Zakladny"/>
      </w:pPr>
    </w:p>
    <w:p w14:paraId="5CDDB1C1" w14:textId="77777777" w:rsidR="0083753E" w:rsidRDefault="0083753E" w:rsidP="00033151">
      <w:pPr>
        <w:pStyle w:val="Zakladny"/>
      </w:pPr>
    </w:p>
    <w:p w14:paraId="3FF91B58" w14:textId="77777777" w:rsidR="00713E60" w:rsidRDefault="00713E60" w:rsidP="00721BF8">
      <w:pPr>
        <w:pStyle w:val="Nadpis2urovne"/>
      </w:pPr>
      <w:r>
        <w:br w:type="page"/>
      </w:r>
    </w:p>
    <w:bookmarkStart w:id="133" w:name="_Toc164521267" w:displacedByCustomXml="next"/>
    <w:bookmarkStart w:id="134" w:name="_Toc378776136" w:displacedByCustomXml="next"/>
    <w:bookmarkStart w:id="135" w:name="_Toc378775596" w:displacedByCustomXml="next"/>
    <w:sdt>
      <w:sdtPr>
        <w:rPr>
          <w:rStyle w:val="Nadpis1rovneChar"/>
        </w:rPr>
        <w:id w:val="2024672677"/>
        <w:lock w:val="sdtContentLocked"/>
        <w:showingPlcHdr/>
      </w:sdtPr>
      <w:sdtEndPr>
        <w:rPr>
          <w:rStyle w:val="Predvolenpsmoodseku"/>
          <w:b/>
        </w:rPr>
      </w:sdtEndPr>
      <w:sdtContent>
        <w:p w14:paraId="529ADDD4" w14:textId="77777777" w:rsidR="00713E60" w:rsidRPr="00C87A2B" w:rsidRDefault="00DC0093" w:rsidP="006849D6">
          <w:pPr>
            <w:pStyle w:val="Nadpisneslovan"/>
          </w:pPr>
          <w:r w:rsidRPr="00C87A2B">
            <w:rPr>
              <w:rStyle w:val="NadpisneslovanChar"/>
              <w:b/>
            </w:rPr>
            <w:t>Záver</w:t>
          </w:r>
          <w:bookmarkEnd w:id="135"/>
          <w:bookmarkEnd w:id="134"/>
          <w:r w:rsidR="008E34D8">
            <w:rPr>
              <w:rStyle w:val="NadpisneslovanChar"/>
              <w:b/>
            </w:rPr>
            <w:tab/>
          </w:r>
        </w:p>
      </w:sdtContent>
    </w:sdt>
    <w:bookmarkEnd w:id="133" w:displacedByCustomXml="prev"/>
    <w:sdt>
      <w:sdtPr>
        <w:rPr>
          <w:rStyle w:val="ZakladnyChar"/>
        </w:rPr>
        <w:id w:val="-1032655300"/>
        <w:showingPlcHdr/>
      </w:sdtPr>
      <w:sdtEndPr>
        <w:rPr>
          <w:rStyle w:val="ZakladnyChar"/>
          <w:color w:val="FF0000"/>
        </w:rPr>
      </w:sdtEndPr>
      <w:sdtContent>
        <w:p w14:paraId="1A3CE635" w14:textId="77777777" w:rsidR="00D45830" w:rsidRPr="00281D86" w:rsidRDefault="00281D86" w:rsidP="0014279A">
          <w:pPr>
            <w:ind w:firstLine="708"/>
            <w:jc w:val="both"/>
            <w:rPr>
              <w:rStyle w:val="ZakladnyChar"/>
              <w:color w:val="FF0000"/>
            </w:rPr>
          </w:pPr>
          <w:r w:rsidRPr="00281D86">
            <w:rPr>
              <w:rStyle w:val="ZakladnyChar"/>
              <w:color w:val="FF0000"/>
            </w:rPr>
            <w:t xml:space="preserve">V závere je potrebné v stručnosti zhrnúť dosiahnuté výsledky vo vzťahu k stanoveným cieľom. </w:t>
          </w:r>
        </w:p>
      </w:sdtContent>
    </w:sdt>
    <w:p w14:paraId="2D585114" w14:textId="77777777" w:rsidR="00DC0093" w:rsidRDefault="00DC0093" w:rsidP="00713E60">
      <w:pPr>
        <w:ind w:firstLine="708"/>
      </w:pPr>
    </w:p>
    <w:p w14:paraId="302B2D3B" w14:textId="77777777" w:rsidR="00DC0093" w:rsidRDefault="00DC0093" w:rsidP="00713E60">
      <w:pPr>
        <w:ind w:firstLine="708"/>
      </w:pPr>
      <w:r>
        <w:br w:type="page"/>
      </w:r>
    </w:p>
    <w:bookmarkStart w:id="136" w:name="_Toc164521268" w:displacedByCustomXml="next"/>
    <w:sdt>
      <w:sdtPr>
        <w:id w:val="-1274239281"/>
        <w:lock w:val="sdtContentLocked"/>
        <w:showingPlcHdr/>
      </w:sdtPr>
      <w:sdtContent>
        <w:p w14:paraId="5F158438" w14:textId="58D4E050" w:rsidR="008C18DF" w:rsidRDefault="00DC0093" w:rsidP="006958C0">
          <w:pPr>
            <w:pStyle w:val="Nadpisneslovan"/>
          </w:pPr>
          <w:r w:rsidRPr="00C87A2B">
            <w:rPr>
              <w:rStyle w:val="NadpisneslovanChar"/>
              <w:b/>
            </w:rPr>
            <w:t>Zoznam použitej literatúry</w:t>
          </w:r>
          <w:r w:rsidR="008E34D8">
            <w:rPr>
              <w:rStyle w:val="NadpisneslovanChar"/>
              <w:b/>
            </w:rPr>
            <w:tab/>
          </w:r>
        </w:p>
      </w:sdtContent>
    </w:sdt>
    <w:bookmarkEnd w:id="136" w:displacedByCustomXml="prev"/>
    <w:tbl>
      <w:tblPr>
        <w:tblpPr w:leftFromText="180" w:rightFromText="180" w:vertAnchor="text" w:horzAnchor="margin" w:tblpY="3"/>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092"/>
      </w:tblGrid>
      <w:tr w:rsidR="006958C0" w:rsidRPr="006958C0" w14:paraId="7E5AFD15" w14:textId="77777777" w:rsidTr="006958C0">
        <w:trPr>
          <w:tblCellSpacing w:w="15" w:type="dxa"/>
        </w:trPr>
        <w:tc>
          <w:tcPr>
            <w:tcW w:w="176" w:type="pct"/>
            <w:hideMark/>
          </w:tcPr>
          <w:p w14:paraId="34B13B6C" w14:textId="77777777" w:rsidR="006958C0" w:rsidRPr="006958C0" w:rsidRDefault="006958C0" w:rsidP="00033151">
            <w:pPr>
              <w:pStyle w:val="Zakladny"/>
              <w:rPr>
                <w:noProof/>
              </w:rPr>
            </w:pPr>
            <w:r w:rsidRPr="006958C0">
              <w:rPr>
                <w:noProof/>
              </w:rPr>
              <w:t xml:space="preserve">[1] </w:t>
            </w:r>
          </w:p>
        </w:tc>
        <w:tc>
          <w:tcPr>
            <w:tcW w:w="0" w:type="auto"/>
            <w:hideMark/>
          </w:tcPr>
          <w:p w14:paraId="0E4168B7" w14:textId="77777777" w:rsidR="006958C0" w:rsidRPr="006958C0" w:rsidRDefault="006958C0" w:rsidP="00033151">
            <w:pPr>
              <w:pStyle w:val="Zakladny"/>
              <w:rPr>
                <w:noProof/>
              </w:rPr>
            </w:pPr>
            <w:r w:rsidRPr="006958C0">
              <w:rPr>
                <w:noProof/>
              </w:rPr>
              <w:t>D. G., „What is MySQL: MySQL Explained for Beginners,“ 19 January 2024. [Online]. Available: https://www.hostinger.com/tutorials/what-is-mysql. [Cit. 2024 March 10].</w:t>
            </w:r>
          </w:p>
        </w:tc>
      </w:tr>
      <w:tr w:rsidR="006958C0" w:rsidRPr="006958C0" w14:paraId="202A8491" w14:textId="77777777" w:rsidTr="006958C0">
        <w:trPr>
          <w:tblCellSpacing w:w="15" w:type="dxa"/>
        </w:trPr>
        <w:tc>
          <w:tcPr>
            <w:tcW w:w="176" w:type="pct"/>
            <w:hideMark/>
          </w:tcPr>
          <w:p w14:paraId="03AC0F36" w14:textId="77777777" w:rsidR="006958C0" w:rsidRPr="006958C0" w:rsidRDefault="006958C0" w:rsidP="00033151">
            <w:pPr>
              <w:pStyle w:val="Zakladny"/>
              <w:rPr>
                <w:noProof/>
              </w:rPr>
            </w:pPr>
            <w:r w:rsidRPr="006958C0">
              <w:rPr>
                <w:noProof/>
              </w:rPr>
              <w:t xml:space="preserve">[2] </w:t>
            </w:r>
          </w:p>
        </w:tc>
        <w:tc>
          <w:tcPr>
            <w:tcW w:w="0" w:type="auto"/>
            <w:hideMark/>
          </w:tcPr>
          <w:p w14:paraId="7AD03267" w14:textId="77777777" w:rsidR="006958C0" w:rsidRPr="006958C0" w:rsidRDefault="006958C0" w:rsidP="00033151">
            <w:pPr>
              <w:pStyle w:val="Zakladny"/>
              <w:rPr>
                <w:noProof/>
              </w:rPr>
            </w:pPr>
            <w:r w:rsidRPr="006958C0">
              <w:rPr>
                <w:noProof/>
              </w:rPr>
              <w:t>TutorialsTeacher, „What is MongoDB?,“ 2024. [Online]. Available: https://www.tutorialsteacher.com/mongodb/what-is-mongodb. [Cit. 2024 March 10].</w:t>
            </w:r>
          </w:p>
        </w:tc>
      </w:tr>
      <w:tr w:rsidR="006958C0" w:rsidRPr="006958C0" w14:paraId="0EDC3E83" w14:textId="77777777" w:rsidTr="006958C0">
        <w:trPr>
          <w:tblCellSpacing w:w="15" w:type="dxa"/>
        </w:trPr>
        <w:tc>
          <w:tcPr>
            <w:tcW w:w="176" w:type="pct"/>
            <w:hideMark/>
          </w:tcPr>
          <w:p w14:paraId="1A2C7EED" w14:textId="77777777" w:rsidR="006958C0" w:rsidRPr="006958C0" w:rsidRDefault="006958C0" w:rsidP="00033151">
            <w:pPr>
              <w:pStyle w:val="Zakladny"/>
              <w:rPr>
                <w:noProof/>
              </w:rPr>
            </w:pPr>
            <w:r w:rsidRPr="006958C0">
              <w:rPr>
                <w:noProof/>
              </w:rPr>
              <w:t xml:space="preserve">[3] </w:t>
            </w:r>
          </w:p>
        </w:tc>
        <w:tc>
          <w:tcPr>
            <w:tcW w:w="0" w:type="auto"/>
            <w:hideMark/>
          </w:tcPr>
          <w:p w14:paraId="380E122E" w14:textId="77777777" w:rsidR="006958C0" w:rsidRPr="006958C0" w:rsidRDefault="006958C0" w:rsidP="00033151">
            <w:pPr>
              <w:pStyle w:val="Zakladny"/>
              <w:rPr>
                <w:noProof/>
              </w:rPr>
            </w:pPr>
            <w:r w:rsidRPr="006958C0">
              <w:rPr>
                <w:noProof/>
              </w:rPr>
              <w:t>P. Pedamkar, „What is MongoDB?,“ 20 March 2023. [Online]. Available: https://www.educba.com/what-is-mongodb/. [Cit. 2024 March 10].</w:t>
            </w:r>
          </w:p>
        </w:tc>
      </w:tr>
    </w:tbl>
    <w:sdt>
      <w:sdtPr>
        <w:id w:val="-1997325809"/>
        <w:docPartObj>
          <w:docPartGallery w:val="Bibliographies"/>
          <w:docPartUnique/>
        </w:docPartObj>
      </w:sdtPr>
      <w:sdtContent>
        <w:sdt>
          <w:sdtPr>
            <w:id w:val="-573587230"/>
            <w:bibliography/>
          </w:sdtPr>
          <w:sdtContent>
            <w:p w14:paraId="6F5ADF68" w14:textId="19D2D216" w:rsidR="006958C0" w:rsidRDefault="006958C0" w:rsidP="006958C0">
              <w:pPr>
                <w:tabs>
                  <w:tab w:val="left" w:pos="1540"/>
                </w:tabs>
                <w:rPr>
                  <w:noProof/>
                </w:rPr>
              </w:pPr>
              <w:r>
                <w:fldChar w:fldCharType="begin"/>
              </w:r>
              <w:r>
                <w:instrText xml:space="preserve"> BIBLIOGRAPHY </w:instrText>
              </w:r>
              <w:r>
                <w:fldChar w:fldCharType="separate"/>
              </w:r>
            </w:p>
            <w:p w14:paraId="71A3C1E9" w14:textId="77777777" w:rsidR="006958C0" w:rsidRDefault="006958C0">
              <w:pPr>
                <w:divId w:val="1593582525"/>
                <w:rPr>
                  <w:rFonts w:eastAsia="Times New Roman"/>
                  <w:noProof/>
                </w:rPr>
              </w:pPr>
            </w:p>
            <w:p w14:paraId="6BE8097D" w14:textId="15B22FB2" w:rsidR="006958C0" w:rsidRDefault="006958C0">
              <w:r>
                <w:rPr>
                  <w:b/>
                  <w:bCs/>
                  <w:noProof/>
                </w:rPr>
                <w:fldChar w:fldCharType="end"/>
              </w:r>
            </w:p>
          </w:sdtContent>
        </w:sdt>
      </w:sdtContent>
    </w:sdt>
    <w:p w14:paraId="5A209D9A" w14:textId="5A6FCD5A" w:rsidR="006958C0" w:rsidRPr="008C18DF" w:rsidRDefault="006958C0" w:rsidP="00033151">
      <w:pPr>
        <w:pStyle w:val="Zakladny"/>
        <w:sectPr w:rsidR="006958C0" w:rsidRPr="008C18DF" w:rsidSect="007B66E1">
          <w:footerReference w:type="default" r:id="rId63"/>
          <w:pgSz w:w="11906" w:h="16838" w:code="9"/>
          <w:pgMar w:top="1701" w:right="1418" w:bottom="1701" w:left="1701" w:header="709" w:footer="709" w:gutter="0"/>
          <w:pgNumType w:start="1"/>
          <w:cols w:space="708"/>
          <w:docGrid w:linePitch="360"/>
        </w:sectPr>
      </w:pPr>
    </w:p>
    <w:bookmarkStart w:id="137" w:name="_Toc164521269" w:displacedByCustomXml="next"/>
    <w:sdt>
      <w:sdtPr>
        <w:rPr>
          <w:rStyle w:val="Nadpis1rovneChar"/>
        </w:rPr>
        <w:id w:val="-701403872"/>
        <w:lock w:val="contentLocked"/>
        <w:showingPlcHdr/>
      </w:sdtPr>
      <w:sdtEndPr>
        <w:rPr>
          <w:rStyle w:val="Predvolenpsmoodseku"/>
          <w:b/>
        </w:rPr>
      </w:sdtEndPr>
      <w:sdtContent>
        <w:p w14:paraId="304B0027" w14:textId="77777777" w:rsidR="00AB3AFF" w:rsidRPr="00C87A2B" w:rsidRDefault="00AB3AFF" w:rsidP="006849D6">
          <w:pPr>
            <w:pStyle w:val="Nadpisneslovan"/>
          </w:pPr>
          <w:r>
            <w:rPr>
              <w:rStyle w:val="NadpisneslovanChar"/>
              <w:b/>
            </w:rPr>
            <w:t>Prílohy</w:t>
          </w:r>
          <w:r>
            <w:rPr>
              <w:rStyle w:val="NadpisneslovanChar"/>
              <w:b/>
            </w:rPr>
            <w:tab/>
          </w:r>
          <w:r>
            <w:rPr>
              <w:rStyle w:val="NadpisneslovanChar"/>
              <w:b/>
            </w:rPr>
            <w:tab/>
          </w:r>
        </w:p>
      </w:sdtContent>
    </w:sdt>
    <w:bookmarkEnd w:id="137" w:displacedByCustomXml="prev"/>
    <w:p w14:paraId="48519E87" w14:textId="77777777" w:rsidR="008C18DF" w:rsidRDefault="008C18DF" w:rsidP="008C18DF">
      <w:pPr>
        <w:ind w:firstLine="708"/>
      </w:pPr>
    </w:p>
    <w:sdt>
      <w:sdtPr>
        <w:rPr>
          <w:rStyle w:val="ZakladnyChar"/>
        </w:rPr>
        <w:id w:val="978879705"/>
        <w:showingPlcHdr/>
      </w:sdtPr>
      <w:sdtEndPr>
        <w:rPr>
          <w:rStyle w:val="Predvolenpsmoodseku"/>
          <w:rFonts w:asciiTheme="minorHAnsi" w:hAnsiTheme="minorHAnsi" w:cstheme="minorBidi"/>
          <w:sz w:val="22"/>
          <w:szCs w:val="22"/>
        </w:rPr>
      </w:sdtEndPr>
      <w:sdtContent>
        <w:p w14:paraId="7E3B6A05" w14:textId="77777777" w:rsidR="000246E2" w:rsidRDefault="007938A0" w:rsidP="006849D6">
          <w:pPr>
            <w:ind w:firstLine="708"/>
          </w:pPr>
          <w:r w:rsidRPr="00707103">
            <w:rPr>
              <w:rStyle w:val="ZakladnyChar"/>
              <w:color w:val="FF0000"/>
            </w:rPr>
            <w:t xml:space="preserve">Príloha A: Štruktúra elektronického nosiča . . . . . . . . . . . . . . . . . . . . . . . . . II </w:t>
          </w:r>
        </w:p>
      </w:sdtContent>
    </w:sdt>
    <w:p w14:paraId="485F3EDF" w14:textId="77777777" w:rsidR="006849D6" w:rsidRDefault="006849D6" w:rsidP="00033151">
      <w:pPr>
        <w:pStyle w:val="Zakladny"/>
      </w:pPr>
    </w:p>
    <w:p w14:paraId="08FBD100" w14:textId="77777777" w:rsidR="00596A28" w:rsidRDefault="00596A28" w:rsidP="00033151">
      <w:pPr>
        <w:pStyle w:val="Zakladny"/>
      </w:pPr>
      <w:r>
        <w:t>Prílohy sú „číslované“ písmenami A, B, C...</w:t>
      </w:r>
    </w:p>
    <w:p w14:paraId="3F8D9443" w14:textId="77777777" w:rsidR="006849D6" w:rsidRDefault="006849D6" w:rsidP="00033151">
      <w:pPr>
        <w:pStyle w:val="Zakladny"/>
      </w:pPr>
    </w:p>
    <w:p w14:paraId="357DAF13" w14:textId="77777777" w:rsidR="006849D6" w:rsidRDefault="006849D6" w:rsidP="006849D6">
      <w:pPr>
        <w:pStyle w:val="Nadpis1rovne"/>
        <w:numPr>
          <w:ilvl w:val="0"/>
          <w:numId w:val="0"/>
        </w:numPr>
        <w:ind w:left="340"/>
      </w:pPr>
      <w:bookmarkStart w:id="138" w:name="_Toc164521270"/>
      <w:r>
        <w:lastRenderedPageBreak/>
        <w:t>Príloha A: Štruktúra elektronického nosiča</w:t>
      </w:r>
      <w:bookmarkEnd w:id="138"/>
    </w:p>
    <w:p w14:paraId="31B2327C" w14:textId="77777777" w:rsidR="006849D6" w:rsidRDefault="006849D6" w:rsidP="006849D6"/>
    <w:p w14:paraId="1C479CEF" w14:textId="77777777" w:rsidR="009027C1" w:rsidRDefault="00B538CD" w:rsidP="00033151">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w:t>
      </w:r>
      <w:r w:rsidR="003361AE" w:rsidRPr="000245A3">
        <w:t xml:space="preserve">programov (aplikácií) pripravených </w:t>
      </w:r>
      <w:r w:rsidRPr="000245A3">
        <w:t xml:space="preserve">na inštalovanie a iných, vo všeobecnosti ťažko opísateľných ale potrebných častí. </w:t>
      </w:r>
      <w:r w:rsidR="009027C1">
        <w:t>Elektronický</w:t>
      </w:r>
      <w:r w:rsidR="009027C1" w:rsidRPr="00B538CD">
        <w:t xml:space="preserve"> nosič</w:t>
      </w:r>
      <w:r w:rsidR="009027C1">
        <w:t xml:space="preserve"> m</w:t>
      </w:r>
      <w:r w:rsidRPr="000245A3">
        <w:t>usí mať obal, pomocou ktorého sa pevne pripevní do práce. Nosič musí mať popis obsahu a meno autora.</w:t>
      </w:r>
    </w:p>
    <w:p w14:paraId="025C4728" w14:textId="77777777" w:rsidR="009027C1" w:rsidRDefault="009027C1" w:rsidP="00033151">
      <w:pPr>
        <w:pStyle w:val="Zakladny"/>
      </w:pPr>
    </w:p>
    <w:p w14:paraId="29228434" w14:textId="77777777" w:rsidR="00A14FDD" w:rsidRDefault="00A14FDD" w:rsidP="00033151">
      <w:pPr>
        <w:pStyle w:val="Zakladny"/>
      </w:pPr>
    </w:p>
    <w:sectPr w:rsidR="00A14FDD" w:rsidSect="007B66E1">
      <w:footerReference w:type="default" r:id="rId64"/>
      <w:pgSz w:w="11906" w:h="16838" w:code="9"/>
      <w:pgMar w:top="1701" w:right="1418" w:bottom="1701" w:left="1701" w:header="709" w:footer="709" w:gutter="0"/>
      <w:pgNumType w:fmt="upp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udolf Pribiš" w:date="2024-03-12T19:47:00Z" w:initials="RP">
    <w:p w14:paraId="5CE9B68C" w14:textId="77777777" w:rsidR="0017424B" w:rsidRPr="003C18A4" w:rsidRDefault="0017424B" w:rsidP="0017424B">
      <w:pPr>
        <w:pStyle w:val="Textkomentra"/>
      </w:pPr>
      <w:r w:rsidRPr="003C18A4">
        <w:rPr>
          <w:rStyle w:val="Odkaznakomentr"/>
        </w:rPr>
        <w:annotationRef/>
      </w:r>
      <w:r w:rsidRPr="003C18A4">
        <w:t>Ženský rod</w:t>
      </w:r>
    </w:p>
  </w:comment>
  <w:comment w:id="2" w:author="Rudolf Pribiš" w:date="2024-03-12T19:47:00Z" w:initials="RP">
    <w:p w14:paraId="0D0D0822" w14:textId="77777777" w:rsidR="0017424B" w:rsidRPr="003C18A4" w:rsidRDefault="0017424B" w:rsidP="0017424B">
      <w:pPr>
        <w:pStyle w:val="Textkomentra"/>
      </w:pPr>
      <w:r w:rsidRPr="003C18A4">
        <w:rPr>
          <w:rStyle w:val="Odkaznakomentr"/>
        </w:rPr>
        <w:annotationRef/>
      </w:r>
      <w:r w:rsidRPr="003C18A4">
        <w:t>Iba OPC UA</w:t>
      </w:r>
    </w:p>
  </w:comment>
  <w:comment w:id="3" w:author="Rudolf Pribiš" w:date="2024-03-12T19:50:00Z" w:initials="RP">
    <w:p w14:paraId="47FDA9B6" w14:textId="77777777" w:rsidR="0017424B" w:rsidRPr="003C18A4" w:rsidRDefault="0017424B" w:rsidP="0017424B">
      <w:pPr>
        <w:pStyle w:val="Textkomentra"/>
      </w:pPr>
      <w:r w:rsidRPr="003C18A4">
        <w:rPr>
          <w:rStyle w:val="Odkaznakomentr"/>
        </w:rPr>
        <w:annotationRef/>
      </w:r>
      <w:r w:rsidRPr="003C18A4">
        <w:t>Užívajú sa lieky. Aplikácia sa používa.</w:t>
      </w:r>
    </w:p>
  </w:comment>
  <w:comment w:id="10" w:author="Peter Likavec" w:date="2024-03-26T20:20:00Z" w:initials="PL">
    <w:p w14:paraId="07EF8627" w14:textId="77777777" w:rsidR="0017424B" w:rsidRDefault="0017424B" w:rsidP="0017424B">
      <w:pPr>
        <w:pStyle w:val="Textkomentra"/>
      </w:pPr>
      <w:r>
        <w:rPr>
          <w:rStyle w:val="Odkaznakomentr"/>
        </w:rPr>
        <w:annotationRef/>
      </w:r>
      <w:hyperlink r:id="rId1" w:history="1">
        <w:r w:rsidRPr="00E60A23">
          <w:rPr>
            <w:rStyle w:val="Hypertextovprepojenie"/>
          </w:rPr>
          <w:t>https://www.techtarget.com/searcherp/definition/Industry-40</w:t>
        </w:r>
      </w:hyperlink>
    </w:p>
  </w:comment>
  <w:comment w:id="13" w:author="Peter Likavec" w:date="2024-03-26T21:26:00Z" w:initials="PL">
    <w:p w14:paraId="698FB486" w14:textId="77777777" w:rsidR="00074832" w:rsidRDefault="00074832" w:rsidP="00074832">
      <w:pPr>
        <w:pStyle w:val="Textkomentra"/>
      </w:pPr>
      <w:r>
        <w:rPr>
          <w:rStyle w:val="Odkaznakomentr"/>
        </w:rPr>
        <w:annotationRef/>
      </w:r>
      <w:hyperlink r:id="rId2" w:history="1">
        <w:r w:rsidRPr="009D74DE">
          <w:rPr>
            <w:rStyle w:val="Hypertextovprepojenie"/>
          </w:rPr>
          <w:t>OPC UA – história a špecifikácia – dočasný učebný text | Elearning portál - Mechatronika FEI STU - Mechatronika.cool</w:t>
        </w:r>
      </w:hyperlink>
      <w:r>
        <w:t xml:space="preserve"> </w:t>
      </w:r>
    </w:p>
  </w:comment>
  <w:comment w:id="17" w:author="Peter Likavec" w:date="2024-03-26T21:18:00Z" w:initials="PL">
    <w:p w14:paraId="00A9EBAC" w14:textId="55134B03" w:rsidR="00E117B5" w:rsidRDefault="00E117B5" w:rsidP="00E117B5">
      <w:pPr>
        <w:pStyle w:val="Textkomentra"/>
      </w:pPr>
      <w:r>
        <w:rPr>
          <w:rStyle w:val="Odkaznakomentr"/>
        </w:rPr>
        <w:annotationRef/>
      </w:r>
      <w:hyperlink r:id="rId3" w:history="1">
        <w:r w:rsidRPr="00236AC0">
          <w:rPr>
            <w:rStyle w:val="Hypertextovprepojenie"/>
          </w:rPr>
          <w:t>https://www.etmm-online.com/iot-basics-what-is-opc-ua-a-9be2f057ce7843b17843b2870298b591/</w:t>
        </w:r>
      </w:hyperlink>
    </w:p>
  </w:comment>
  <w:comment w:id="18" w:author="Rudolf Pribiš" w:date="2024-03-12T20:17:00Z" w:initials="RP">
    <w:p w14:paraId="66803BE6" w14:textId="05C1C02C" w:rsidR="00A93F59" w:rsidRPr="003C18A4" w:rsidRDefault="00A93F59" w:rsidP="00A93F59">
      <w:pPr>
        <w:pStyle w:val="Textkomentra"/>
      </w:pPr>
      <w:r w:rsidRPr="003C18A4">
        <w:rPr>
          <w:rStyle w:val="Odkaznakomentr"/>
        </w:rPr>
        <w:annotationRef/>
      </w:r>
      <w:r w:rsidRPr="003C18A4">
        <w:t>Nie že podporuje, má ju vstavanú. Je to súčasť základných špecifikácií.</w:t>
      </w:r>
    </w:p>
  </w:comment>
  <w:comment w:id="19" w:author="Peter Likavec" w:date="2024-03-26T21:18:00Z" w:initials="PL">
    <w:p w14:paraId="4EB1B581" w14:textId="77777777" w:rsidR="00E117B5" w:rsidRDefault="00E117B5" w:rsidP="00E117B5">
      <w:pPr>
        <w:pStyle w:val="Textkomentra"/>
      </w:pPr>
      <w:r>
        <w:rPr>
          <w:rStyle w:val="Odkaznakomentr"/>
        </w:rPr>
        <w:annotationRef/>
      </w:r>
      <w:hyperlink r:id="rId4" w:history="1">
        <w:r w:rsidRPr="00D8453E">
          <w:rPr>
            <w:rStyle w:val="Hypertextovprepojenie"/>
          </w:rPr>
          <w:t>https://www.opc-router.com/what-is-opc-ua/</w:t>
        </w:r>
      </w:hyperlink>
      <w:r>
        <w:t xml:space="preserve"> obrazok</w:t>
      </w:r>
    </w:p>
  </w:comment>
  <w:comment w:id="23" w:author="Peter Likavec" w:date="2024-03-26T21:45:00Z" w:initials="PL">
    <w:p w14:paraId="2A0E6DF9" w14:textId="77777777" w:rsidR="006A5112" w:rsidRDefault="006A5112" w:rsidP="006A5112">
      <w:pPr>
        <w:pStyle w:val="Textkomentra"/>
      </w:pPr>
      <w:r>
        <w:rPr>
          <w:rStyle w:val="Odkaznakomentr"/>
        </w:rPr>
        <w:annotationRef/>
      </w:r>
      <w:hyperlink r:id="rId5" w:history="1">
        <w:r w:rsidRPr="00212E9F">
          <w:rPr>
            <w:rStyle w:val="Hypertextovprepojenie"/>
          </w:rPr>
          <w:t>https://reference.opcfoundation.org/Core/Part3/v104/docs/4</w:t>
        </w:r>
      </w:hyperlink>
    </w:p>
  </w:comment>
  <w:comment w:id="43" w:author="Peter Likavec" w:date="2024-03-26T22:04:00Z" w:initials="PL">
    <w:p w14:paraId="4FBB1A3D" w14:textId="77777777" w:rsidR="00AF31C9" w:rsidRDefault="00AF31C9" w:rsidP="00AF31C9">
      <w:pPr>
        <w:pStyle w:val="Textkomentra"/>
      </w:pPr>
      <w:r>
        <w:rPr>
          <w:rStyle w:val="Odkaznakomentr"/>
        </w:rPr>
        <w:annotationRef/>
      </w:r>
      <w:r>
        <w:t>https://www.iberdrola.com/innovation/what-is-iiot</w:t>
      </w:r>
    </w:p>
  </w:comment>
  <w:comment w:id="55" w:author="Peter Likavec" w:date="2024-03-28T11:59:00Z" w:initials="PL">
    <w:p w14:paraId="16A2EC6C" w14:textId="77777777" w:rsidR="006477F7" w:rsidRDefault="006477F7" w:rsidP="006477F7">
      <w:pPr>
        <w:pStyle w:val="Textkomentra"/>
      </w:pPr>
      <w:r>
        <w:rPr>
          <w:rStyle w:val="Odkaznakomentr"/>
        </w:rPr>
        <w:annotationRef/>
      </w:r>
      <w:hyperlink r:id="rId6" w:history="1">
        <w:r w:rsidRPr="00AB75CC">
          <w:rPr>
            <w:rStyle w:val="Hypertextovprepojenie"/>
          </w:rPr>
          <w:t>https://www.interviewbit.com/blog/client-server-architecture/</w:t>
        </w:r>
      </w:hyperlink>
      <w:r>
        <w:t xml:space="preserve"> aj text aj obrazek</w:t>
      </w:r>
    </w:p>
  </w:comment>
  <w:comment w:id="57" w:author="Peter Likavec" w:date="2024-03-28T09:58:00Z" w:initials="PL">
    <w:p w14:paraId="518ADD57" w14:textId="5BC11E0E" w:rsidR="00C90C78" w:rsidRDefault="00C90C78" w:rsidP="00C90C78">
      <w:pPr>
        <w:pStyle w:val="Textkomentra"/>
      </w:pPr>
      <w:r>
        <w:rPr>
          <w:rStyle w:val="Odkaznakomentr"/>
        </w:rPr>
        <w:annotationRef/>
      </w:r>
      <w:hyperlink r:id="rId7" w:history="1">
        <w:r w:rsidRPr="00E7590B">
          <w:rPr>
            <w:rStyle w:val="Hypertextovprepojenie"/>
          </w:rPr>
          <w:t>https://www.zirous.com/2022/11/15/three-tier-architecture-approach-for-custom-applications-2/</w:t>
        </w:r>
      </w:hyperlink>
    </w:p>
  </w:comment>
  <w:comment w:id="81" w:author="Peter Likavec" w:date="2024-04-15T20:24:00Z" w:initials="PL">
    <w:p w14:paraId="674EA527" w14:textId="77777777" w:rsidR="004A28C0" w:rsidRDefault="004A28C0" w:rsidP="004A28C0">
      <w:pPr>
        <w:pStyle w:val="Textkomentra"/>
      </w:pPr>
      <w:r>
        <w:rPr>
          <w:rStyle w:val="Odkaznakomentr"/>
        </w:rPr>
        <w:annotationRef/>
      </w:r>
      <w:hyperlink r:id="rId8" w:history="1">
        <w:r w:rsidRPr="00534A0C">
          <w:rPr>
            <w:rStyle w:val="Hypertextovprepojenie"/>
          </w:rPr>
          <w:t>https://projects.eclipse.org/projects/dt.aaspe</w:t>
        </w:r>
      </w:hyperlink>
    </w:p>
    <w:p w14:paraId="740C464D" w14:textId="77777777" w:rsidR="004A28C0" w:rsidRDefault="00000000" w:rsidP="004A28C0">
      <w:pPr>
        <w:pStyle w:val="Textkomentra"/>
      </w:pPr>
      <w:hyperlink r:id="rId9" w:history="1">
        <w:r w:rsidR="004A28C0" w:rsidRPr="00534A0C">
          <w:rPr>
            <w:rStyle w:val="Hypertextovprepojenie"/>
          </w:rPr>
          <w:t>https://github.com/eclipse-aaspe/aaspe?tab=readme-ov-file</w:t>
        </w:r>
      </w:hyperlink>
    </w:p>
  </w:comment>
  <w:comment w:id="94" w:author="Peter Likavec" w:date="2024-03-29T11:45:00Z" w:initials="PL">
    <w:p w14:paraId="246613B1" w14:textId="0468F521" w:rsidR="00E72063" w:rsidRDefault="00E72063" w:rsidP="00E72063">
      <w:pPr>
        <w:pStyle w:val="Textkomentra"/>
      </w:pPr>
      <w:r>
        <w:rPr>
          <w:rStyle w:val="Odkaznakomentr"/>
        </w:rPr>
        <w:annotationRef/>
      </w:r>
      <w:hyperlink r:id="rId10" w:history="1">
        <w:r w:rsidRPr="002D4EAD">
          <w:rPr>
            <w:rStyle w:val="Hypertextovprepojenie"/>
          </w:rPr>
          <w:t>https://existek.com/blog/top-front-end-frameworks-2021/</w:t>
        </w:r>
      </w:hyperlink>
      <w:r>
        <w:t xml:space="preserve"> obrazek</w:t>
      </w:r>
    </w:p>
  </w:comment>
  <w:comment w:id="95" w:author="Peter Likavec" w:date="2024-03-29T11:45:00Z" w:initials="PL">
    <w:p w14:paraId="21CB8793" w14:textId="77777777" w:rsidR="00E72063" w:rsidRDefault="00E72063" w:rsidP="00E72063">
      <w:pPr>
        <w:pStyle w:val="Textkomentra"/>
      </w:pPr>
      <w:r>
        <w:rPr>
          <w:rStyle w:val="Odkaznakomentr"/>
        </w:rPr>
        <w:annotationRef/>
      </w:r>
      <w:hyperlink r:id="rId11" w:history="1">
        <w:r w:rsidRPr="00D63B63">
          <w:rPr>
            <w:rStyle w:val="Hypertextovprepojenie"/>
          </w:rPr>
          <w:t>https://www.spaceotechnologies.com/blog/front-end-frameworks-comparison/</w:t>
        </w:r>
      </w:hyperlink>
      <w:r>
        <w:t xml:space="preserve"> tabulka</w:t>
      </w:r>
    </w:p>
  </w:comment>
  <w:comment w:id="97" w:author="Peter Likavec" w:date="2024-03-28T21:03:00Z" w:initials="PL">
    <w:p w14:paraId="78B789AD" w14:textId="1CA4BF4E" w:rsidR="00C43FF2" w:rsidRDefault="00C43FF2" w:rsidP="00C43FF2">
      <w:pPr>
        <w:pStyle w:val="Textkomentra"/>
      </w:pPr>
      <w:r>
        <w:rPr>
          <w:rStyle w:val="Odkaznakomentr"/>
        </w:rPr>
        <w:annotationRef/>
      </w:r>
      <w:hyperlink r:id="rId12" w:history="1">
        <w:r w:rsidRPr="00D20F1D">
          <w:rPr>
            <w:rStyle w:val="Hypertextovprepojenie"/>
          </w:rPr>
          <w:t>https://www.hostinger.com/tutorials/what-is-bootstrap/</w:t>
        </w:r>
      </w:hyperlink>
    </w:p>
  </w:comment>
  <w:comment w:id="101" w:author="Peter Likavec" w:date="2024-03-29T12:30:00Z" w:initials="PL">
    <w:p w14:paraId="2E77B451" w14:textId="77777777" w:rsidR="00BE1AD7" w:rsidRDefault="00BE1AD7" w:rsidP="00BE1AD7">
      <w:pPr>
        <w:pStyle w:val="Textkomentra"/>
      </w:pPr>
      <w:r>
        <w:rPr>
          <w:rStyle w:val="Odkaznakomentr"/>
        </w:rPr>
        <w:annotationRef/>
      </w:r>
      <w:hyperlink r:id="rId13" w:history="1">
        <w:r w:rsidRPr="00E174D7">
          <w:rPr>
            <w:rStyle w:val="Hypertextovprepojenie"/>
          </w:rPr>
          <w:t>https://www.mongodb.com/nosql-explained/nosql-vs-sql</w:t>
        </w:r>
      </w:hyperlink>
      <w:r>
        <w:t xml:space="preserve"> tabulecka</w:t>
      </w:r>
    </w:p>
  </w:comment>
  <w:comment w:id="106" w:author="Peter Likavec" w:date="2024-03-29T17:59:00Z" w:initials="PL">
    <w:p w14:paraId="44E6F017" w14:textId="77777777" w:rsidR="00F657C3" w:rsidRDefault="00F657C3" w:rsidP="00F657C3">
      <w:pPr>
        <w:pStyle w:val="Textkomentra"/>
      </w:pPr>
      <w:r>
        <w:rPr>
          <w:rStyle w:val="Odkaznakomentr"/>
        </w:rPr>
        <w:annotationRef/>
      </w:r>
      <w:r>
        <w:t>Tu si ujasnite čo je a na čo sa používa:</w:t>
      </w:r>
      <w:r>
        <w:br/>
        <w:t>OPC UA - komunikacny protokol</w:t>
      </w:r>
    </w:p>
    <w:p w14:paraId="6A9577FF" w14:textId="77777777" w:rsidR="00F657C3" w:rsidRDefault="00F657C3" w:rsidP="00F657C3">
      <w:pPr>
        <w:pStyle w:val="Textkomentra"/>
      </w:pPr>
      <w:r>
        <w:t>OPC UA Server - softverovy komponent ktory vyuziva OPC UA protokol</w:t>
      </w:r>
    </w:p>
    <w:p w14:paraId="03296315" w14:textId="77777777" w:rsidR="00F657C3" w:rsidRDefault="00F657C3" w:rsidP="00F657C3">
      <w:pPr>
        <w:pStyle w:val="Textkomentra"/>
      </w:pPr>
      <w:r>
        <w:t xml:space="preserve">AAS  - Konceptualny model popisujuci strukturuu a vlastnosti aktiv </w:t>
      </w:r>
    </w:p>
    <w:p w14:paraId="65CAD041" w14:textId="77777777" w:rsidR="00F657C3" w:rsidRDefault="00F657C3" w:rsidP="00F657C3">
      <w:pPr>
        <w:pStyle w:val="Textkomentra"/>
      </w:pPr>
      <w:r>
        <w:t>AASX - format suboru na ukladanie metadat AAS</w:t>
      </w:r>
    </w:p>
    <w:p w14:paraId="68952A5F" w14:textId="77777777" w:rsidR="00F657C3" w:rsidRDefault="00F657C3" w:rsidP="00F657C3">
      <w:pPr>
        <w:pStyle w:val="Textkomentra"/>
      </w:pPr>
      <w:r>
        <w:t>AAS Server - Softvervoy komponentn ktory implementuje AAS koncept a poskytuje pristup k metadatam  AAS</w:t>
      </w:r>
    </w:p>
  </w:comment>
  <w:comment w:id="120" w:author="Peter Likavec" w:date="2024-04-20T17:24:00Z" w:initials="PL">
    <w:p w14:paraId="407B5B71" w14:textId="77777777" w:rsidR="00A54B36" w:rsidRDefault="00A54B36" w:rsidP="00A54B36">
      <w:pPr>
        <w:pStyle w:val="Textkomentra"/>
      </w:pPr>
      <w:r>
        <w:rPr>
          <w:rStyle w:val="Odkaznakomentr"/>
        </w:rPr>
        <w:annotationRef/>
      </w:r>
      <w:r>
        <w:t>TODO toto nie je uz  pravda treba prepisat</w:t>
      </w:r>
    </w:p>
  </w:comment>
  <w:comment w:id="123" w:author="Peter Likavec" w:date="2024-04-20T17:35:00Z" w:initials="PL">
    <w:p w14:paraId="4F141731" w14:textId="77777777" w:rsidR="00A674B2" w:rsidRDefault="00A674B2" w:rsidP="00A674B2">
      <w:pPr>
        <w:pStyle w:val="Textkomentra"/>
      </w:pPr>
      <w:r>
        <w:rPr>
          <w:rStyle w:val="Odkaznakomentr"/>
        </w:rPr>
        <w:annotationRef/>
      </w:r>
      <w:r>
        <w:t>TODO ak bude cas spravit swagger</w:t>
      </w:r>
    </w:p>
  </w:comment>
  <w:comment w:id="126" w:author="Peter Likavec" w:date="2024-03-28T16:47:00Z" w:initials="PL">
    <w:p w14:paraId="081C08C5" w14:textId="3ED84FB9" w:rsidR="0076585A" w:rsidRDefault="0076585A" w:rsidP="0076585A">
      <w:pPr>
        <w:pStyle w:val="Textkomentra"/>
      </w:pPr>
      <w:r>
        <w:rPr>
          <w:rStyle w:val="Odkaznakomentr"/>
        </w:rPr>
        <w:annotationRef/>
      </w:r>
      <w:hyperlink r:id="rId14" w:history="1">
        <w:r w:rsidRPr="00737EF2">
          <w:rPr>
            <w:rStyle w:val="Hypertextovprepojenie"/>
          </w:rPr>
          <w:t>https://www.technigo.io/explained/what-is-redux</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9B68C" w15:done="0"/>
  <w15:commentEx w15:paraId="0D0D0822" w15:done="0"/>
  <w15:commentEx w15:paraId="47FDA9B6" w15:done="0"/>
  <w15:commentEx w15:paraId="07EF8627" w15:done="0"/>
  <w15:commentEx w15:paraId="698FB486" w15:done="0"/>
  <w15:commentEx w15:paraId="00A9EBAC" w15:done="0"/>
  <w15:commentEx w15:paraId="66803BE6" w15:done="0"/>
  <w15:commentEx w15:paraId="4EB1B581" w15:done="0"/>
  <w15:commentEx w15:paraId="2A0E6DF9" w15:done="0"/>
  <w15:commentEx w15:paraId="4FBB1A3D" w15:done="0"/>
  <w15:commentEx w15:paraId="16A2EC6C" w15:done="0"/>
  <w15:commentEx w15:paraId="518ADD57" w15:done="0"/>
  <w15:commentEx w15:paraId="740C464D" w15:done="0"/>
  <w15:commentEx w15:paraId="246613B1" w15:done="0"/>
  <w15:commentEx w15:paraId="21CB8793" w15:done="0"/>
  <w15:commentEx w15:paraId="78B789AD" w15:done="0"/>
  <w15:commentEx w15:paraId="2E77B451" w15:done="0"/>
  <w15:commentEx w15:paraId="68952A5F" w15:done="0"/>
  <w15:commentEx w15:paraId="407B5B71" w15:done="0"/>
  <w15:commentEx w15:paraId="4F141731" w15:done="0"/>
  <w15:commentEx w15:paraId="081C08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31F392" w16cex:dateUtc="2024-03-12T18:47:00Z">
    <w16cex:extLst>
      <w16:ext w16:uri="{CE6994B0-6A32-4C9F-8C6B-6E91EDA988CE}">
        <cr:reactions xmlns:cr="http://schemas.microsoft.com/office/comments/2020/reactions">
          <cr:reaction reactionType="1">
            <cr:reactionInfo dateUtc="2024-03-26T19:18:03Z">
              <cr:user userId="a6f14a7abe96ecb1" userProvider="Windows Live" userName="Peter Likavec"/>
            </cr:reactionInfo>
          </cr:reaction>
        </cr:reactions>
      </w16:ext>
    </w16cex:extLst>
  </w16cex:commentExtensible>
  <w16cex:commentExtensible w16cex:durableId="3DF6157C" w16cex:dateUtc="2024-03-12T18:47:00Z">
    <w16cex:extLst>
      <w16:ext w16:uri="{CE6994B0-6A32-4C9F-8C6B-6E91EDA988CE}">
        <cr:reactions xmlns:cr="http://schemas.microsoft.com/office/comments/2020/reactions">
          <cr:reaction reactionType="1">
            <cr:reactionInfo dateUtc="2024-03-26T19:18:03Z">
              <cr:user userId="a6f14a7abe96ecb1" userProvider="Windows Live" userName="Peter Likavec"/>
            </cr:reactionInfo>
          </cr:reaction>
        </cr:reactions>
      </w16:ext>
    </w16cex:extLst>
  </w16cex:commentExtensible>
  <w16cex:commentExtensible w16cex:durableId="0F47B8FC" w16cex:dateUtc="2024-03-12T18:50:00Z">
    <w16cex:extLst>
      <w16:ext w16:uri="{CE6994B0-6A32-4C9F-8C6B-6E91EDA988CE}">
        <cr:reactions xmlns:cr="http://schemas.microsoft.com/office/comments/2020/reactions">
          <cr:reaction reactionType="1">
            <cr:reactionInfo dateUtc="2024-03-26T19:18:05Z">
              <cr:user userId="a6f14a7abe96ecb1" userProvider="Windows Live" userName="Peter Likavec"/>
            </cr:reactionInfo>
          </cr:reaction>
        </cr:reactions>
      </w16:ext>
    </w16cex:extLst>
  </w16cex:commentExtensible>
  <w16cex:commentExtensible w16cex:durableId="0736079A" w16cex:dateUtc="2024-03-26T19:20:00Z"/>
  <w16cex:commentExtensible w16cex:durableId="469B5AF8" w16cex:dateUtc="2024-03-26T20:26:00Z"/>
  <w16cex:commentExtensible w16cex:durableId="58B81A74" w16cex:dateUtc="2024-03-26T20:18:00Z"/>
  <w16cex:commentExtensible w16cex:durableId="3040EAB6" w16cex:dateUtc="2024-03-12T19:17:00Z">
    <w16cex:extLst>
      <w16:ext w16:uri="{CE6994B0-6A32-4C9F-8C6B-6E91EDA988CE}">
        <cr:reactions xmlns:cr="http://schemas.microsoft.com/office/comments/2020/reactions">
          <cr:reaction reactionType="1">
            <cr:reactionInfo dateUtc="2024-03-22T12:25:22Z">
              <cr:user userId="a6f14a7abe96ecb1" userProvider="Windows Live" userName="Peter Likavec"/>
            </cr:reactionInfo>
          </cr:reaction>
        </cr:reactions>
      </w16:ext>
    </w16cex:extLst>
  </w16cex:commentExtensible>
  <w16cex:commentExtensible w16cex:durableId="16574232" w16cex:dateUtc="2024-03-26T20:18:00Z"/>
  <w16cex:commentExtensible w16cex:durableId="40E556DA" w16cex:dateUtc="2024-03-26T20:45:00Z"/>
  <w16cex:commentExtensible w16cex:durableId="6B00BE0A" w16cex:dateUtc="2024-03-26T21:04:00Z"/>
  <w16cex:commentExtensible w16cex:durableId="0C90D688" w16cex:dateUtc="2024-03-28T10:59:00Z"/>
  <w16cex:commentExtensible w16cex:durableId="248A9E28" w16cex:dateUtc="2024-03-28T08:58:00Z"/>
  <w16cex:commentExtensible w16cex:durableId="7AB3C7AD" w16cex:dateUtc="2024-04-15T18:24:00Z"/>
  <w16cex:commentExtensible w16cex:durableId="70C3E25C" w16cex:dateUtc="2024-03-29T10:45:00Z"/>
  <w16cex:commentExtensible w16cex:durableId="63B39876" w16cex:dateUtc="2024-03-29T10:45:00Z"/>
  <w16cex:commentExtensible w16cex:durableId="3E19E68E" w16cex:dateUtc="2024-03-28T20:03:00Z"/>
  <w16cex:commentExtensible w16cex:durableId="38B4E592" w16cex:dateUtc="2024-03-29T11:30:00Z"/>
  <w16cex:commentExtensible w16cex:durableId="0BA8D842" w16cex:dateUtc="2024-03-29T16:59:00Z"/>
  <w16cex:commentExtensible w16cex:durableId="76C3BECF" w16cex:dateUtc="2024-04-20T15:24:00Z"/>
  <w16cex:commentExtensible w16cex:durableId="4394094E" w16cex:dateUtc="2024-04-20T15:35:00Z"/>
  <w16cex:commentExtensible w16cex:durableId="557F764C" w16cex:dateUtc="2024-03-28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9B68C" w16cid:durableId="5931F392"/>
  <w16cid:commentId w16cid:paraId="0D0D0822" w16cid:durableId="3DF6157C"/>
  <w16cid:commentId w16cid:paraId="47FDA9B6" w16cid:durableId="0F47B8FC"/>
  <w16cid:commentId w16cid:paraId="07EF8627" w16cid:durableId="0736079A"/>
  <w16cid:commentId w16cid:paraId="698FB486" w16cid:durableId="469B5AF8"/>
  <w16cid:commentId w16cid:paraId="00A9EBAC" w16cid:durableId="58B81A74"/>
  <w16cid:commentId w16cid:paraId="66803BE6" w16cid:durableId="3040EAB6"/>
  <w16cid:commentId w16cid:paraId="4EB1B581" w16cid:durableId="16574232"/>
  <w16cid:commentId w16cid:paraId="2A0E6DF9" w16cid:durableId="40E556DA"/>
  <w16cid:commentId w16cid:paraId="4FBB1A3D" w16cid:durableId="6B00BE0A"/>
  <w16cid:commentId w16cid:paraId="16A2EC6C" w16cid:durableId="0C90D688"/>
  <w16cid:commentId w16cid:paraId="518ADD57" w16cid:durableId="248A9E28"/>
  <w16cid:commentId w16cid:paraId="740C464D" w16cid:durableId="7AB3C7AD"/>
  <w16cid:commentId w16cid:paraId="246613B1" w16cid:durableId="70C3E25C"/>
  <w16cid:commentId w16cid:paraId="21CB8793" w16cid:durableId="63B39876"/>
  <w16cid:commentId w16cid:paraId="78B789AD" w16cid:durableId="3E19E68E"/>
  <w16cid:commentId w16cid:paraId="2E77B451" w16cid:durableId="38B4E592"/>
  <w16cid:commentId w16cid:paraId="68952A5F" w16cid:durableId="0BA8D842"/>
  <w16cid:commentId w16cid:paraId="407B5B71" w16cid:durableId="76C3BECF"/>
  <w16cid:commentId w16cid:paraId="4F141731" w16cid:durableId="4394094E"/>
  <w16cid:commentId w16cid:paraId="081C08C5" w16cid:durableId="557F76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69E6D" w14:textId="77777777" w:rsidR="007B66E1" w:rsidRDefault="007B66E1" w:rsidP="00C546A9">
      <w:pPr>
        <w:spacing w:after="0" w:line="240" w:lineRule="auto"/>
      </w:pPr>
      <w:r>
        <w:separator/>
      </w:r>
    </w:p>
  </w:endnote>
  <w:endnote w:type="continuationSeparator" w:id="0">
    <w:p w14:paraId="4BD98FD9" w14:textId="77777777" w:rsidR="007B66E1" w:rsidRDefault="007B66E1"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790C" w14:textId="211AECCF" w:rsidR="00924A77" w:rsidRPr="004B2C4C" w:rsidRDefault="003959C7" w:rsidP="00033151">
    <w:pPr>
      <w:pStyle w:val="Zakladny"/>
      <w:rPr>
        <w:rStyle w:val="ObalChar"/>
      </w:rPr>
    </w:pPr>
    <w:r>
      <w:rPr>
        <w:noProof/>
      </w:rPr>
      <mc:AlternateContent>
        <mc:Choice Requires="wps">
          <w:drawing>
            <wp:anchor distT="45720" distB="45720" distL="114300" distR="114300" simplePos="0" relativeHeight="251659264" behindDoc="0" locked="0" layoutInCell="1" allowOverlap="1" wp14:anchorId="248893C9" wp14:editId="01B9E8C3">
              <wp:simplePos x="0" y="0"/>
              <wp:positionH relativeFrom="column">
                <wp:posOffset>948055</wp:posOffset>
              </wp:positionH>
              <wp:positionV relativeFrom="paragraph">
                <wp:posOffset>13335</wp:posOffset>
              </wp:positionV>
              <wp:extent cx="5127625" cy="295910"/>
              <wp:effectExtent l="0" t="0" r="0" b="0"/>
              <wp:wrapNone/>
              <wp:docPr id="96557864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B29C1B3" w14:textId="3F47E44E" w:rsidR="00924A77" w:rsidRPr="008C5F28" w:rsidRDefault="00283612" w:rsidP="005B0018">
                              <w:pPr>
                                <w:pStyle w:val="obal3"/>
                                <w:rPr>
                                  <w:b w:val="0"/>
                                </w:rPr>
                              </w:pPr>
                              <w:r>
                                <w:rPr>
                                  <w:rStyle w:val="obal3Char"/>
                                  <w:b/>
                                </w:rPr>
                                <w:t>Peter Likavec</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8893C9" id="_x0000_t202" coordsize="21600,21600" o:spt="202" path="m,l,21600r21600,l21600,xe">
              <v:stroke joinstyle="miter"/>
              <v:path gradientshapeok="t" o:connecttype="rect"/>
            </v:shapetype>
            <v:shape id="Textové pole 2" o:spid="_x0000_s1028"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B29C1B3" w14:textId="3F47E44E" w:rsidR="00924A77" w:rsidRPr="008C5F28" w:rsidRDefault="00283612" w:rsidP="005B0018">
                        <w:pPr>
                          <w:pStyle w:val="obal3"/>
                          <w:rPr>
                            <w:b w:val="0"/>
                          </w:rPr>
                        </w:pPr>
                        <w:r>
                          <w:rPr>
                            <w:rStyle w:val="obal3Char"/>
                            <w:b/>
                          </w:rPr>
                          <w:t>Peter Likavec</w:t>
                        </w:r>
                      </w:p>
                    </w:sdtContent>
                  </w:sdt>
                </w:txbxContent>
              </v:textbox>
            </v:shape>
          </w:pict>
        </mc:Fallback>
      </mc:AlternateContent>
    </w:r>
    <w:sdt>
      <w:sdtPr>
        <w:id w:val="-519248352"/>
        <w:placeholder>
          <w:docPart w:val="DEDCEC63F4D945E1977EC7F5259216BE"/>
        </w:placeholder>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4220AD">
          <w:rPr>
            <w:rStyle w:val="ObalChar"/>
            <w:noProof/>
          </w:rPr>
          <w:t>2024</w:t>
        </w:r>
        <w:r w:rsidR="00924A77"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0699" w14:textId="77777777" w:rsidR="00924A77" w:rsidRDefault="00924A7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28BBB" w14:textId="16EFE55D" w:rsidR="00924A77" w:rsidRPr="004B2C4C" w:rsidRDefault="003959C7" w:rsidP="00033151">
    <w:pPr>
      <w:pStyle w:val="Zakladny"/>
      <w:rPr>
        <w:rStyle w:val="ObalChar"/>
      </w:rPr>
    </w:pPr>
    <w:r>
      <w:rPr>
        <w:noProof/>
      </w:rPr>
      <mc:AlternateContent>
        <mc:Choice Requires="wps">
          <w:drawing>
            <wp:anchor distT="45720" distB="45720" distL="114300" distR="114300" simplePos="0" relativeHeight="251661312" behindDoc="0" locked="0" layoutInCell="1" allowOverlap="1" wp14:anchorId="5036C359" wp14:editId="77B39258">
              <wp:simplePos x="0" y="0"/>
              <wp:positionH relativeFrom="column">
                <wp:posOffset>948055</wp:posOffset>
              </wp:positionH>
              <wp:positionV relativeFrom="paragraph">
                <wp:posOffset>13335</wp:posOffset>
              </wp:positionV>
              <wp:extent cx="5127625" cy="295910"/>
              <wp:effectExtent l="0" t="0" r="0" b="0"/>
              <wp:wrapNone/>
              <wp:docPr id="1311334297" name="Textové po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472AC45B" w14:textId="008483C0" w:rsidR="00924A77" w:rsidRPr="008C5F28" w:rsidRDefault="00283612" w:rsidP="005B0018">
                              <w:pPr>
                                <w:pStyle w:val="obal3"/>
                                <w:rPr>
                                  <w:b w:val="0"/>
                                </w:rPr>
                              </w:pPr>
                              <w:r>
                                <w:rPr>
                                  <w:rStyle w:val="obal3Char"/>
                                  <w:b/>
                                </w:rPr>
                                <w:t>Peter Likavec</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36C359" id="_x0000_t202" coordsize="21600,21600" o:spt="202" path="m,l,21600r21600,l21600,xe">
              <v:stroke joinstyle="miter"/>
              <v:path gradientshapeok="t" o:connecttype="rect"/>
            </v:shapetype>
            <v:shape id="Textové pole 1" o:spid="_x0000_s1029"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472AC45B" w14:textId="008483C0" w:rsidR="00924A77" w:rsidRPr="008C5F28" w:rsidRDefault="00283612" w:rsidP="005B0018">
                        <w:pPr>
                          <w:pStyle w:val="obal3"/>
                          <w:rPr>
                            <w:b w:val="0"/>
                          </w:rPr>
                        </w:pPr>
                        <w:r>
                          <w:rPr>
                            <w:rStyle w:val="obal3Char"/>
                            <w:b/>
                          </w:rPr>
                          <w:t>Peter Likavec</w:t>
                        </w:r>
                      </w:p>
                    </w:sdtContent>
                  </w:sdt>
                </w:txbxContent>
              </v:textbox>
            </v:shape>
          </w:pict>
        </mc:Fallback>
      </mc:AlternateContent>
    </w:r>
    <w:sdt>
      <w:sdtPr>
        <w:id w:val="-797601554"/>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4220AD">
          <w:rPr>
            <w:rStyle w:val="ObalChar"/>
            <w:noProof/>
          </w:rPr>
          <w:t>2024</w:t>
        </w:r>
        <w:r w:rsidR="00924A77"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EA765" w14:textId="77777777" w:rsidR="00924A77" w:rsidRDefault="00924A7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A8A29" w14:textId="77777777" w:rsidR="00924A77" w:rsidRDefault="00924A77">
    <w:pPr>
      <w:pStyle w:val="Pta"/>
    </w:pPr>
  </w:p>
  <w:p w14:paraId="57D331D1" w14:textId="77777777" w:rsidR="00924A77" w:rsidRPr="004B2C4C" w:rsidRDefault="00924A77" w:rsidP="00033151">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146256"/>
      <w:docPartObj>
        <w:docPartGallery w:val="Page Numbers (Bottom of Page)"/>
        <w:docPartUnique/>
      </w:docPartObj>
    </w:sdtPr>
    <w:sdtEndPr>
      <w:rPr>
        <w:noProof/>
      </w:rPr>
    </w:sdtEndPr>
    <w:sdtContent>
      <w:p w14:paraId="78BE5B8D" w14:textId="77777777" w:rsidR="00924A77" w:rsidRDefault="00AD46A5">
        <w:pPr>
          <w:pStyle w:val="Pta"/>
          <w:jc w:val="center"/>
        </w:pPr>
        <w:r>
          <w:fldChar w:fldCharType="begin"/>
        </w:r>
        <w:r>
          <w:instrText xml:space="preserve"> PAGE   \* MERGEFORMAT </w:instrText>
        </w:r>
        <w:r>
          <w:fldChar w:fldCharType="separate"/>
        </w:r>
        <w:r w:rsidR="00CE7C16">
          <w:rPr>
            <w:noProof/>
          </w:rPr>
          <w:t>1</w:t>
        </w:r>
        <w:r>
          <w:rPr>
            <w:noProof/>
          </w:rPr>
          <w:fldChar w:fldCharType="end"/>
        </w:r>
      </w:p>
    </w:sdtContent>
  </w:sdt>
  <w:p w14:paraId="39CB2D81" w14:textId="77777777" w:rsidR="00924A77" w:rsidRPr="004B2C4C" w:rsidRDefault="00924A77" w:rsidP="00033151">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EndPr>
      <w:rPr>
        <w:noProof/>
      </w:rPr>
    </w:sdtEndPr>
    <w:sdtContent>
      <w:p w14:paraId="2EB6E9B9" w14:textId="77777777" w:rsidR="00924A77" w:rsidRDefault="00AD46A5">
        <w:pPr>
          <w:pStyle w:val="Pta"/>
          <w:jc w:val="center"/>
        </w:pPr>
        <w:r>
          <w:fldChar w:fldCharType="begin"/>
        </w:r>
        <w:r>
          <w:instrText xml:space="preserve"> PAGE   \* MERGEFORMAT </w:instrText>
        </w:r>
        <w:r>
          <w:fldChar w:fldCharType="separate"/>
        </w:r>
        <w:r w:rsidR="00CE7C16">
          <w:rPr>
            <w:noProof/>
          </w:rPr>
          <w:t>II</w:t>
        </w:r>
        <w:r>
          <w:rPr>
            <w:noProof/>
          </w:rPr>
          <w:fldChar w:fldCharType="end"/>
        </w:r>
      </w:p>
    </w:sdtContent>
  </w:sdt>
  <w:p w14:paraId="3A311DD2" w14:textId="77777777" w:rsidR="00924A77" w:rsidRPr="004B2C4C" w:rsidRDefault="00924A77" w:rsidP="00033151">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3E30E" w14:textId="77777777" w:rsidR="007B66E1" w:rsidRDefault="007B66E1" w:rsidP="00C546A9">
      <w:pPr>
        <w:spacing w:after="0" w:line="240" w:lineRule="auto"/>
      </w:pPr>
      <w:r>
        <w:separator/>
      </w:r>
    </w:p>
  </w:footnote>
  <w:footnote w:type="continuationSeparator" w:id="0">
    <w:p w14:paraId="225D1C57" w14:textId="77777777" w:rsidR="007B66E1" w:rsidRDefault="007B66E1" w:rsidP="00C5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B2DCE" w14:textId="77777777" w:rsidR="00924A77" w:rsidRDefault="00924A7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BBEE" w14:textId="77777777" w:rsidR="00924A77" w:rsidRDefault="00924A7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571E" w14:textId="77777777" w:rsidR="00924A77" w:rsidRDefault="00924A7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82A43"/>
    <w:multiLevelType w:val="hybridMultilevel"/>
    <w:tmpl w:val="29A27818"/>
    <w:lvl w:ilvl="0" w:tplc="04090005">
      <w:start w:val="1"/>
      <w:numFmt w:val="bullet"/>
      <w:lvlText w:val=""/>
      <w:lvlJc w:val="left"/>
      <w:pPr>
        <w:ind w:left="1060" w:hanging="360"/>
      </w:pPr>
      <w:rPr>
        <w:rFonts w:ascii="Wingdings" w:hAnsi="Wingdings"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 w15:restartNumberingAfterBreak="0">
    <w:nsid w:val="0DFF25FC"/>
    <w:multiLevelType w:val="hybridMultilevel"/>
    <w:tmpl w:val="F42CD76A"/>
    <w:lvl w:ilvl="0" w:tplc="041B000F">
      <w:start w:val="1"/>
      <w:numFmt w:val="decimal"/>
      <w:lvlText w:val="%1."/>
      <w:lvlJc w:val="left"/>
      <w:pPr>
        <w:ind w:left="1420" w:hanging="360"/>
      </w:pPr>
    </w:lvl>
    <w:lvl w:ilvl="1" w:tplc="041B0019" w:tentative="1">
      <w:start w:val="1"/>
      <w:numFmt w:val="lowerLetter"/>
      <w:lvlText w:val="%2."/>
      <w:lvlJc w:val="left"/>
      <w:pPr>
        <w:ind w:left="2140" w:hanging="360"/>
      </w:pPr>
    </w:lvl>
    <w:lvl w:ilvl="2" w:tplc="041B001B" w:tentative="1">
      <w:start w:val="1"/>
      <w:numFmt w:val="lowerRoman"/>
      <w:lvlText w:val="%3."/>
      <w:lvlJc w:val="right"/>
      <w:pPr>
        <w:ind w:left="2860" w:hanging="180"/>
      </w:pPr>
    </w:lvl>
    <w:lvl w:ilvl="3" w:tplc="041B000F" w:tentative="1">
      <w:start w:val="1"/>
      <w:numFmt w:val="decimal"/>
      <w:lvlText w:val="%4."/>
      <w:lvlJc w:val="left"/>
      <w:pPr>
        <w:ind w:left="3580" w:hanging="360"/>
      </w:pPr>
    </w:lvl>
    <w:lvl w:ilvl="4" w:tplc="041B0019" w:tentative="1">
      <w:start w:val="1"/>
      <w:numFmt w:val="lowerLetter"/>
      <w:lvlText w:val="%5."/>
      <w:lvlJc w:val="left"/>
      <w:pPr>
        <w:ind w:left="4300" w:hanging="360"/>
      </w:pPr>
    </w:lvl>
    <w:lvl w:ilvl="5" w:tplc="041B001B" w:tentative="1">
      <w:start w:val="1"/>
      <w:numFmt w:val="lowerRoman"/>
      <w:lvlText w:val="%6."/>
      <w:lvlJc w:val="right"/>
      <w:pPr>
        <w:ind w:left="5020" w:hanging="180"/>
      </w:pPr>
    </w:lvl>
    <w:lvl w:ilvl="6" w:tplc="041B000F" w:tentative="1">
      <w:start w:val="1"/>
      <w:numFmt w:val="decimal"/>
      <w:lvlText w:val="%7."/>
      <w:lvlJc w:val="left"/>
      <w:pPr>
        <w:ind w:left="5740" w:hanging="360"/>
      </w:pPr>
    </w:lvl>
    <w:lvl w:ilvl="7" w:tplc="041B0019" w:tentative="1">
      <w:start w:val="1"/>
      <w:numFmt w:val="lowerLetter"/>
      <w:lvlText w:val="%8."/>
      <w:lvlJc w:val="left"/>
      <w:pPr>
        <w:ind w:left="6460" w:hanging="360"/>
      </w:pPr>
    </w:lvl>
    <w:lvl w:ilvl="8" w:tplc="041B001B" w:tentative="1">
      <w:start w:val="1"/>
      <w:numFmt w:val="lowerRoman"/>
      <w:lvlText w:val="%9."/>
      <w:lvlJc w:val="right"/>
      <w:pPr>
        <w:ind w:left="7180" w:hanging="180"/>
      </w:pPr>
    </w:lvl>
  </w:abstractNum>
  <w:abstractNum w:abstractNumId="2" w15:restartNumberingAfterBreak="0">
    <w:nsid w:val="11622128"/>
    <w:multiLevelType w:val="hybridMultilevel"/>
    <w:tmpl w:val="50BA7B06"/>
    <w:lvl w:ilvl="0" w:tplc="19288BF0">
      <w:start w:val="1"/>
      <w:numFmt w:val="bullet"/>
      <w:lvlText w:val=""/>
      <w:lvlJc w:val="left"/>
      <w:pPr>
        <w:ind w:left="84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3" w15:restartNumberingAfterBreak="0">
    <w:nsid w:val="16921890"/>
    <w:multiLevelType w:val="hybridMultilevel"/>
    <w:tmpl w:val="10366C5E"/>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52834"/>
    <w:multiLevelType w:val="hybridMultilevel"/>
    <w:tmpl w:val="FB5E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E3813"/>
    <w:multiLevelType w:val="hybridMultilevel"/>
    <w:tmpl w:val="DE66750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F858AE"/>
    <w:multiLevelType w:val="hybridMultilevel"/>
    <w:tmpl w:val="977E4AA6"/>
    <w:lvl w:ilvl="0" w:tplc="F0BC0098">
      <w:start w:val="1"/>
      <w:numFmt w:val="bullet"/>
      <w:lvlText w:val=""/>
      <w:lvlJc w:val="left"/>
      <w:pPr>
        <w:ind w:left="1068" w:hanging="360"/>
      </w:pPr>
      <w:rPr>
        <w:rFonts w:ascii="Wingdings" w:hAnsi="Wingdings"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7" w15:restartNumberingAfterBreak="0">
    <w:nsid w:val="344507EC"/>
    <w:multiLevelType w:val="hybridMultilevel"/>
    <w:tmpl w:val="149E6158"/>
    <w:lvl w:ilvl="0" w:tplc="0409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34782812"/>
    <w:multiLevelType w:val="hybridMultilevel"/>
    <w:tmpl w:val="1320F82E"/>
    <w:lvl w:ilvl="0" w:tplc="04090005">
      <w:start w:val="1"/>
      <w:numFmt w:val="bullet"/>
      <w:lvlText w:val=""/>
      <w:lvlJc w:val="left"/>
      <w:pPr>
        <w:ind w:left="700" w:hanging="360"/>
      </w:pPr>
      <w:rPr>
        <w:rFonts w:ascii="Wingdings" w:hAnsi="Wingdings"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9" w15:restartNumberingAfterBreak="0">
    <w:nsid w:val="3D6B616B"/>
    <w:multiLevelType w:val="multilevel"/>
    <w:tmpl w:val="85360FC8"/>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E9B782B"/>
    <w:multiLevelType w:val="hybridMultilevel"/>
    <w:tmpl w:val="ABCA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2E1724"/>
    <w:multiLevelType w:val="hybridMultilevel"/>
    <w:tmpl w:val="D780C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6E1AE2"/>
    <w:multiLevelType w:val="hybridMultilevel"/>
    <w:tmpl w:val="FC2CCDF2"/>
    <w:lvl w:ilvl="0" w:tplc="0409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2C71009"/>
    <w:multiLevelType w:val="hybridMultilevel"/>
    <w:tmpl w:val="CC50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3536B"/>
    <w:multiLevelType w:val="hybridMultilevel"/>
    <w:tmpl w:val="EF54F68C"/>
    <w:lvl w:ilvl="0" w:tplc="041B0001">
      <w:start w:val="1"/>
      <w:numFmt w:val="bullet"/>
      <w:lvlText w:val=""/>
      <w:lvlJc w:val="left"/>
      <w:pPr>
        <w:ind w:left="1060" w:hanging="360"/>
      </w:pPr>
      <w:rPr>
        <w:rFonts w:ascii="Symbol" w:hAnsi="Symbol"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5" w15:restartNumberingAfterBreak="0">
    <w:nsid w:val="512373B9"/>
    <w:multiLevelType w:val="hybridMultilevel"/>
    <w:tmpl w:val="7ED4F4F4"/>
    <w:lvl w:ilvl="0" w:tplc="04090005">
      <w:start w:val="1"/>
      <w:numFmt w:val="bullet"/>
      <w:lvlText w:val=""/>
      <w:lvlJc w:val="left"/>
      <w:pPr>
        <w:ind w:left="1060" w:hanging="360"/>
      </w:pPr>
      <w:rPr>
        <w:rFonts w:ascii="Wingdings" w:hAnsi="Wingdings" w:hint="default"/>
      </w:rPr>
    </w:lvl>
    <w:lvl w:ilvl="1" w:tplc="041B0003">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6" w15:restartNumberingAfterBreak="0">
    <w:nsid w:val="52EA16B1"/>
    <w:multiLevelType w:val="hybridMultilevel"/>
    <w:tmpl w:val="6F7A3ECC"/>
    <w:lvl w:ilvl="0" w:tplc="04090005">
      <w:start w:val="1"/>
      <w:numFmt w:val="bullet"/>
      <w:lvlText w:val=""/>
      <w:lvlJc w:val="left"/>
      <w:pPr>
        <w:ind w:left="1060" w:hanging="360"/>
      </w:pPr>
      <w:rPr>
        <w:rFonts w:ascii="Wingdings" w:hAnsi="Wingdings"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7" w15:restartNumberingAfterBreak="0">
    <w:nsid w:val="555B43D8"/>
    <w:multiLevelType w:val="hybridMultilevel"/>
    <w:tmpl w:val="F2EA7B3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9" w15:restartNumberingAfterBreak="0">
    <w:nsid w:val="60931F8B"/>
    <w:multiLevelType w:val="hybridMultilevel"/>
    <w:tmpl w:val="C172D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594369"/>
    <w:multiLevelType w:val="multilevel"/>
    <w:tmpl w:val="28D82E5C"/>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9610435"/>
    <w:multiLevelType w:val="hybridMultilevel"/>
    <w:tmpl w:val="23F82AC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15:restartNumberingAfterBreak="0">
    <w:nsid w:val="762C487C"/>
    <w:multiLevelType w:val="hybridMultilevel"/>
    <w:tmpl w:val="11C2BBC2"/>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B49A1"/>
    <w:multiLevelType w:val="hybridMultilevel"/>
    <w:tmpl w:val="EFC6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DD6C04"/>
    <w:multiLevelType w:val="hybridMultilevel"/>
    <w:tmpl w:val="408A540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15:restartNumberingAfterBreak="0">
    <w:nsid w:val="7BDD2E78"/>
    <w:multiLevelType w:val="hybridMultilevel"/>
    <w:tmpl w:val="D71AAF8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16cid:durableId="1406955379">
    <w:abstractNumId w:val="18"/>
  </w:num>
  <w:num w:numId="2" w16cid:durableId="4431162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6711395">
    <w:abstractNumId w:val="3"/>
  </w:num>
  <w:num w:numId="4" w16cid:durableId="948203907">
    <w:abstractNumId w:val="22"/>
  </w:num>
  <w:num w:numId="5" w16cid:durableId="165369994">
    <w:abstractNumId w:val="25"/>
  </w:num>
  <w:num w:numId="6" w16cid:durableId="711343701">
    <w:abstractNumId w:val="24"/>
  </w:num>
  <w:num w:numId="7" w16cid:durableId="2144497989">
    <w:abstractNumId w:val="11"/>
  </w:num>
  <w:num w:numId="8" w16cid:durableId="442306736">
    <w:abstractNumId w:val="19"/>
  </w:num>
  <w:num w:numId="9" w16cid:durableId="655842916">
    <w:abstractNumId w:val="20"/>
  </w:num>
  <w:num w:numId="10" w16cid:durableId="2420327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524478">
    <w:abstractNumId w:val="10"/>
  </w:num>
  <w:num w:numId="12" w16cid:durableId="1573050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5526659">
    <w:abstractNumId w:val="4"/>
  </w:num>
  <w:num w:numId="14" w16cid:durableId="2067294254">
    <w:abstractNumId w:val="23"/>
  </w:num>
  <w:num w:numId="15" w16cid:durableId="825822073">
    <w:abstractNumId w:val="13"/>
  </w:num>
  <w:num w:numId="16" w16cid:durableId="1786928393">
    <w:abstractNumId w:val="21"/>
  </w:num>
  <w:num w:numId="17" w16cid:durableId="13385780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26755497">
    <w:abstractNumId w:val="2"/>
  </w:num>
  <w:num w:numId="19" w16cid:durableId="2138990423">
    <w:abstractNumId w:val="17"/>
  </w:num>
  <w:num w:numId="20" w16cid:durableId="8559694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3385551">
    <w:abstractNumId w:val="12"/>
  </w:num>
  <w:num w:numId="22" w16cid:durableId="432407747">
    <w:abstractNumId w:val="16"/>
  </w:num>
  <w:num w:numId="23" w16cid:durableId="10223246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7263082">
    <w:abstractNumId w:val="15"/>
  </w:num>
  <w:num w:numId="25" w16cid:durableId="230163903">
    <w:abstractNumId w:val="1"/>
  </w:num>
  <w:num w:numId="26" w16cid:durableId="792214508">
    <w:abstractNumId w:val="0"/>
  </w:num>
  <w:num w:numId="27" w16cid:durableId="216160896">
    <w:abstractNumId w:val="7"/>
  </w:num>
  <w:num w:numId="28" w16cid:durableId="2119058065">
    <w:abstractNumId w:val="5"/>
  </w:num>
  <w:num w:numId="29" w16cid:durableId="94981348">
    <w:abstractNumId w:val="8"/>
  </w:num>
  <w:num w:numId="30" w16cid:durableId="111439590">
    <w:abstractNumId w:val="14"/>
  </w:num>
  <w:num w:numId="31" w16cid:durableId="76828514">
    <w:abstractNumId w:val="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dolf Pribiš">
    <w15:presenceInfo w15:providerId="AD" w15:userId="S::rudolf.pribis@stuba.sk::012e6fee-fa73-4d4a-a1e9-610dccae6c69"/>
  </w15:person>
  <w15:person w15:author="Peter Likavec">
    <w15:presenceInfo w15:providerId="Windows Live" w15:userId="a6f14a7abe96ec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612"/>
    <w:rsid w:val="00000B48"/>
    <w:rsid w:val="00007A18"/>
    <w:rsid w:val="0001239F"/>
    <w:rsid w:val="00022819"/>
    <w:rsid w:val="000246E2"/>
    <w:rsid w:val="00031CB1"/>
    <w:rsid w:val="0003234D"/>
    <w:rsid w:val="00032F77"/>
    <w:rsid w:val="00033151"/>
    <w:rsid w:val="00043672"/>
    <w:rsid w:val="00043B5B"/>
    <w:rsid w:val="0004788E"/>
    <w:rsid w:val="00052306"/>
    <w:rsid w:val="0006179A"/>
    <w:rsid w:val="00073F88"/>
    <w:rsid w:val="00074832"/>
    <w:rsid w:val="000830F5"/>
    <w:rsid w:val="000A10DD"/>
    <w:rsid w:val="000A1115"/>
    <w:rsid w:val="000A3473"/>
    <w:rsid w:val="000A4698"/>
    <w:rsid w:val="000B31CF"/>
    <w:rsid w:val="000C2624"/>
    <w:rsid w:val="000C70AA"/>
    <w:rsid w:val="000E056C"/>
    <w:rsid w:val="000E78DA"/>
    <w:rsid w:val="000F2AA3"/>
    <w:rsid w:val="000F36E0"/>
    <w:rsid w:val="000F5ADD"/>
    <w:rsid w:val="00111D48"/>
    <w:rsid w:val="00120F59"/>
    <w:rsid w:val="0012247C"/>
    <w:rsid w:val="00131E05"/>
    <w:rsid w:val="0014279A"/>
    <w:rsid w:val="0015018A"/>
    <w:rsid w:val="001517CE"/>
    <w:rsid w:val="00161916"/>
    <w:rsid w:val="001631F9"/>
    <w:rsid w:val="00164417"/>
    <w:rsid w:val="0017424B"/>
    <w:rsid w:val="00177085"/>
    <w:rsid w:val="00182007"/>
    <w:rsid w:val="001C10DB"/>
    <w:rsid w:val="001C4183"/>
    <w:rsid w:val="001C4D5A"/>
    <w:rsid w:val="001D04CA"/>
    <w:rsid w:val="001D6977"/>
    <w:rsid w:val="0020137D"/>
    <w:rsid w:val="0020619D"/>
    <w:rsid w:val="002065C0"/>
    <w:rsid w:val="00210CF8"/>
    <w:rsid w:val="00243E44"/>
    <w:rsid w:val="002455B8"/>
    <w:rsid w:val="00281BAA"/>
    <w:rsid w:val="00281D86"/>
    <w:rsid w:val="00283612"/>
    <w:rsid w:val="0029285B"/>
    <w:rsid w:val="002A0925"/>
    <w:rsid w:val="002A0D9A"/>
    <w:rsid w:val="002A2D0C"/>
    <w:rsid w:val="002B4548"/>
    <w:rsid w:val="002E1008"/>
    <w:rsid w:val="002F78A4"/>
    <w:rsid w:val="003013EB"/>
    <w:rsid w:val="0030586C"/>
    <w:rsid w:val="00305C0C"/>
    <w:rsid w:val="00310743"/>
    <w:rsid w:val="003214D5"/>
    <w:rsid w:val="003262F2"/>
    <w:rsid w:val="00335896"/>
    <w:rsid w:val="003361AE"/>
    <w:rsid w:val="003415AA"/>
    <w:rsid w:val="003445E5"/>
    <w:rsid w:val="00345880"/>
    <w:rsid w:val="00346ACD"/>
    <w:rsid w:val="00350B87"/>
    <w:rsid w:val="0035322F"/>
    <w:rsid w:val="00374E7B"/>
    <w:rsid w:val="00380099"/>
    <w:rsid w:val="003959C7"/>
    <w:rsid w:val="00397B8A"/>
    <w:rsid w:val="003A000F"/>
    <w:rsid w:val="003A5DC6"/>
    <w:rsid w:val="003A7E86"/>
    <w:rsid w:val="003C0F4E"/>
    <w:rsid w:val="003D3305"/>
    <w:rsid w:val="003F1B43"/>
    <w:rsid w:val="00403A36"/>
    <w:rsid w:val="00405D73"/>
    <w:rsid w:val="004069B7"/>
    <w:rsid w:val="00416686"/>
    <w:rsid w:val="00416F40"/>
    <w:rsid w:val="00420B27"/>
    <w:rsid w:val="00421605"/>
    <w:rsid w:val="004220AD"/>
    <w:rsid w:val="004336C7"/>
    <w:rsid w:val="004461B7"/>
    <w:rsid w:val="004724AB"/>
    <w:rsid w:val="0047494E"/>
    <w:rsid w:val="004876B9"/>
    <w:rsid w:val="004A28C0"/>
    <w:rsid w:val="004B1471"/>
    <w:rsid w:val="004B190E"/>
    <w:rsid w:val="004B2C4C"/>
    <w:rsid w:val="004C1E03"/>
    <w:rsid w:val="004E0630"/>
    <w:rsid w:val="004E3765"/>
    <w:rsid w:val="004F1755"/>
    <w:rsid w:val="004F62FD"/>
    <w:rsid w:val="00513CC8"/>
    <w:rsid w:val="00532B17"/>
    <w:rsid w:val="00533008"/>
    <w:rsid w:val="00546BD2"/>
    <w:rsid w:val="00553904"/>
    <w:rsid w:val="00592A23"/>
    <w:rsid w:val="005966A0"/>
    <w:rsid w:val="00596A28"/>
    <w:rsid w:val="005A315A"/>
    <w:rsid w:val="005A51E4"/>
    <w:rsid w:val="005B0018"/>
    <w:rsid w:val="005B4CE1"/>
    <w:rsid w:val="005C22E7"/>
    <w:rsid w:val="005C46AE"/>
    <w:rsid w:val="005D2B65"/>
    <w:rsid w:val="005E1EE5"/>
    <w:rsid w:val="005E2985"/>
    <w:rsid w:val="00603703"/>
    <w:rsid w:val="00610010"/>
    <w:rsid w:val="00616A85"/>
    <w:rsid w:val="0061717F"/>
    <w:rsid w:val="00630A8A"/>
    <w:rsid w:val="00631604"/>
    <w:rsid w:val="00634104"/>
    <w:rsid w:val="00642CC1"/>
    <w:rsid w:val="006434A9"/>
    <w:rsid w:val="00645CF1"/>
    <w:rsid w:val="006477F7"/>
    <w:rsid w:val="00654FC2"/>
    <w:rsid w:val="00656C5C"/>
    <w:rsid w:val="00657C53"/>
    <w:rsid w:val="006609E5"/>
    <w:rsid w:val="00665CAE"/>
    <w:rsid w:val="006849D6"/>
    <w:rsid w:val="00685E14"/>
    <w:rsid w:val="00690DF7"/>
    <w:rsid w:val="006958C0"/>
    <w:rsid w:val="006A5112"/>
    <w:rsid w:val="006A62DF"/>
    <w:rsid w:val="006A700D"/>
    <w:rsid w:val="006B2D33"/>
    <w:rsid w:val="006D3AE2"/>
    <w:rsid w:val="006E7ACB"/>
    <w:rsid w:val="006F44DC"/>
    <w:rsid w:val="006F557D"/>
    <w:rsid w:val="006F77FF"/>
    <w:rsid w:val="00707103"/>
    <w:rsid w:val="00707633"/>
    <w:rsid w:val="00713E60"/>
    <w:rsid w:val="00721BF8"/>
    <w:rsid w:val="007359E3"/>
    <w:rsid w:val="0076585A"/>
    <w:rsid w:val="00771C92"/>
    <w:rsid w:val="00777174"/>
    <w:rsid w:val="00780D51"/>
    <w:rsid w:val="0078266A"/>
    <w:rsid w:val="00790F4D"/>
    <w:rsid w:val="007938A0"/>
    <w:rsid w:val="00794181"/>
    <w:rsid w:val="00794EF7"/>
    <w:rsid w:val="007B5BAD"/>
    <w:rsid w:val="007B6414"/>
    <w:rsid w:val="007B66E1"/>
    <w:rsid w:val="007C03F9"/>
    <w:rsid w:val="007C0648"/>
    <w:rsid w:val="007C66A2"/>
    <w:rsid w:val="007E02D5"/>
    <w:rsid w:val="007E432B"/>
    <w:rsid w:val="007E55BC"/>
    <w:rsid w:val="007F022F"/>
    <w:rsid w:val="007F0C8F"/>
    <w:rsid w:val="007F6DA9"/>
    <w:rsid w:val="00803E9E"/>
    <w:rsid w:val="008048B3"/>
    <w:rsid w:val="00807934"/>
    <w:rsid w:val="00812CCD"/>
    <w:rsid w:val="00813735"/>
    <w:rsid w:val="00815E89"/>
    <w:rsid w:val="0081657B"/>
    <w:rsid w:val="00833DBD"/>
    <w:rsid w:val="0083753E"/>
    <w:rsid w:val="0084530B"/>
    <w:rsid w:val="0085131E"/>
    <w:rsid w:val="00851351"/>
    <w:rsid w:val="0085760E"/>
    <w:rsid w:val="00865DEC"/>
    <w:rsid w:val="00872919"/>
    <w:rsid w:val="00882FEA"/>
    <w:rsid w:val="0089334E"/>
    <w:rsid w:val="00894B06"/>
    <w:rsid w:val="008A1959"/>
    <w:rsid w:val="008C18DF"/>
    <w:rsid w:val="008C5F28"/>
    <w:rsid w:val="008D522A"/>
    <w:rsid w:val="008E34D8"/>
    <w:rsid w:val="0090010A"/>
    <w:rsid w:val="00900D65"/>
    <w:rsid w:val="00901CFE"/>
    <w:rsid w:val="009027C1"/>
    <w:rsid w:val="00904434"/>
    <w:rsid w:val="00911606"/>
    <w:rsid w:val="00917980"/>
    <w:rsid w:val="00921463"/>
    <w:rsid w:val="00924A77"/>
    <w:rsid w:val="009263B3"/>
    <w:rsid w:val="00926749"/>
    <w:rsid w:val="00930181"/>
    <w:rsid w:val="0093475A"/>
    <w:rsid w:val="0095286A"/>
    <w:rsid w:val="00953762"/>
    <w:rsid w:val="0095792E"/>
    <w:rsid w:val="00966400"/>
    <w:rsid w:val="00976E12"/>
    <w:rsid w:val="00982418"/>
    <w:rsid w:val="00985024"/>
    <w:rsid w:val="00986386"/>
    <w:rsid w:val="0099101E"/>
    <w:rsid w:val="009A11A4"/>
    <w:rsid w:val="009A37FF"/>
    <w:rsid w:val="009B4257"/>
    <w:rsid w:val="009B5BDC"/>
    <w:rsid w:val="009C35CB"/>
    <w:rsid w:val="009C624F"/>
    <w:rsid w:val="009C6447"/>
    <w:rsid w:val="009D1D9D"/>
    <w:rsid w:val="009D248E"/>
    <w:rsid w:val="009E1CE1"/>
    <w:rsid w:val="009E4FBC"/>
    <w:rsid w:val="009E63B2"/>
    <w:rsid w:val="009E66BB"/>
    <w:rsid w:val="009F3132"/>
    <w:rsid w:val="00A00E25"/>
    <w:rsid w:val="00A017A7"/>
    <w:rsid w:val="00A06E56"/>
    <w:rsid w:val="00A1231F"/>
    <w:rsid w:val="00A14725"/>
    <w:rsid w:val="00A14FDD"/>
    <w:rsid w:val="00A335C4"/>
    <w:rsid w:val="00A33C93"/>
    <w:rsid w:val="00A34A5E"/>
    <w:rsid w:val="00A40E63"/>
    <w:rsid w:val="00A41BAE"/>
    <w:rsid w:val="00A43397"/>
    <w:rsid w:val="00A45D83"/>
    <w:rsid w:val="00A54B36"/>
    <w:rsid w:val="00A54E43"/>
    <w:rsid w:val="00A555DC"/>
    <w:rsid w:val="00A620EA"/>
    <w:rsid w:val="00A6591F"/>
    <w:rsid w:val="00A674B2"/>
    <w:rsid w:val="00A759BA"/>
    <w:rsid w:val="00A93F59"/>
    <w:rsid w:val="00AA5DF5"/>
    <w:rsid w:val="00AA758C"/>
    <w:rsid w:val="00AA7997"/>
    <w:rsid w:val="00AB05F9"/>
    <w:rsid w:val="00AB3AFF"/>
    <w:rsid w:val="00AB7E9A"/>
    <w:rsid w:val="00AC03D1"/>
    <w:rsid w:val="00AC0F12"/>
    <w:rsid w:val="00AC4C7B"/>
    <w:rsid w:val="00AD1875"/>
    <w:rsid w:val="00AD3CFD"/>
    <w:rsid w:val="00AD46A5"/>
    <w:rsid w:val="00AE7708"/>
    <w:rsid w:val="00AF1922"/>
    <w:rsid w:val="00AF31C9"/>
    <w:rsid w:val="00AF547C"/>
    <w:rsid w:val="00AF5FCE"/>
    <w:rsid w:val="00B01FD0"/>
    <w:rsid w:val="00B0710D"/>
    <w:rsid w:val="00B07946"/>
    <w:rsid w:val="00B24F53"/>
    <w:rsid w:val="00B31D4E"/>
    <w:rsid w:val="00B35510"/>
    <w:rsid w:val="00B40CBA"/>
    <w:rsid w:val="00B4442A"/>
    <w:rsid w:val="00B47C51"/>
    <w:rsid w:val="00B538CD"/>
    <w:rsid w:val="00B662F2"/>
    <w:rsid w:val="00B825EA"/>
    <w:rsid w:val="00B90367"/>
    <w:rsid w:val="00B93674"/>
    <w:rsid w:val="00B944BA"/>
    <w:rsid w:val="00B973EB"/>
    <w:rsid w:val="00BA47D3"/>
    <w:rsid w:val="00BA4C70"/>
    <w:rsid w:val="00BB1046"/>
    <w:rsid w:val="00BE10DF"/>
    <w:rsid w:val="00BE1738"/>
    <w:rsid w:val="00BE1AD7"/>
    <w:rsid w:val="00BE3012"/>
    <w:rsid w:val="00BE66BB"/>
    <w:rsid w:val="00BE6C7C"/>
    <w:rsid w:val="00BF7EA0"/>
    <w:rsid w:val="00C00E33"/>
    <w:rsid w:val="00C10BB7"/>
    <w:rsid w:val="00C12990"/>
    <w:rsid w:val="00C27E08"/>
    <w:rsid w:val="00C30545"/>
    <w:rsid w:val="00C43FF2"/>
    <w:rsid w:val="00C546A9"/>
    <w:rsid w:val="00C576DB"/>
    <w:rsid w:val="00C657E3"/>
    <w:rsid w:val="00C67296"/>
    <w:rsid w:val="00C8649D"/>
    <w:rsid w:val="00C86E17"/>
    <w:rsid w:val="00C87A2B"/>
    <w:rsid w:val="00C87FEB"/>
    <w:rsid w:val="00C90C78"/>
    <w:rsid w:val="00C971EE"/>
    <w:rsid w:val="00CB1544"/>
    <w:rsid w:val="00CB21BF"/>
    <w:rsid w:val="00CC6679"/>
    <w:rsid w:val="00CE7C16"/>
    <w:rsid w:val="00CF57EE"/>
    <w:rsid w:val="00D004AE"/>
    <w:rsid w:val="00D0359A"/>
    <w:rsid w:val="00D1653F"/>
    <w:rsid w:val="00D2280D"/>
    <w:rsid w:val="00D22B83"/>
    <w:rsid w:val="00D25540"/>
    <w:rsid w:val="00D32128"/>
    <w:rsid w:val="00D423D1"/>
    <w:rsid w:val="00D430DD"/>
    <w:rsid w:val="00D45830"/>
    <w:rsid w:val="00D52763"/>
    <w:rsid w:val="00D54DAA"/>
    <w:rsid w:val="00D56EE8"/>
    <w:rsid w:val="00D63751"/>
    <w:rsid w:val="00D65239"/>
    <w:rsid w:val="00D77376"/>
    <w:rsid w:val="00D87248"/>
    <w:rsid w:val="00D874A4"/>
    <w:rsid w:val="00DB395F"/>
    <w:rsid w:val="00DB41CC"/>
    <w:rsid w:val="00DB6F22"/>
    <w:rsid w:val="00DC0093"/>
    <w:rsid w:val="00DD18E5"/>
    <w:rsid w:val="00DD690F"/>
    <w:rsid w:val="00DF0205"/>
    <w:rsid w:val="00DF2C2A"/>
    <w:rsid w:val="00DF76DB"/>
    <w:rsid w:val="00E00549"/>
    <w:rsid w:val="00E078EB"/>
    <w:rsid w:val="00E117B5"/>
    <w:rsid w:val="00E21D87"/>
    <w:rsid w:val="00E2414F"/>
    <w:rsid w:val="00E25494"/>
    <w:rsid w:val="00E35579"/>
    <w:rsid w:val="00E43191"/>
    <w:rsid w:val="00E44378"/>
    <w:rsid w:val="00E52CEB"/>
    <w:rsid w:val="00E530A1"/>
    <w:rsid w:val="00E56369"/>
    <w:rsid w:val="00E634E4"/>
    <w:rsid w:val="00E66E98"/>
    <w:rsid w:val="00E70A5A"/>
    <w:rsid w:val="00E72063"/>
    <w:rsid w:val="00E93554"/>
    <w:rsid w:val="00EA2DB7"/>
    <w:rsid w:val="00EC0664"/>
    <w:rsid w:val="00EC2290"/>
    <w:rsid w:val="00ED3606"/>
    <w:rsid w:val="00ED5A70"/>
    <w:rsid w:val="00ED7F5C"/>
    <w:rsid w:val="00EE7962"/>
    <w:rsid w:val="00F03039"/>
    <w:rsid w:val="00F42448"/>
    <w:rsid w:val="00F519EE"/>
    <w:rsid w:val="00F5748D"/>
    <w:rsid w:val="00F640EF"/>
    <w:rsid w:val="00F657C3"/>
    <w:rsid w:val="00F7112F"/>
    <w:rsid w:val="00F91DE8"/>
    <w:rsid w:val="00FA117A"/>
    <w:rsid w:val="00FA2536"/>
    <w:rsid w:val="00FA3437"/>
    <w:rsid w:val="00FB0728"/>
    <w:rsid w:val="00FD6285"/>
    <w:rsid w:val="00FF199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342F8"/>
  <w15:docId w15:val="{523ECAEE-3423-47DB-A9D9-2B666A77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033151"/>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BA47D3"/>
    <w:pPr>
      <w:keepNext/>
      <w:keepLines/>
      <w:pageBreakBefore/>
      <w:numPr>
        <w:numId w:val="9"/>
      </w:numPr>
      <w:spacing w:after="320" w:line="240" w:lineRule="auto"/>
      <w:ind w:left="346" w:hanging="346"/>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033151"/>
    <w:rPr>
      <w:rFonts w:ascii="Times New Roman" w:hAnsi="Times New Roman" w:cs="Times New Roman"/>
      <w:sz w:val="24"/>
      <w:szCs w:val="32"/>
    </w:rPr>
  </w:style>
  <w:style w:type="paragraph" w:customStyle="1" w:styleId="Nadpis2urovne">
    <w:name w:val="Nadpis 2.urovne"/>
    <w:next w:val="Zakladny"/>
    <w:link w:val="Nadpis2urovneChar"/>
    <w:autoRedefine/>
    <w:qFormat/>
    <w:rsid w:val="00721BF8"/>
    <w:pPr>
      <w:keepNext/>
      <w:keepLines/>
      <w:numPr>
        <w:ilvl w:val="1"/>
        <w:numId w:val="9"/>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BA47D3"/>
    <w:rPr>
      <w:rFonts w:ascii="Times New Roman" w:hAnsi="Times New Roman" w:cs="Times New Roman"/>
      <w:b/>
      <w:sz w:val="44"/>
      <w:szCs w:val="32"/>
    </w:rPr>
  </w:style>
  <w:style w:type="paragraph" w:customStyle="1" w:styleId="Nadpis3urovne">
    <w:name w:val="Nadpis 3.urovne"/>
    <w:next w:val="Zakladny"/>
    <w:link w:val="Nadpis3urovneChar"/>
    <w:qFormat/>
    <w:rsid w:val="00350B87"/>
    <w:pPr>
      <w:keepNext/>
      <w:keepLines/>
      <w:numPr>
        <w:ilvl w:val="2"/>
        <w:numId w:val="9"/>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721BF8"/>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350B8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4220AD"/>
    <w:pPr>
      <w:tabs>
        <w:tab w:val="left" w:pos="851"/>
        <w:tab w:val="left" w:pos="1680"/>
        <w:tab w:val="right" w:leader="dot" w:pos="8777"/>
      </w:tabs>
    </w:pPr>
    <w:rPr>
      <w:rFonts w:eastAsiaTheme="minorEastAsia"/>
      <w:b/>
      <w:lang w:val="en-US"/>
    </w:rPr>
  </w:style>
  <w:style w:type="paragraph" w:styleId="Obsah3">
    <w:name w:val="toc 3"/>
    <w:basedOn w:val="Normlny"/>
    <w:next w:val="Normlny"/>
    <w:autoRedefine/>
    <w:uiPriority w:val="39"/>
    <w:unhideWhenUsed/>
    <w:rsid w:val="00416F40"/>
    <w:pPr>
      <w:tabs>
        <w:tab w:val="left" w:pos="1680"/>
        <w:tab w:val="right" w:leader="dot" w:pos="8777"/>
      </w:tabs>
      <w:spacing w:after="0" w:line="360" w:lineRule="auto"/>
      <w:ind w:left="850"/>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DF2C2A"/>
    <w:rPr>
      <w:color w:val="605E5C"/>
      <w:shd w:val="clear" w:color="auto" w:fill="E1DFDD"/>
    </w:rPr>
  </w:style>
  <w:style w:type="character" w:styleId="PouitHypertextovPrepojenie">
    <w:name w:val="FollowedHyperlink"/>
    <w:basedOn w:val="Predvolenpsmoodseku"/>
    <w:uiPriority w:val="99"/>
    <w:semiHidden/>
    <w:unhideWhenUsed/>
    <w:rsid w:val="00C8649D"/>
    <w:rPr>
      <w:color w:val="954F72" w:themeColor="followedHyperlink"/>
      <w:u w:val="single"/>
    </w:rPr>
  </w:style>
  <w:style w:type="character" w:styleId="Odkaznakomentr">
    <w:name w:val="annotation reference"/>
    <w:basedOn w:val="Predvolenpsmoodseku"/>
    <w:uiPriority w:val="99"/>
    <w:semiHidden/>
    <w:unhideWhenUsed/>
    <w:rsid w:val="0017424B"/>
    <w:rPr>
      <w:sz w:val="16"/>
      <w:szCs w:val="16"/>
    </w:rPr>
  </w:style>
  <w:style w:type="paragraph" w:styleId="Textkomentra">
    <w:name w:val="annotation text"/>
    <w:basedOn w:val="Normlny"/>
    <w:link w:val="TextkomentraChar"/>
    <w:uiPriority w:val="99"/>
    <w:unhideWhenUsed/>
    <w:rsid w:val="0017424B"/>
    <w:pPr>
      <w:spacing w:line="240" w:lineRule="auto"/>
    </w:pPr>
    <w:rPr>
      <w:sz w:val="20"/>
      <w:szCs w:val="20"/>
    </w:rPr>
  </w:style>
  <w:style w:type="character" w:customStyle="1" w:styleId="TextkomentraChar">
    <w:name w:val="Text komentára Char"/>
    <w:basedOn w:val="Predvolenpsmoodseku"/>
    <w:link w:val="Textkomentra"/>
    <w:uiPriority w:val="99"/>
    <w:rsid w:val="0017424B"/>
    <w:rPr>
      <w:sz w:val="20"/>
      <w:szCs w:val="20"/>
    </w:rPr>
  </w:style>
  <w:style w:type="paragraph" w:styleId="Predmetkomentra">
    <w:name w:val="annotation subject"/>
    <w:basedOn w:val="Textkomentra"/>
    <w:next w:val="Textkomentra"/>
    <w:link w:val="PredmetkomentraChar"/>
    <w:uiPriority w:val="99"/>
    <w:semiHidden/>
    <w:unhideWhenUsed/>
    <w:rsid w:val="0017424B"/>
    <w:rPr>
      <w:b/>
      <w:bCs/>
    </w:rPr>
  </w:style>
  <w:style w:type="character" w:customStyle="1" w:styleId="PredmetkomentraChar">
    <w:name w:val="Predmet komentára Char"/>
    <w:basedOn w:val="TextkomentraChar"/>
    <w:link w:val="Predmetkomentra"/>
    <w:uiPriority w:val="99"/>
    <w:semiHidden/>
    <w:rsid w:val="001742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8380">
      <w:bodyDiv w:val="1"/>
      <w:marLeft w:val="0"/>
      <w:marRight w:val="0"/>
      <w:marTop w:val="0"/>
      <w:marBottom w:val="0"/>
      <w:divBdr>
        <w:top w:val="none" w:sz="0" w:space="0" w:color="auto"/>
        <w:left w:val="none" w:sz="0" w:space="0" w:color="auto"/>
        <w:bottom w:val="none" w:sz="0" w:space="0" w:color="auto"/>
        <w:right w:val="none" w:sz="0" w:space="0" w:color="auto"/>
      </w:divBdr>
    </w:div>
    <w:div w:id="40907550">
      <w:bodyDiv w:val="1"/>
      <w:marLeft w:val="0"/>
      <w:marRight w:val="0"/>
      <w:marTop w:val="0"/>
      <w:marBottom w:val="0"/>
      <w:divBdr>
        <w:top w:val="none" w:sz="0" w:space="0" w:color="auto"/>
        <w:left w:val="none" w:sz="0" w:space="0" w:color="auto"/>
        <w:bottom w:val="none" w:sz="0" w:space="0" w:color="auto"/>
        <w:right w:val="none" w:sz="0" w:space="0" w:color="auto"/>
      </w:divBdr>
    </w:div>
    <w:div w:id="60566315">
      <w:bodyDiv w:val="1"/>
      <w:marLeft w:val="0"/>
      <w:marRight w:val="0"/>
      <w:marTop w:val="0"/>
      <w:marBottom w:val="0"/>
      <w:divBdr>
        <w:top w:val="none" w:sz="0" w:space="0" w:color="auto"/>
        <w:left w:val="none" w:sz="0" w:space="0" w:color="auto"/>
        <w:bottom w:val="none" w:sz="0" w:space="0" w:color="auto"/>
        <w:right w:val="none" w:sz="0" w:space="0" w:color="auto"/>
      </w:divBdr>
    </w:div>
    <w:div w:id="61023155">
      <w:bodyDiv w:val="1"/>
      <w:marLeft w:val="0"/>
      <w:marRight w:val="0"/>
      <w:marTop w:val="0"/>
      <w:marBottom w:val="0"/>
      <w:divBdr>
        <w:top w:val="none" w:sz="0" w:space="0" w:color="auto"/>
        <w:left w:val="none" w:sz="0" w:space="0" w:color="auto"/>
        <w:bottom w:val="none" w:sz="0" w:space="0" w:color="auto"/>
        <w:right w:val="none" w:sz="0" w:space="0" w:color="auto"/>
      </w:divBdr>
    </w:div>
    <w:div w:id="63258467">
      <w:bodyDiv w:val="1"/>
      <w:marLeft w:val="0"/>
      <w:marRight w:val="0"/>
      <w:marTop w:val="0"/>
      <w:marBottom w:val="0"/>
      <w:divBdr>
        <w:top w:val="none" w:sz="0" w:space="0" w:color="auto"/>
        <w:left w:val="none" w:sz="0" w:space="0" w:color="auto"/>
        <w:bottom w:val="none" w:sz="0" w:space="0" w:color="auto"/>
        <w:right w:val="none" w:sz="0" w:space="0" w:color="auto"/>
      </w:divBdr>
    </w:div>
    <w:div w:id="65999117">
      <w:bodyDiv w:val="1"/>
      <w:marLeft w:val="0"/>
      <w:marRight w:val="0"/>
      <w:marTop w:val="0"/>
      <w:marBottom w:val="0"/>
      <w:divBdr>
        <w:top w:val="none" w:sz="0" w:space="0" w:color="auto"/>
        <w:left w:val="none" w:sz="0" w:space="0" w:color="auto"/>
        <w:bottom w:val="none" w:sz="0" w:space="0" w:color="auto"/>
        <w:right w:val="none" w:sz="0" w:space="0" w:color="auto"/>
      </w:divBdr>
    </w:div>
    <w:div w:id="67115998">
      <w:bodyDiv w:val="1"/>
      <w:marLeft w:val="0"/>
      <w:marRight w:val="0"/>
      <w:marTop w:val="0"/>
      <w:marBottom w:val="0"/>
      <w:divBdr>
        <w:top w:val="none" w:sz="0" w:space="0" w:color="auto"/>
        <w:left w:val="none" w:sz="0" w:space="0" w:color="auto"/>
        <w:bottom w:val="none" w:sz="0" w:space="0" w:color="auto"/>
        <w:right w:val="none" w:sz="0" w:space="0" w:color="auto"/>
      </w:divBdr>
    </w:div>
    <w:div w:id="100034292">
      <w:bodyDiv w:val="1"/>
      <w:marLeft w:val="0"/>
      <w:marRight w:val="0"/>
      <w:marTop w:val="0"/>
      <w:marBottom w:val="0"/>
      <w:divBdr>
        <w:top w:val="none" w:sz="0" w:space="0" w:color="auto"/>
        <w:left w:val="none" w:sz="0" w:space="0" w:color="auto"/>
        <w:bottom w:val="none" w:sz="0" w:space="0" w:color="auto"/>
        <w:right w:val="none" w:sz="0" w:space="0" w:color="auto"/>
      </w:divBdr>
    </w:div>
    <w:div w:id="114712034">
      <w:bodyDiv w:val="1"/>
      <w:marLeft w:val="0"/>
      <w:marRight w:val="0"/>
      <w:marTop w:val="0"/>
      <w:marBottom w:val="0"/>
      <w:divBdr>
        <w:top w:val="none" w:sz="0" w:space="0" w:color="auto"/>
        <w:left w:val="none" w:sz="0" w:space="0" w:color="auto"/>
        <w:bottom w:val="none" w:sz="0" w:space="0" w:color="auto"/>
        <w:right w:val="none" w:sz="0" w:space="0" w:color="auto"/>
      </w:divBdr>
    </w:div>
    <w:div w:id="126556261">
      <w:bodyDiv w:val="1"/>
      <w:marLeft w:val="0"/>
      <w:marRight w:val="0"/>
      <w:marTop w:val="0"/>
      <w:marBottom w:val="0"/>
      <w:divBdr>
        <w:top w:val="none" w:sz="0" w:space="0" w:color="auto"/>
        <w:left w:val="none" w:sz="0" w:space="0" w:color="auto"/>
        <w:bottom w:val="none" w:sz="0" w:space="0" w:color="auto"/>
        <w:right w:val="none" w:sz="0" w:space="0" w:color="auto"/>
      </w:divBdr>
    </w:div>
    <w:div w:id="133761401">
      <w:bodyDiv w:val="1"/>
      <w:marLeft w:val="0"/>
      <w:marRight w:val="0"/>
      <w:marTop w:val="0"/>
      <w:marBottom w:val="0"/>
      <w:divBdr>
        <w:top w:val="none" w:sz="0" w:space="0" w:color="auto"/>
        <w:left w:val="none" w:sz="0" w:space="0" w:color="auto"/>
        <w:bottom w:val="none" w:sz="0" w:space="0" w:color="auto"/>
        <w:right w:val="none" w:sz="0" w:space="0" w:color="auto"/>
      </w:divBdr>
    </w:div>
    <w:div w:id="160510401">
      <w:bodyDiv w:val="1"/>
      <w:marLeft w:val="0"/>
      <w:marRight w:val="0"/>
      <w:marTop w:val="0"/>
      <w:marBottom w:val="0"/>
      <w:divBdr>
        <w:top w:val="none" w:sz="0" w:space="0" w:color="auto"/>
        <w:left w:val="none" w:sz="0" w:space="0" w:color="auto"/>
        <w:bottom w:val="none" w:sz="0" w:space="0" w:color="auto"/>
        <w:right w:val="none" w:sz="0" w:space="0" w:color="auto"/>
      </w:divBdr>
    </w:div>
    <w:div w:id="191502202">
      <w:bodyDiv w:val="1"/>
      <w:marLeft w:val="0"/>
      <w:marRight w:val="0"/>
      <w:marTop w:val="0"/>
      <w:marBottom w:val="0"/>
      <w:divBdr>
        <w:top w:val="none" w:sz="0" w:space="0" w:color="auto"/>
        <w:left w:val="none" w:sz="0" w:space="0" w:color="auto"/>
        <w:bottom w:val="none" w:sz="0" w:space="0" w:color="auto"/>
        <w:right w:val="none" w:sz="0" w:space="0" w:color="auto"/>
      </w:divBdr>
    </w:div>
    <w:div w:id="193689244">
      <w:bodyDiv w:val="1"/>
      <w:marLeft w:val="0"/>
      <w:marRight w:val="0"/>
      <w:marTop w:val="0"/>
      <w:marBottom w:val="0"/>
      <w:divBdr>
        <w:top w:val="none" w:sz="0" w:space="0" w:color="auto"/>
        <w:left w:val="none" w:sz="0" w:space="0" w:color="auto"/>
        <w:bottom w:val="none" w:sz="0" w:space="0" w:color="auto"/>
        <w:right w:val="none" w:sz="0" w:space="0" w:color="auto"/>
      </w:divBdr>
    </w:div>
    <w:div w:id="216824977">
      <w:bodyDiv w:val="1"/>
      <w:marLeft w:val="0"/>
      <w:marRight w:val="0"/>
      <w:marTop w:val="0"/>
      <w:marBottom w:val="0"/>
      <w:divBdr>
        <w:top w:val="none" w:sz="0" w:space="0" w:color="auto"/>
        <w:left w:val="none" w:sz="0" w:space="0" w:color="auto"/>
        <w:bottom w:val="none" w:sz="0" w:space="0" w:color="auto"/>
        <w:right w:val="none" w:sz="0" w:space="0" w:color="auto"/>
      </w:divBdr>
    </w:div>
    <w:div w:id="222719198">
      <w:bodyDiv w:val="1"/>
      <w:marLeft w:val="0"/>
      <w:marRight w:val="0"/>
      <w:marTop w:val="0"/>
      <w:marBottom w:val="0"/>
      <w:divBdr>
        <w:top w:val="none" w:sz="0" w:space="0" w:color="auto"/>
        <w:left w:val="none" w:sz="0" w:space="0" w:color="auto"/>
        <w:bottom w:val="none" w:sz="0" w:space="0" w:color="auto"/>
        <w:right w:val="none" w:sz="0" w:space="0" w:color="auto"/>
      </w:divBdr>
      <w:divsChild>
        <w:div w:id="1693067671">
          <w:marLeft w:val="0"/>
          <w:marRight w:val="0"/>
          <w:marTop w:val="0"/>
          <w:marBottom w:val="0"/>
          <w:divBdr>
            <w:top w:val="none" w:sz="0" w:space="0" w:color="auto"/>
            <w:left w:val="none" w:sz="0" w:space="0" w:color="auto"/>
            <w:bottom w:val="none" w:sz="0" w:space="0" w:color="auto"/>
            <w:right w:val="none" w:sz="0" w:space="0" w:color="auto"/>
          </w:divBdr>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40256975">
      <w:bodyDiv w:val="1"/>
      <w:marLeft w:val="0"/>
      <w:marRight w:val="0"/>
      <w:marTop w:val="0"/>
      <w:marBottom w:val="0"/>
      <w:divBdr>
        <w:top w:val="none" w:sz="0" w:space="0" w:color="auto"/>
        <w:left w:val="none" w:sz="0" w:space="0" w:color="auto"/>
        <w:bottom w:val="none" w:sz="0" w:space="0" w:color="auto"/>
        <w:right w:val="none" w:sz="0" w:space="0" w:color="auto"/>
      </w:divBdr>
    </w:div>
    <w:div w:id="254823600">
      <w:bodyDiv w:val="1"/>
      <w:marLeft w:val="0"/>
      <w:marRight w:val="0"/>
      <w:marTop w:val="0"/>
      <w:marBottom w:val="0"/>
      <w:divBdr>
        <w:top w:val="none" w:sz="0" w:space="0" w:color="auto"/>
        <w:left w:val="none" w:sz="0" w:space="0" w:color="auto"/>
        <w:bottom w:val="none" w:sz="0" w:space="0" w:color="auto"/>
        <w:right w:val="none" w:sz="0" w:space="0" w:color="auto"/>
      </w:divBdr>
    </w:div>
    <w:div w:id="264267470">
      <w:bodyDiv w:val="1"/>
      <w:marLeft w:val="0"/>
      <w:marRight w:val="0"/>
      <w:marTop w:val="0"/>
      <w:marBottom w:val="0"/>
      <w:divBdr>
        <w:top w:val="none" w:sz="0" w:space="0" w:color="auto"/>
        <w:left w:val="none" w:sz="0" w:space="0" w:color="auto"/>
        <w:bottom w:val="none" w:sz="0" w:space="0" w:color="auto"/>
        <w:right w:val="none" w:sz="0" w:space="0" w:color="auto"/>
      </w:divBdr>
    </w:div>
    <w:div w:id="268856245">
      <w:bodyDiv w:val="1"/>
      <w:marLeft w:val="0"/>
      <w:marRight w:val="0"/>
      <w:marTop w:val="0"/>
      <w:marBottom w:val="0"/>
      <w:divBdr>
        <w:top w:val="none" w:sz="0" w:space="0" w:color="auto"/>
        <w:left w:val="none" w:sz="0" w:space="0" w:color="auto"/>
        <w:bottom w:val="none" w:sz="0" w:space="0" w:color="auto"/>
        <w:right w:val="none" w:sz="0" w:space="0" w:color="auto"/>
      </w:divBdr>
    </w:div>
    <w:div w:id="283584866">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89671908">
      <w:bodyDiv w:val="1"/>
      <w:marLeft w:val="0"/>
      <w:marRight w:val="0"/>
      <w:marTop w:val="0"/>
      <w:marBottom w:val="0"/>
      <w:divBdr>
        <w:top w:val="none" w:sz="0" w:space="0" w:color="auto"/>
        <w:left w:val="none" w:sz="0" w:space="0" w:color="auto"/>
        <w:bottom w:val="none" w:sz="0" w:space="0" w:color="auto"/>
        <w:right w:val="none" w:sz="0" w:space="0" w:color="auto"/>
      </w:divBdr>
    </w:div>
    <w:div w:id="292440495">
      <w:bodyDiv w:val="1"/>
      <w:marLeft w:val="0"/>
      <w:marRight w:val="0"/>
      <w:marTop w:val="0"/>
      <w:marBottom w:val="0"/>
      <w:divBdr>
        <w:top w:val="none" w:sz="0" w:space="0" w:color="auto"/>
        <w:left w:val="none" w:sz="0" w:space="0" w:color="auto"/>
        <w:bottom w:val="none" w:sz="0" w:space="0" w:color="auto"/>
        <w:right w:val="none" w:sz="0" w:space="0" w:color="auto"/>
      </w:divBdr>
    </w:div>
    <w:div w:id="296377360">
      <w:bodyDiv w:val="1"/>
      <w:marLeft w:val="0"/>
      <w:marRight w:val="0"/>
      <w:marTop w:val="0"/>
      <w:marBottom w:val="0"/>
      <w:divBdr>
        <w:top w:val="none" w:sz="0" w:space="0" w:color="auto"/>
        <w:left w:val="none" w:sz="0" w:space="0" w:color="auto"/>
        <w:bottom w:val="none" w:sz="0" w:space="0" w:color="auto"/>
        <w:right w:val="none" w:sz="0" w:space="0" w:color="auto"/>
      </w:divBdr>
    </w:div>
    <w:div w:id="299071737">
      <w:bodyDiv w:val="1"/>
      <w:marLeft w:val="0"/>
      <w:marRight w:val="0"/>
      <w:marTop w:val="0"/>
      <w:marBottom w:val="0"/>
      <w:divBdr>
        <w:top w:val="none" w:sz="0" w:space="0" w:color="auto"/>
        <w:left w:val="none" w:sz="0" w:space="0" w:color="auto"/>
        <w:bottom w:val="none" w:sz="0" w:space="0" w:color="auto"/>
        <w:right w:val="none" w:sz="0" w:space="0" w:color="auto"/>
      </w:divBdr>
    </w:div>
    <w:div w:id="300158349">
      <w:bodyDiv w:val="1"/>
      <w:marLeft w:val="0"/>
      <w:marRight w:val="0"/>
      <w:marTop w:val="0"/>
      <w:marBottom w:val="0"/>
      <w:divBdr>
        <w:top w:val="none" w:sz="0" w:space="0" w:color="auto"/>
        <w:left w:val="none" w:sz="0" w:space="0" w:color="auto"/>
        <w:bottom w:val="none" w:sz="0" w:space="0" w:color="auto"/>
        <w:right w:val="none" w:sz="0" w:space="0" w:color="auto"/>
      </w:divBdr>
    </w:div>
    <w:div w:id="303586336">
      <w:bodyDiv w:val="1"/>
      <w:marLeft w:val="0"/>
      <w:marRight w:val="0"/>
      <w:marTop w:val="0"/>
      <w:marBottom w:val="0"/>
      <w:divBdr>
        <w:top w:val="none" w:sz="0" w:space="0" w:color="auto"/>
        <w:left w:val="none" w:sz="0" w:space="0" w:color="auto"/>
        <w:bottom w:val="none" w:sz="0" w:space="0" w:color="auto"/>
        <w:right w:val="none" w:sz="0" w:space="0" w:color="auto"/>
      </w:divBdr>
    </w:div>
    <w:div w:id="315687474">
      <w:bodyDiv w:val="1"/>
      <w:marLeft w:val="0"/>
      <w:marRight w:val="0"/>
      <w:marTop w:val="0"/>
      <w:marBottom w:val="0"/>
      <w:divBdr>
        <w:top w:val="none" w:sz="0" w:space="0" w:color="auto"/>
        <w:left w:val="none" w:sz="0" w:space="0" w:color="auto"/>
        <w:bottom w:val="none" w:sz="0" w:space="0" w:color="auto"/>
        <w:right w:val="none" w:sz="0" w:space="0" w:color="auto"/>
      </w:divBdr>
    </w:div>
    <w:div w:id="353387528">
      <w:bodyDiv w:val="1"/>
      <w:marLeft w:val="0"/>
      <w:marRight w:val="0"/>
      <w:marTop w:val="0"/>
      <w:marBottom w:val="0"/>
      <w:divBdr>
        <w:top w:val="none" w:sz="0" w:space="0" w:color="auto"/>
        <w:left w:val="none" w:sz="0" w:space="0" w:color="auto"/>
        <w:bottom w:val="none" w:sz="0" w:space="0" w:color="auto"/>
        <w:right w:val="none" w:sz="0" w:space="0" w:color="auto"/>
      </w:divBdr>
    </w:div>
    <w:div w:id="359672852">
      <w:bodyDiv w:val="1"/>
      <w:marLeft w:val="0"/>
      <w:marRight w:val="0"/>
      <w:marTop w:val="0"/>
      <w:marBottom w:val="0"/>
      <w:divBdr>
        <w:top w:val="none" w:sz="0" w:space="0" w:color="auto"/>
        <w:left w:val="none" w:sz="0" w:space="0" w:color="auto"/>
        <w:bottom w:val="none" w:sz="0" w:space="0" w:color="auto"/>
        <w:right w:val="none" w:sz="0" w:space="0" w:color="auto"/>
      </w:divBdr>
    </w:div>
    <w:div w:id="379667369">
      <w:bodyDiv w:val="1"/>
      <w:marLeft w:val="0"/>
      <w:marRight w:val="0"/>
      <w:marTop w:val="0"/>
      <w:marBottom w:val="0"/>
      <w:divBdr>
        <w:top w:val="none" w:sz="0" w:space="0" w:color="auto"/>
        <w:left w:val="none" w:sz="0" w:space="0" w:color="auto"/>
        <w:bottom w:val="none" w:sz="0" w:space="0" w:color="auto"/>
        <w:right w:val="none" w:sz="0" w:space="0" w:color="auto"/>
      </w:divBdr>
    </w:div>
    <w:div w:id="396057030">
      <w:bodyDiv w:val="1"/>
      <w:marLeft w:val="0"/>
      <w:marRight w:val="0"/>
      <w:marTop w:val="0"/>
      <w:marBottom w:val="0"/>
      <w:divBdr>
        <w:top w:val="none" w:sz="0" w:space="0" w:color="auto"/>
        <w:left w:val="none" w:sz="0" w:space="0" w:color="auto"/>
        <w:bottom w:val="none" w:sz="0" w:space="0" w:color="auto"/>
        <w:right w:val="none" w:sz="0" w:space="0" w:color="auto"/>
      </w:divBdr>
    </w:div>
    <w:div w:id="398939947">
      <w:bodyDiv w:val="1"/>
      <w:marLeft w:val="0"/>
      <w:marRight w:val="0"/>
      <w:marTop w:val="0"/>
      <w:marBottom w:val="0"/>
      <w:divBdr>
        <w:top w:val="none" w:sz="0" w:space="0" w:color="auto"/>
        <w:left w:val="none" w:sz="0" w:space="0" w:color="auto"/>
        <w:bottom w:val="none" w:sz="0" w:space="0" w:color="auto"/>
        <w:right w:val="none" w:sz="0" w:space="0" w:color="auto"/>
      </w:divBdr>
    </w:div>
    <w:div w:id="411632833">
      <w:bodyDiv w:val="1"/>
      <w:marLeft w:val="0"/>
      <w:marRight w:val="0"/>
      <w:marTop w:val="0"/>
      <w:marBottom w:val="0"/>
      <w:divBdr>
        <w:top w:val="none" w:sz="0" w:space="0" w:color="auto"/>
        <w:left w:val="none" w:sz="0" w:space="0" w:color="auto"/>
        <w:bottom w:val="none" w:sz="0" w:space="0" w:color="auto"/>
        <w:right w:val="none" w:sz="0" w:space="0" w:color="auto"/>
      </w:divBdr>
    </w:div>
    <w:div w:id="430273473">
      <w:bodyDiv w:val="1"/>
      <w:marLeft w:val="0"/>
      <w:marRight w:val="0"/>
      <w:marTop w:val="0"/>
      <w:marBottom w:val="0"/>
      <w:divBdr>
        <w:top w:val="none" w:sz="0" w:space="0" w:color="auto"/>
        <w:left w:val="none" w:sz="0" w:space="0" w:color="auto"/>
        <w:bottom w:val="none" w:sz="0" w:space="0" w:color="auto"/>
        <w:right w:val="none" w:sz="0" w:space="0" w:color="auto"/>
      </w:divBdr>
    </w:div>
    <w:div w:id="442921036">
      <w:bodyDiv w:val="1"/>
      <w:marLeft w:val="0"/>
      <w:marRight w:val="0"/>
      <w:marTop w:val="0"/>
      <w:marBottom w:val="0"/>
      <w:divBdr>
        <w:top w:val="none" w:sz="0" w:space="0" w:color="auto"/>
        <w:left w:val="none" w:sz="0" w:space="0" w:color="auto"/>
        <w:bottom w:val="none" w:sz="0" w:space="0" w:color="auto"/>
        <w:right w:val="none" w:sz="0" w:space="0" w:color="auto"/>
      </w:divBdr>
    </w:div>
    <w:div w:id="480772751">
      <w:bodyDiv w:val="1"/>
      <w:marLeft w:val="0"/>
      <w:marRight w:val="0"/>
      <w:marTop w:val="0"/>
      <w:marBottom w:val="0"/>
      <w:divBdr>
        <w:top w:val="none" w:sz="0" w:space="0" w:color="auto"/>
        <w:left w:val="none" w:sz="0" w:space="0" w:color="auto"/>
        <w:bottom w:val="none" w:sz="0" w:space="0" w:color="auto"/>
        <w:right w:val="none" w:sz="0" w:space="0" w:color="auto"/>
      </w:divBdr>
    </w:div>
    <w:div w:id="485249171">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14150282">
      <w:bodyDiv w:val="1"/>
      <w:marLeft w:val="0"/>
      <w:marRight w:val="0"/>
      <w:marTop w:val="0"/>
      <w:marBottom w:val="0"/>
      <w:divBdr>
        <w:top w:val="none" w:sz="0" w:space="0" w:color="auto"/>
        <w:left w:val="none" w:sz="0" w:space="0" w:color="auto"/>
        <w:bottom w:val="none" w:sz="0" w:space="0" w:color="auto"/>
        <w:right w:val="none" w:sz="0" w:space="0" w:color="auto"/>
      </w:divBdr>
    </w:div>
    <w:div w:id="523442993">
      <w:bodyDiv w:val="1"/>
      <w:marLeft w:val="0"/>
      <w:marRight w:val="0"/>
      <w:marTop w:val="0"/>
      <w:marBottom w:val="0"/>
      <w:divBdr>
        <w:top w:val="none" w:sz="0" w:space="0" w:color="auto"/>
        <w:left w:val="none" w:sz="0" w:space="0" w:color="auto"/>
        <w:bottom w:val="none" w:sz="0" w:space="0" w:color="auto"/>
        <w:right w:val="none" w:sz="0" w:space="0" w:color="auto"/>
      </w:divBdr>
    </w:div>
    <w:div w:id="537742003">
      <w:bodyDiv w:val="1"/>
      <w:marLeft w:val="0"/>
      <w:marRight w:val="0"/>
      <w:marTop w:val="0"/>
      <w:marBottom w:val="0"/>
      <w:divBdr>
        <w:top w:val="none" w:sz="0" w:space="0" w:color="auto"/>
        <w:left w:val="none" w:sz="0" w:space="0" w:color="auto"/>
        <w:bottom w:val="none" w:sz="0" w:space="0" w:color="auto"/>
        <w:right w:val="none" w:sz="0" w:space="0" w:color="auto"/>
      </w:divBdr>
    </w:div>
    <w:div w:id="567885016">
      <w:bodyDiv w:val="1"/>
      <w:marLeft w:val="0"/>
      <w:marRight w:val="0"/>
      <w:marTop w:val="0"/>
      <w:marBottom w:val="0"/>
      <w:divBdr>
        <w:top w:val="none" w:sz="0" w:space="0" w:color="auto"/>
        <w:left w:val="none" w:sz="0" w:space="0" w:color="auto"/>
        <w:bottom w:val="none" w:sz="0" w:space="0" w:color="auto"/>
        <w:right w:val="none" w:sz="0" w:space="0" w:color="auto"/>
      </w:divBdr>
    </w:div>
    <w:div w:id="579877396">
      <w:bodyDiv w:val="1"/>
      <w:marLeft w:val="0"/>
      <w:marRight w:val="0"/>
      <w:marTop w:val="0"/>
      <w:marBottom w:val="0"/>
      <w:divBdr>
        <w:top w:val="none" w:sz="0" w:space="0" w:color="auto"/>
        <w:left w:val="none" w:sz="0" w:space="0" w:color="auto"/>
        <w:bottom w:val="none" w:sz="0" w:space="0" w:color="auto"/>
        <w:right w:val="none" w:sz="0" w:space="0" w:color="auto"/>
      </w:divBdr>
    </w:div>
    <w:div w:id="581912951">
      <w:bodyDiv w:val="1"/>
      <w:marLeft w:val="0"/>
      <w:marRight w:val="0"/>
      <w:marTop w:val="0"/>
      <w:marBottom w:val="0"/>
      <w:divBdr>
        <w:top w:val="none" w:sz="0" w:space="0" w:color="auto"/>
        <w:left w:val="none" w:sz="0" w:space="0" w:color="auto"/>
        <w:bottom w:val="none" w:sz="0" w:space="0" w:color="auto"/>
        <w:right w:val="none" w:sz="0" w:space="0" w:color="auto"/>
      </w:divBdr>
    </w:div>
    <w:div w:id="596332810">
      <w:bodyDiv w:val="1"/>
      <w:marLeft w:val="0"/>
      <w:marRight w:val="0"/>
      <w:marTop w:val="0"/>
      <w:marBottom w:val="0"/>
      <w:divBdr>
        <w:top w:val="none" w:sz="0" w:space="0" w:color="auto"/>
        <w:left w:val="none" w:sz="0" w:space="0" w:color="auto"/>
        <w:bottom w:val="none" w:sz="0" w:space="0" w:color="auto"/>
        <w:right w:val="none" w:sz="0" w:space="0" w:color="auto"/>
      </w:divBdr>
    </w:div>
    <w:div w:id="602686544">
      <w:bodyDiv w:val="1"/>
      <w:marLeft w:val="0"/>
      <w:marRight w:val="0"/>
      <w:marTop w:val="0"/>
      <w:marBottom w:val="0"/>
      <w:divBdr>
        <w:top w:val="none" w:sz="0" w:space="0" w:color="auto"/>
        <w:left w:val="none" w:sz="0" w:space="0" w:color="auto"/>
        <w:bottom w:val="none" w:sz="0" w:space="0" w:color="auto"/>
        <w:right w:val="none" w:sz="0" w:space="0" w:color="auto"/>
      </w:divBdr>
    </w:div>
    <w:div w:id="606349870">
      <w:bodyDiv w:val="1"/>
      <w:marLeft w:val="0"/>
      <w:marRight w:val="0"/>
      <w:marTop w:val="0"/>
      <w:marBottom w:val="0"/>
      <w:divBdr>
        <w:top w:val="none" w:sz="0" w:space="0" w:color="auto"/>
        <w:left w:val="none" w:sz="0" w:space="0" w:color="auto"/>
        <w:bottom w:val="none" w:sz="0" w:space="0" w:color="auto"/>
        <w:right w:val="none" w:sz="0" w:space="0" w:color="auto"/>
      </w:divBdr>
    </w:div>
    <w:div w:id="617881108">
      <w:bodyDiv w:val="1"/>
      <w:marLeft w:val="0"/>
      <w:marRight w:val="0"/>
      <w:marTop w:val="0"/>
      <w:marBottom w:val="0"/>
      <w:divBdr>
        <w:top w:val="none" w:sz="0" w:space="0" w:color="auto"/>
        <w:left w:val="none" w:sz="0" w:space="0" w:color="auto"/>
        <w:bottom w:val="none" w:sz="0" w:space="0" w:color="auto"/>
        <w:right w:val="none" w:sz="0" w:space="0" w:color="auto"/>
      </w:divBdr>
    </w:div>
    <w:div w:id="618803817">
      <w:bodyDiv w:val="1"/>
      <w:marLeft w:val="0"/>
      <w:marRight w:val="0"/>
      <w:marTop w:val="0"/>
      <w:marBottom w:val="0"/>
      <w:divBdr>
        <w:top w:val="none" w:sz="0" w:space="0" w:color="auto"/>
        <w:left w:val="none" w:sz="0" w:space="0" w:color="auto"/>
        <w:bottom w:val="none" w:sz="0" w:space="0" w:color="auto"/>
        <w:right w:val="none" w:sz="0" w:space="0" w:color="auto"/>
      </w:divBdr>
    </w:div>
    <w:div w:id="624964761">
      <w:bodyDiv w:val="1"/>
      <w:marLeft w:val="0"/>
      <w:marRight w:val="0"/>
      <w:marTop w:val="0"/>
      <w:marBottom w:val="0"/>
      <w:divBdr>
        <w:top w:val="none" w:sz="0" w:space="0" w:color="auto"/>
        <w:left w:val="none" w:sz="0" w:space="0" w:color="auto"/>
        <w:bottom w:val="none" w:sz="0" w:space="0" w:color="auto"/>
        <w:right w:val="none" w:sz="0" w:space="0" w:color="auto"/>
      </w:divBdr>
    </w:div>
    <w:div w:id="638151556">
      <w:bodyDiv w:val="1"/>
      <w:marLeft w:val="0"/>
      <w:marRight w:val="0"/>
      <w:marTop w:val="0"/>
      <w:marBottom w:val="0"/>
      <w:divBdr>
        <w:top w:val="none" w:sz="0" w:space="0" w:color="auto"/>
        <w:left w:val="none" w:sz="0" w:space="0" w:color="auto"/>
        <w:bottom w:val="none" w:sz="0" w:space="0" w:color="auto"/>
        <w:right w:val="none" w:sz="0" w:space="0" w:color="auto"/>
      </w:divBdr>
    </w:div>
    <w:div w:id="64062095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1059253">
      <w:bodyDiv w:val="1"/>
      <w:marLeft w:val="0"/>
      <w:marRight w:val="0"/>
      <w:marTop w:val="0"/>
      <w:marBottom w:val="0"/>
      <w:divBdr>
        <w:top w:val="none" w:sz="0" w:space="0" w:color="auto"/>
        <w:left w:val="none" w:sz="0" w:space="0" w:color="auto"/>
        <w:bottom w:val="none" w:sz="0" w:space="0" w:color="auto"/>
        <w:right w:val="none" w:sz="0" w:space="0" w:color="auto"/>
      </w:divBdr>
    </w:div>
    <w:div w:id="67079199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36173258">
      <w:bodyDiv w:val="1"/>
      <w:marLeft w:val="0"/>
      <w:marRight w:val="0"/>
      <w:marTop w:val="0"/>
      <w:marBottom w:val="0"/>
      <w:divBdr>
        <w:top w:val="none" w:sz="0" w:space="0" w:color="auto"/>
        <w:left w:val="none" w:sz="0" w:space="0" w:color="auto"/>
        <w:bottom w:val="none" w:sz="0" w:space="0" w:color="auto"/>
        <w:right w:val="none" w:sz="0" w:space="0" w:color="auto"/>
      </w:divBdr>
    </w:div>
    <w:div w:id="739451068">
      <w:bodyDiv w:val="1"/>
      <w:marLeft w:val="0"/>
      <w:marRight w:val="0"/>
      <w:marTop w:val="0"/>
      <w:marBottom w:val="0"/>
      <w:divBdr>
        <w:top w:val="none" w:sz="0" w:space="0" w:color="auto"/>
        <w:left w:val="none" w:sz="0" w:space="0" w:color="auto"/>
        <w:bottom w:val="none" w:sz="0" w:space="0" w:color="auto"/>
        <w:right w:val="none" w:sz="0" w:space="0" w:color="auto"/>
      </w:divBdr>
    </w:div>
    <w:div w:id="743837939">
      <w:bodyDiv w:val="1"/>
      <w:marLeft w:val="0"/>
      <w:marRight w:val="0"/>
      <w:marTop w:val="0"/>
      <w:marBottom w:val="0"/>
      <w:divBdr>
        <w:top w:val="none" w:sz="0" w:space="0" w:color="auto"/>
        <w:left w:val="none" w:sz="0" w:space="0" w:color="auto"/>
        <w:bottom w:val="none" w:sz="0" w:space="0" w:color="auto"/>
        <w:right w:val="none" w:sz="0" w:space="0" w:color="auto"/>
      </w:divBdr>
    </w:div>
    <w:div w:id="776368859">
      <w:bodyDiv w:val="1"/>
      <w:marLeft w:val="0"/>
      <w:marRight w:val="0"/>
      <w:marTop w:val="0"/>
      <w:marBottom w:val="0"/>
      <w:divBdr>
        <w:top w:val="none" w:sz="0" w:space="0" w:color="auto"/>
        <w:left w:val="none" w:sz="0" w:space="0" w:color="auto"/>
        <w:bottom w:val="none" w:sz="0" w:space="0" w:color="auto"/>
        <w:right w:val="none" w:sz="0" w:space="0" w:color="auto"/>
      </w:divBdr>
    </w:div>
    <w:div w:id="862476187">
      <w:bodyDiv w:val="1"/>
      <w:marLeft w:val="0"/>
      <w:marRight w:val="0"/>
      <w:marTop w:val="0"/>
      <w:marBottom w:val="0"/>
      <w:divBdr>
        <w:top w:val="none" w:sz="0" w:space="0" w:color="auto"/>
        <w:left w:val="none" w:sz="0" w:space="0" w:color="auto"/>
        <w:bottom w:val="none" w:sz="0" w:space="0" w:color="auto"/>
        <w:right w:val="none" w:sz="0" w:space="0" w:color="auto"/>
      </w:divBdr>
    </w:div>
    <w:div w:id="877011968">
      <w:bodyDiv w:val="1"/>
      <w:marLeft w:val="0"/>
      <w:marRight w:val="0"/>
      <w:marTop w:val="0"/>
      <w:marBottom w:val="0"/>
      <w:divBdr>
        <w:top w:val="none" w:sz="0" w:space="0" w:color="auto"/>
        <w:left w:val="none" w:sz="0" w:space="0" w:color="auto"/>
        <w:bottom w:val="none" w:sz="0" w:space="0" w:color="auto"/>
        <w:right w:val="none" w:sz="0" w:space="0" w:color="auto"/>
      </w:divBdr>
    </w:div>
    <w:div w:id="891845645">
      <w:bodyDiv w:val="1"/>
      <w:marLeft w:val="0"/>
      <w:marRight w:val="0"/>
      <w:marTop w:val="0"/>
      <w:marBottom w:val="0"/>
      <w:divBdr>
        <w:top w:val="none" w:sz="0" w:space="0" w:color="auto"/>
        <w:left w:val="none" w:sz="0" w:space="0" w:color="auto"/>
        <w:bottom w:val="none" w:sz="0" w:space="0" w:color="auto"/>
        <w:right w:val="none" w:sz="0" w:space="0" w:color="auto"/>
      </w:divBdr>
    </w:div>
    <w:div w:id="904488121">
      <w:bodyDiv w:val="1"/>
      <w:marLeft w:val="0"/>
      <w:marRight w:val="0"/>
      <w:marTop w:val="0"/>
      <w:marBottom w:val="0"/>
      <w:divBdr>
        <w:top w:val="none" w:sz="0" w:space="0" w:color="auto"/>
        <w:left w:val="none" w:sz="0" w:space="0" w:color="auto"/>
        <w:bottom w:val="none" w:sz="0" w:space="0" w:color="auto"/>
        <w:right w:val="none" w:sz="0" w:space="0" w:color="auto"/>
      </w:divBdr>
    </w:div>
    <w:div w:id="911278900">
      <w:bodyDiv w:val="1"/>
      <w:marLeft w:val="0"/>
      <w:marRight w:val="0"/>
      <w:marTop w:val="0"/>
      <w:marBottom w:val="0"/>
      <w:divBdr>
        <w:top w:val="none" w:sz="0" w:space="0" w:color="auto"/>
        <w:left w:val="none" w:sz="0" w:space="0" w:color="auto"/>
        <w:bottom w:val="none" w:sz="0" w:space="0" w:color="auto"/>
        <w:right w:val="none" w:sz="0" w:space="0" w:color="auto"/>
      </w:divBdr>
    </w:div>
    <w:div w:id="914586870">
      <w:bodyDiv w:val="1"/>
      <w:marLeft w:val="0"/>
      <w:marRight w:val="0"/>
      <w:marTop w:val="0"/>
      <w:marBottom w:val="0"/>
      <w:divBdr>
        <w:top w:val="none" w:sz="0" w:space="0" w:color="auto"/>
        <w:left w:val="none" w:sz="0" w:space="0" w:color="auto"/>
        <w:bottom w:val="none" w:sz="0" w:space="0" w:color="auto"/>
        <w:right w:val="none" w:sz="0" w:space="0" w:color="auto"/>
      </w:divBdr>
    </w:div>
    <w:div w:id="941956532">
      <w:bodyDiv w:val="1"/>
      <w:marLeft w:val="0"/>
      <w:marRight w:val="0"/>
      <w:marTop w:val="0"/>
      <w:marBottom w:val="0"/>
      <w:divBdr>
        <w:top w:val="none" w:sz="0" w:space="0" w:color="auto"/>
        <w:left w:val="none" w:sz="0" w:space="0" w:color="auto"/>
        <w:bottom w:val="none" w:sz="0" w:space="0" w:color="auto"/>
        <w:right w:val="none" w:sz="0" w:space="0" w:color="auto"/>
      </w:divBdr>
    </w:div>
    <w:div w:id="954799195">
      <w:bodyDiv w:val="1"/>
      <w:marLeft w:val="0"/>
      <w:marRight w:val="0"/>
      <w:marTop w:val="0"/>
      <w:marBottom w:val="0"/>
      <w:divBdr>
        <w:top w:val="none" w:sz="0" w:space="0" w:color="auto"/>
        <w:left w:val="none" w:sz="0" w:space="0" w:color="auto"/>
        <w:bottom w:val="none" w:sz="0" w:space="0" w:color="auto"/>
        <w:right w:val="none" w:sz="0" w:space="0" w:color="auto"/>
      </w:divBdr>
    </w:div>
    <w:div w:id="956374478">
      <w:bodyDiv w:val="1"/>
      <w:marLeft w:val="0"/>
      <w:marRight w:val="0"/>
      <w:marTop w:val="0"/>
      <w:marBottom w:val="0"/>
      <w:divBdr>
        <w:top w:val="none" w:sz="0" w:space="0" w:color="auto"/>
        <w:left w:val="none" w:sz="0" w:space="0" w:color="auto"/>
        <w:bottom w:val="none" w:sz="0" w:space="0" w:color="auto"/>
        <w:right w:val="none" w:sz="0" w:space="0" w:color="auto"/>
      </w:divBdr>
    </w:div>
    <w:div w:id="975375452">
      <w:bodyDiv w:val="1"/>
      <w:marLeft w:val="0"/>
      <w:marRight w:val="0"/>
      <w:marTop w:val="0"/>
      <w:marBottom w:val="0"/>
      <w:divBdr>
        <w:top w:val="none" w:sz="0" w:space="0" w:color="auto"/>
        <w:left w:val="none" w:sz="0" w:space="0" w:color="auto"/>
        <w:bottom w:val="none" w:sz="0" w:space="0" w:color="auto"/>
        <w:right w:val="none" w:sz="0" w:space="0" w:color="auto"/>
      </w:divBdr>
    </w:div>
    <w:div w:id="1002899559">
      <w:bodyDiv w:val="1"/>
      <w:marLeft w:val="0"/>
      <w:marRight w:val="0"/>
      <w:marTop w:val="0"/>
      <w:marBottom w:val="0"/>
      <w:divBdr>
        <w:top w:val="none" w:sz="0" w:space="0" w:color="auto"/>
        <w:left w:val="none" w:sz="0" w:space="0" w:color="auto"/>
        <w:bottom w:val="none" w:sz="0" w:space="0" w:color="auto"/>
        <w:right w:val="none" w:sz="0" w:space="0" w:color="auto"/>
      </w:divBdr>
    </w:div>
    <w:div w:id="1022590404">
      <w:bodyDiv w:val="1"/>
      <w:marLeft w:val="0"/>
      <w:marRight w:val="0"/>
      <w:marTop w:val="0"/>
      <w:marBottom w:val="0"/>
      <w:divBdr>
        <w:top w:val="none" w:sz="0" w:space="0" w:color="auto"/>
        <w:left w:val="none" w:sz="0" w:space="0" w:color="auto"/>
        <w:bottom w:val="none" w:sz="0" w:space="0" w:color="auto"/>
        <w:right w:val="none" w:sz="0" w:space="0" w:color="auto"/>
      </w:divBdr>
    </w:div>
    <w:div w:id="1023632262">
      <w:bodyDiv w:val="1"/>
      <w:marLeft w:val="0"/>
      <w:marRight w:val="0"/>
      <w:marTop w:val="0"/>
      <w:marBottom w:val="0"/>
      <w:divBdr>
        <w:top w:val="none" w:sz="0" w:space="0" w:color="auto"/>
        <w:left w:val="none" w:sz="0" w:space="0" w:color="auto"/>
        <w:bottom w:val="none" w:sz="0" w:space="0" w:color="auto"/>
        <w:right w:val="none" w:sz="0" w:space="0" w:color="auto"/>
      </w:divBdr>
    </w:div>
    <w:div w:id="1052846667">
      <w:bodyDiv w:val="1"/>
      <w:marLeft w:val="0"/>
      <w:marRight w:val="0"/>
      <w:marTop w:val="0"/>
      <w:marBottom w:val="0"/>
      <w:divBdr>
        <w:top w:val="none" w:sz="0" w:space="0" w:color="auto"/>
        <w:left w:val="none" w:sz="0" w:space="0" w:color="auto"/>
        <w:bottom w:val="none" w:sz="0" w:space="0" w:color="auto"/>
        <w:right w:val="none" w:sz="0" w:space="0" w:color="auto"/>
      </w:divBdr>
    </w:div>
    <w:div w:id="1056662890">
      <w:bodyDiv w:val="1"/>
      <w:marLeft w:val="0"/>
      <w:marRight w:val="0"/>
      <w:marTop w:val="0"/>
      <w:marBottom w:val="0"/>
      <w:divBdr>
        <w:top w:val="none" w:sz="0" w:space="0" w:color="auto"/>
        <w:left w:val="none" w:sz="0" w:space="0" w:color="auto"/>
        <w:bottom w:val="none" w:sz="0" w:space="0" w:color="auto"/>
        <w:right w:val="none" w:sz="0" w:space="0" w:color="auto"/>
      </w:divBdr>
    </w:div>
    <w:div w:id="1057777271">
      <w:bodyDiv w:val="1"/>
      <w:marLeft w:val="0"/>
      <w:marRight w:val="0"/>
      <w:marTop w:val="0"/>
      <w:marBottom w:val="0"/>
      <w:divBdr>
        <w:top w:val="none" w:sz="0" w:space="0" w:color="auto"/>
        <w:left w:val="none" w:sz="0" w:space="0" w:color="auto"/>
        <w:bottom w:val="none" w:sz="0" w:space="0" w:color="auto"/>
        <w:right w:val="none" w:sz="0" w:space="0" w:color="auto"/>
      </w:divBdr>
    </w:div>
    <w:div w:id="1073428261">
      <w:bodyDiv w:val="1"/>
      <w:marLeft w:val="0"/>
      <w:marRight w:val="0"/>
      <w:marTop w:val="0"/>
      <w:marBottom w:val="0"/>
      <w:divBdr>
        <w:top w:val="none" w:sz="0" w:space="0" w:color="auto"/>
        <w:left w:val="none" w:sz="0" w:space="0" w:color="auto"/>
        <w:bottom w:val="none" w:sz="0" w:space="0" w:color="auto"/>
        <w:right w:val="none" w:sz="0" w:space="0" w:color="auto"/>
      </w:divBdr>
    </w:div>
    <w:div w:id="1074158543">
      <w:bodyDiv w:val="1"/>
      <w:marLeft w:val="0"/>
      <w:marRight w:val="0"/>
      <w:marTop w:val="0"/>
      <w:marBottom w:val="0"/>
      <w:divBdr>
        <w:top w:val="none" w:sz="0" w:space="0" w:color="auto"/>
        <w:left w:val="none" w:sz="0" w:space="0" w:color="auto"/>
        <w:bottom w:val="none" w:sz="0" w:space="0" w:color="auto"/>
        <w:right w:val="none" w:sz="0" w:space="0" w:color="auto"/>
      </w:divBdr>
    </w:div>
    <w:div w:id="1078551358">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2973582">
      <w:bodyDiv w:val="1"/>
      <w:marLeft w:val="0"/>
      <w:marRight w:val="0"/>
      <w:marTop w:val="0"/>
      <w:marBottom w:val="0"/>
      <w:divBdr>
        <w:top w:val="none" w:sz="0" w:space="0" w:color="auto"/>
        <w:left w:val="none" w:sz="0" w:space="0" w:color="auto"/>
        <w:bottom w:val="none" w:sz="0" w:space="0" w:color="auto"/>
        <w:right w:val="none" w:sz="0" w:space="0" w:color="auto"/>
      </w:divBdr>
    </w:div>
    <w:div w:id="1093941747">
      <w:bodyDiv w:val="1"/>
      <w:marLeft w:val="0"/>
      <w:marRight w:val="0"/>
      <w:marTop w:val="0"/>
      <w:marBottom w:val="0"/>
      <w:divBdr>
        <w:top w:val="none" w:sz="0" w:space="0" w:color="auto"/>
        <w:left w:val="none" w:sz="0" w:space="0" w:color="auto"/>
        <w:bottom w:val="none" w:sz="0" w:space="0" w:color="auto"/>
        <w:right w:val="none" w:sz="0" w:space="0" w:color="auto"/>
      </w:divBdr>
    </w:div>
    <w:div w:id="1106002650">
      <w:bodyDiv w:val="1"/>
      <w:marLeft w:val="0"/>
      <w:marRight w:val="0"/>
      <w:marTop w:val="0"/>
      <w:marBottom w:val="0"/>
      <w:divBdr>
        <w:top w:val="none" w:sz="0" w:space="0" w:color="auto"/>
        <w:left w:val="none" w:sz="0" w:space="0" w:color="auto"/>
        <w:bottom w:val="none" w:sz="0" w:space="0" w:color="auto"/>
        <w:right w:val="none" w:sz="0" w:space="0" w:color="auto"/>
      </w:divBdr>
    </w:div>
    <w:div w:id="1109858607">
      <w:bodyDiv w:val="1"/>
      <w:marLeft w:val="0"/>
      <w:marRight w:val="0"/>
      <w:marTop w:val="0"/>
      <w:marBottom w:val="0"/>
      <w:divBdr>
        <w:top w:val="none" w:sz="0" w:space="0" w:color="auto"/>
        <w:left w:val="none" w:sz="0" w:space="0" w:color="auto"/>
        <w:bottom w:val="none" w:sz="0" w:space="0" w:color="auto"/>
        <w:right w:val="none" w:sz="0" w:space="0" w:color="auto"/>
      </w:divBdr>
    </w:div>
    <w:div w:id="1112171016">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24688246">
      <w:bodyDiv w:val="1"/>
      <w:marLeft w:val="0"/>
      <w:marRight w:val="0"/>
      <w:marTop w:val="0"/>
      <w:marBottom w:val="0"/>
      <w:divBdr>
        <w:top w:val="none" w:sz="0" w:space="0" w:color="auto"/>
        <w:left w:val="none" w:sz="0" w:space="0" w:color="auto"/>
        <w:bottom w:val="none" w:sz="0" w:space="0" w:color="auto"/>
        <w:right w:val="none" w:sz="0" w:space="0" w:color="auto"/>
      </w:divBdr>
    </w:div>
    <w:div w:id="1130365304">
      <w:bodyDiv w:val="1"/>
      <w:marLeft w:val="0"/>
      <w:marRight w:val="0"/>
      <w:marTop w:val="0"/>
      <w:marBottom w:val="0"/>
      <w:divBdr>
        <w:top w:val="none" w:sz="0" w:space="0" w:color="auto"/>
        <w:left w:val="none" w:sz="0" w:space="0" w:color="auto"/>
        <w:bottom w:val="none" w:sz="0" w:space="0" w:color="auto"/>
        <w:right w:val="none" w:sz="0" w:space="0" w:color="auto"/>
      </w:divBdr>
    </w:div>
    <w:div w:id="1153642922">
      <w:bodyDiv w:val="1"/>
      <w:marLeft w:val="0"/>
      <w:marRight w:val="0"/>
      <w:marTop w:val="0"/>
      <w:marBottom w:val="0"/>
      <w:divBdr>
        <w:top w:val="none" w:sz="0" w:space="0" w:color="auto"/>
        <w:left w:val="none" w:sz="0" w:space="0" w:color="auto"/>
        <w:bottom w:val="none" w:sz="0" w:space="0" w:color="auto"/>
        <w:right w:val="none" w:sz="0" w:space="0" w:color="auto"/>
      </w:divBdr>
    </w:div>
    <w:div w:id="1170101328">
      <w:bodyDiv w:val="1"/>
      <w:marLeft w:val="0"/>
      <w:marRight w:val="0"/>
      <w:marTop w:val="0"/>
      <w:marBottom w:val="0"/>
      <w:divBdr>
        <w:top w:val="none" w:sz="0" w:space="0" w:color="auto"/>
        <w:left w:val="none" w:sz="0" w:space="0" w:color="auto"/>
        <w:bottom w:val="none" w:sz="0" w:space="0" w:color="auto"/>
        <w:right w:val="none" w:sz="0" w:space="0" w:color="auto"/>
      </w:divBdr>
    </w:div>
    <w:div w:id="1176267035">
      <w:bodyDiv w:val="1"/>
      <w:marLeft w:val="0"/>
      <w:marRight w:val="0"/>
      <w:marTop w:val="0"/>
      <w:marBottom w:val="0"/>
      <w:divBdr>
        <w:top w:val="none" w:sz="0" w:space="0" w:color="auto"/>
        <w:left w:val="none" w:sz="0" w:space="0" w:color="auto"/>
        <w:bottom w:val="none" w:sz="0" w:space="0" w:color="auto"/>
        <w:right w:val="none" w:sz="0" w:space="0" w:color="auto"/>
      </w:divBdr>
    </w:div>
    <w:div w:id="1184708211">
      <w:bodyDiv w:val="1"/>
      <w:marLeft w:val="0"/>
      <w:marRight w:val="0"/>
      <w:marTop w:val="0"/>
      <w:marBottom w:val="0"/>
      <w:divBdr>
        <w:top w:val="none" w:sz="0" w:space="0" w:color="auto"/>
        <w:left w:val="none" w:sz="0" w:space="0" w:color="auto"/>
        <w:bottom w:val="none" w:sz="0" w:space="0" w:color="auto"/>
        <w:right w:val="none" w:sz="0" w:space="0" w:color="auto"/>
      </w:divBdr>
    </w:div>
    <w:div w:id="119631372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16359499">
      <w:bodyDiv w:val="1"/>
      <w:marLeft w:val="0"/>
      <w:marRight w:val="0"/>
      <w:marTop w:val="0"/>
      <w:marBottom w:val="0"/>
      <w:divBdr>
        <w:top w:val="none" w:sz="0" w:space="0" w:color="auto"/>
        <w:left w:val="none" w:sz="0" w:space="0" w:color="auto"/>
        <w:bottom w:val="none" w:sz="0" w:space="0" w:color="auto"/>
        <w:right w:val="none" w:sz="0" w:space="0" w:color="auto"/>
      </w:divBdr>
    </w:div>
    <w:div w:id="1219586126">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75941502">
      <w:bodyDiv w:val="1"/>
      <w:marLeft w:val="0"/>
      <w:marRight w:val="0"/>
      <w:marTop w:val="0"/>
      <w:marBottom w:val="0"/>
      <w:divBdr>
        <w:top w:val="none" w:sz="0" w:space="0" w:color="auto"/>
        <w:left w:val="none" w:sz="0" w:space="0" w:color="auto"/>
        <w:bottom w:val="none" w:sz="0" w:space="0" w:color="auto"/>
        <w:right w:val="none" w:sz="0" w:space="0" w:color="auto"/>
      </w:divBdr>
    </w:div>
    <w:div w:id="1284263743">
      <w:bodyDiv w:val="1"/>
      <w:marLeft w:val="0"/>
      <w:marRight w:val="0"/>
      <w:marTop w:val="0"/>
      <w:marBottom w:val="0"/>
      <w:divBdr>
        <w:top w:val="none" w:sz="0" w:space="0" w:color="auto"/>
        <w:left w:val="none" w:sz="0" w:space="0" w:color="auto"/>
        <w:bottom w:val="none" w:sz="0" w:space="0" w:color="auto"/>
        <w:right w:val="none" w:sz="0" w:space="0" w:color="auto"/>
      </w:divBdr>
    </w:div>
    <w:div w:id="1304500867">
      <w:bodyDiv w:val="1"/>
      <w:marLeft w:val="0"/>
      <w:marRight w:val="0"/>
      <w:marTop w:val="0"/>
      <w:marBottom w:val="0"/>
      <w:divBdr>
        <w:top w:val="none" w:sz="0" w:space="0" w:color="auto"/>
        <w:left w:val="none" w:sz="0" w:space="0" w:color="auto"/>
        <w:bottom w:val="none" w:sz="0" w:space="0" w:color="auto"/>
        <w:right w:val="none" w:sz="0" w:space="0" w:color="auto"/>
      </w:divBdr>
    </w:div>
    <w:div w:id="1307778265">
      <w:bodyDiv w:val="1"/>
      <w:marLeft w:val="0"/>
      <w:marRight w:val="0"/>
      <w:marTop w:val="0"/>
      <w:marBottom w:val="0"/>
      <w:divBdr>
        <w:top w:val="none" w:sz="0" w:space="0" w:color="auto"/>
        <w:left w:val="none" w:sz="0" w:space="0" w:color="auto"/>
        <w:bottom w:val="none" w:sz="0" w:space="0" w:color="auto"/>
        <w:right w:val="none" w:sz="0" w:space="0" w:color="auto"/>
      </w:divBdr>
    </w:div>
    <w:div w:id="1309944313">
      <w:bodyDiv w:val="1"/>
      <w:marLeft w:val="0"/>
      <w:marRight w:val="0"/>
      <w:marTop w:val="0"/>
      <w:marBottom w:val="0"/>
      <w:divBdr>
        <w:top w:val="none" w:sz="0" w:space="0" w:color="auto"/>
        <w:left w:val="none" w:sz="0" w:space="0" w:color="auto"/>
        <w:bottom w:val="none" w:sz="0" w:space="0" w:color="auto"/>
        <w:right w:val="none" w:sz="0" w:space="0" w:color="auto"/>
      </w:divBdr>
    </w:div>
    <w:div w:id="1313287663">
      <w:bodyDiv w:val="1"/>
      <w:marLeft w:val="0"/>
      <w:marRight w:val="0"/>
      <w:marTop w:val="0"/>
      <w:marBottom w:val="0"/>
      <w:divBdr>
        <w:top w:val="none" w:sz="0" w:space="0" w:color="auto"/>
        <w:left w:val="none" w:sz="0" w:space="0" w:color="auto"/>
        <w:bottom w:val="none" w:sz="0" w:space="0" w:color="auto"/>
        <w:right w:val="none" w:sz="0" w:space="0" w:color="auto"/>
      </w:divBdr>
    </w:div>
    <w:div w:id="1349209578">
      <w:bodyDiv w:val="1"/>
      <w:marLeft w:val="0"/>
      <w:marRight w:val="0"/>
      <w:marTop w:val="0"/>
      <w:marBottom w:val="0"/>
      <w:divBdr>
        <w:top w:val="none" w:sz="0" w:space="0" w:color="auto"/>
        <w:left w:val="none" w:sz="0" w:space="0" w:color="auto"/>
        <w:bottom w:val="none" w:sz="0" w:space="0" w:color="auto"/>
        <w:right w:val="none" w:sz="0" w:space="0" w:color="auto"/>
      </w:divBdr>
    </w:div>
    <w:div w:id="1370034240">
      <w:bodyDiv w:val="1"/>
      <w:marLeft w:val="0"/>
      <w:marRight w:val="0"/>
      <w:marTop w:val="0"/>
      <w:marBottom w:val="0"/>
      <w:divBdr>
        <w:top w:val="none" w:sz="0" w:space="0" w:color="auto"/>
        <w:left w:val="none" w:sz="0" w:space="0" w:color="auto"/>
        <w:bottom w:val="none" w:sz="0" w:space="0" w:color="auto"/>
        <w:right w:val="none" w:sz="0" w:space="0" w:color="auto"/>
      </w:divBdr>
    </w:div>
    <w:div w:id="1403407170">
      <w:bodyDiv w:val="1"/>
      <w:marLeft w:val="0"/>
      <w:marRight w:val="0"/>
      <w:marTop w:val="0"/>
      <w:marBottom w:val="0"/>
      <w:divBdr>
        <w:top w:val="none" w:sz="0" w:space="0" w:color="auto"/>
        <w:left w:val="none" w:sz="0" w:space="0" w:color="auto"/>
        <w:bottom w:val="none" w:sz="0" w:space="0" w:color="auto"/>
        <w:right w:val="none" w:sz="0" w:space="0" w:color="auto"/>
      </w:divBdr>
    </w:div>
    <w:div w:id="1458841758">
      <w:bodyDiv w:val="1"/>
      <w:marLeft w:val="0"/>
      <w:marRight w:val="0"/>
      <w:marTop w:val="0"/>
      <w:marBottom w:val="0"/>
      <w:divBdr>
        <w:top w:val="none" w:sz="0" w:space="0" w:color="auto"/>
        <w:left w:val="none" w:sz="0" w:space="0" w:color="auto"/>
        <w:bottom w:val="none" w:sz="0" w:space="0" w:color="auto"/>
        <w:right w:val="none" w:sz="0" w:space="0" w:color="auto"/>
      </w:divBdr>
    </w:div>
    <w:div w:id="1462186301">
      <w:bodyDiv w:val="1"/>
      <w:marLeft w:val="0"/>
      <w:marRight w:val="0"/>
      <w:marTop w:val="0"/>
      <w:marBottom w:val="0"/>
      <w:divBdr>
        <w:top w:val="none" w:sz="0" w:space="0" w:color="auto"/>
        <w:left w:val="none" w:sz="0" w:space="0" w:color="auto"/>
        <w:bottom w:val="none" w:sz="0" w:space="0" w:color="auto"/>
        <w:right w:val="none" w:sz="0" w:space="0" w:color="auto"/>
      </w:divBdr>
    </w:div>
    <w:div w:id="148867104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13256330">
      <w:bodyDiv w:val="1"/>
      <w:marLeft w:val="0"/>
      <w:marRight w:val="0"/>
      <w:marTop w:val="0"/>
      <w:marBottom w:val="0"/>
      <w:divBdr>
        <w:top w:val="none" w:sz="0" w:space="0" w:color="auto"/>
        <w:left w:val="none" w:sz="0" w:space="0" w:color="auto"/>
        <w:bottom w:val="none" w:sz="0" w:space="0" w:color="auto"/>
        <w:right w:val="none" w:sz="0" w:space="0" w:color="auto"/>
      </w:divBdr>
    </w:div>
    <w:div w:id="1523788487">
      <w:bodyDiv w:val="1"/>
      <w:marLeft w:val="0"/>
      <w:marRight w:val="0"/>
      <w:marTop w:val="0"/>
      <w:marBottom w:val="0"/>
      <w:divBdr>
        <w:top w:val="none" w:sz="0" w:space="0" w:color="auto"/>
        <w:left w:val="none" w:sz="0" w:space="0" w:color="auto"/>
        <w:bottom w:val="none" w:sz="0" w:space="0" w:color="auto"/>
        <w:right w:val="none" w:sz="0" w:space="0" w:color="auto"/>
      </w:divBdr>
    </w:div>
    <w:div w:id="1532455888">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64098167">
      <w:bodyDiv w:val="1"/>
      <w:marLeft w:val="0"/>
      <w:marRight w:val="0"/>
      <w:marTop w:val="0"/>
      <w:marBottom w:val="0"/>
      <w:divBdr>
        <w:top w:val="none" w:sz="0" w:space="0" w:color="auto"/>
        <w:left w:val="none" w:sz="0" w:space="0" w:color="auto"/>
        <w:bottom w:val="none" w:sz="0" w:space="0" w:color="auto"/>
        <w:right w:val="none" w:sz="0" w:space="0" w:color="auto"/>
      </w:divBdr>
    </w:div>
    <w:div w:id="1593582525">
      <w:bodyDiv w:val="1"/>
      <w:marLeft w:val="0"/>
      <w:marRight w:val="0"/>
      <w:marTop w:val="0"/>
      <w:marBottom w:val="0"/>
      <w:divBdr>
        <w:top w:val="none" w:sz="0" w:space="0" w:color="auto"/>
        <w:left w:val="none" w:sz="0" w:space="0" w:color="auto"/>
        <w:bottom w:val="none" w:sz="0" w:space="0" w:color="auto"/>
        <w:right w:val="none" w:sz="0" w:space="0" w:color="auto"/>
      </w:divBdr>
    </w:div>
    <w:div w:id="160618373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17523301">
      <w:bodyDiv w:val="1"/>
      <w:marLeft w:val="0"/>
      <w:marRight w:val="0"/>
      <w:marTop w:val="0"/>
      <w:marBottom w:val="0"/>
      <w:divBdr>
        <w:top w:val="none" w:sz="0" w:space="0" w:color="auto"/>
        <w:left w:val="none" w:sz="0" w:space="0" w:color="auto"/>
        <w:bottom w:val="none" w:sz="0" w:space="0" w:color="auto"/>
        <w:right w:val="none" w:sz="0" w:space="0" w:color="auto"/>
      </w:divBdr>
    </w:div>
    <w:div w:id="1626617031">
      <w:bodyDiv w:val="1"/>
      <w:marLeft w:val="0"/>
      <w:marRight w:val="0"/>
      <w:marTop w:val="0"/>
      <w:marBottom w:val="0"/>
      <w:divBdr>
        <w:top w:val="none" w:sz="0" w:space="0" w:color="auto"/>
        <w:left w:val="none" w:sz="0" w:space="0" w:color="auto"/>
        <w:bottom w:val="none" w:sz="0" w:space="0" w:color="auto"/>
        <w:right w:val="none" w:sz="0" w:space="0" w:color="auto"/>
      </w:divBdr>
    </w:div>
    <w:div w:id="1679114908">
      <w:bodyDiv w:val="1"/>
      <w:marLeft w:val="0"/>
      <w:marRight w:val="0"/>
      <w:marTop w:val="0"/>
      <w:marBottom w:val="0"/>
      <w:divBdr>
        <w:top w:val="none" w:sz="0" w:space="0" w:color="auto"/>
        <w:left w:val="none" w:sz="0" w:space="0" w:color="auto"/>
        <w:bottom w:val="none" w:sz="0" w:space="0" w:color="auto"/>
        <w:right w:val="none" w:sz="0" w:space="0" w:color="auto"/>
      </w:divBdr>
    </w:div>
    <w:div w:id="1684504001">
      <w:bodyDiv w:val="1"/>
      <w:marLeft w:val="0"/>
      <w:marRight w:val="0"/>
      <w:marTop w:val="0"/>
      <w:marBottom w:val="0"/>
      <w:divBdr>
        <w:top w:val="none" w:sz="0" w:space="0" w:color="auto"/>
        <w:left w:val="none" w:sz="0" w:space="0" w:color="auto"/>
        <w:bottom w:val="none" w:sz="0" w:space="0" w:color="auto"/>
        <w:right w:val="none" w:sz="0" w:space="0" w:color="auto"/>
      </w:divBdr>
    </w:div>
    <w:div w:id="1693343224">
      <w:bodyDiv w:val="1"/>
      <w:marLeft w:val="0"/>
      <w:marRight w:val="0"/>
      <w:marTop w:val="0"/>
      <w:marBottom w:val="0"/>
      <w:divBdr>
        <w:top w:val="none" w:sz="0" w:space="0" w:color="auto"/>
        <w:left w:val="none" w:sz="0" w:space="0" w:color="auto"/>
        <w:bottom w:val="none" w:sz="0" w:space="0" w:color="auto"/>
        <w:right w:val="none" w:sz="0" w:space="0" w:color="auto"/>
      </w:divBdr>
    </w:div>
    <w:div w:id="1718117668">
      <w:bodyDiv w:val="1"/>
      <w:marLeft w:val="0"/>
      <w:marRight w:val="0"/>
      <w:marTop w:val="0"/>
      <w:marBottom w:val="0"/>
      <w:divBdr>
        <w:top w:val="none" w:sz="0" w:space="0" w:color="auto"/>
        <w:left w:val="none" w:sz="0" w:space="0" w:color="auto"/>
        <w:bottom w:val="none" w:sz="0" w:space="0" w:color="auto"/>
        <w:right w:val="none" w:sz="0" w:space="0" w:color="auto"/>
      </w:divBdr>
    </w:div>
    <w:div w:id="1719669253">
      <w:bodyDiv w:val="1"/>
      <w:marLeft w:val="0"/>
      <w:marRight w:val="0"/>
      <w:marTop w:val="0"/>
      <w:marBottom w:val="0"/>
      <w:divBdr>
        <w:top w:val="none" w:sz="0" w:space="0" w:color="auto"/>
        <w:left w:val="none" w:sz="0" w:space="0" w:color="auto"/>
        <w:bottom w:val="none" w:sz="0" w:space="0" w:color="auto"/>
        <w:right w:val="none" w:sz="0" w:space="0" w:color="auto"/>
      </w:divBdr>
    </w:div>
    <w:div w:id="1792749175">
      <w:bodyDiv w:val="1"/>
      <w:marLeft w:val="0"/>
      <w:marRight w:val="0"/>
      <w:marTop w:val="0"/>
      <w:marBottom w:val="0"/>
      <w:divBdr>
        <w:top w:val="none" w:sz="0" w:space="0" w:color="auto"/>
        <w:left w:val="none" w:sz="0" w:space="0" w:color="auto"/>
        <w:bottom w:val="none" w:sz="0" w:space="0" w:color="auto"/>
        <w:right w:val="none" w:sz="0" w:space="0" w:color="auto"/>
      </w:divBdr>
    </w:div>
    <w:div w:id="1805199390">
      <w:bodyDiv w:val="1"/>
      <w:marLeft w:val="0"/>
      <w:marRight w:val="0"/>
      <w:marTop w:val="0"/>
      <w:marBottom w:val="0"/>
      <w:divBdr>
        <w:top w:val="none" w:sz="0" w:space="0" w:color="auto"/>
        <w:left w:val="none" w:sz="0" w:space="0" w:color="auto"/>
        <w:bottom w:val="none" w:sz="0" w:space="0" w:color="auto"/>
        <w:right w:val="none" w:sz="0" w:space="0" w:color="auto"/>
      </w:divBdr>
    </w:div>
    <w:div w:id="1805387879">
      <w:bodyDiv w:val="1"/>
      <w:marLeft w:val="0"/>
      <w:marRight w:val="0"/>
      <w:marTop w:val="0"/>
      <w:marBottom w:val="0"/>
      <w:divBdr>
        <w:top w:val="none" w:sz="0" w:space="0" w:color="auto"/>
        <w:left w:val="none" w:sz="0" w:space="0" w:color="auto"/>
        <w:bottom w:val="none" w:sz="0" w:space="0" w:color="auto"/>
        <w:right w:val="none" w:sz="0" w:space="0" w:color="auto"/>
      </w:divBdr>
    </w:div>
    <w:div w:id="1810393538">
      <w:bodyDiv w:val="1"/>
      <w:marLeft w:val="0"/>
      <w:marRight w:val="0"/>
      <w:marTop w:val="0"/>
      <w:marBottom w:val="0"/>
      <w:divBdr>
        <w:top w:val="none" w:sz="0" w:space="0" w:color="auto"/>
        <w:left w:val="none" w:sz="0" w:space="0" w:color="auto"/>
        <w:bottom w:val="none" w:sz="0" w:space="0" w:color="auto"/>
        <w:right w:val="none" w:sz="0" w:space="0" w:color="auto"/>
      </w:divBdr>
    </w:div>
    <w:div w:id="1823697351">
      <w:bodyDiv w:val="1"/>
      <w:marLeft w:val="0"/>
      <w:marRight w:val="0"/>
      <w:marTop w:val="0"/>
      <w:marBottom w:val="0"/>
      <w:divBdr>
        <w:top w:val="none" w:sz="0" w:space="0" w:color="auto"/>
        <w:left w:val="none" w:sz="0" w:space="0" w:color="auto"/>
        <w:bottom w:val="none" w:sz="0" w:space="0" w:color="auto"/>
        <w:right w:val="none" w:sz="0" w:space="0" w:color="auto"/>
      </w:divBdr>
    </w:div>
    <w:div w:id="1836795186">
      <w:bodyDiv w:val="1"/>
      <w:marLeft w:val="0"/>
      <w:marRight w:val="0"/>
      <w:marTop w:val="0"/>
      <w:marBottom w:val="0"/>
      <w:divBdr>
        <w:top w:val="none" w:sz="0" w:space="0" w:color="auto"/>
        <w:left w:val="none" w:sz="0" w:space="0" w:color="auto"/>
        <w:bottom w:val="none" w:sz="0" w:space="0" w:color="auto"/>
        <w:right w:val="none" w:sz="0" w:space="0" w:color="auto"/>
      </w:divBdr>
    </w:div>
    <w:div w:id="1851410374">
      <w:bodyDiv w:val="1"/>
      <w:marLeft w:val="0"/>
      <w:marRight w:val="0"/>
      <w:marTop w:val="0"/>
      <w:marBottom w:val="0"/>
      <w:divBdr>
        <w:top w:val="none" w:sz="0" w:space="0" w:color="auto"/>
        <w:left w:val="none" w:sz="0" w:space="0" w:color="auto"/>
        <w:bottom w:val="none" w:sz="0" w:space="0" w:color="auto"/>
        <w:right w:val="none" w:sz="0" w:space="0" w:color="auto"/>
      </w:divBdr>
    </w:div>
    <w:div w:id="1856994849">
      <w:bodyDiv w:val="1"/>
      <w:marLeft w:val="0"/>
      <w:marRight w:val="0"/>
      <w:marTop w:val="0"/>
      <w:marBottom w:val="0"/>
      <w:divBdr>
        <w:top w:val="none" w:sz="0" w:space="0" w:color="auto"/>
        <w:left w:val="none" w:sz="0" w:space="0" w:color="auto"/>
        <w:bottom w:val="none" w:sz="0" w:space="0" w:color="auto"/>
        <w:right w:val="none" w:sz="0" w:space="0" w:color="auto"/>
      </w:divBdr>
    </w:div>
    <w:div w:id="1861582216">
      <w:bodyDiv w:val="1"/>
      <w:marLeft w:val="0"/>
      <w:marRight w:val="0"/>
      <w:marTop w:val="0"/>
      <w:marBottom w:val="0"/>
      <w:divBdr>
        <w:top w:val="none" w:sz="0" w:space="0" w:color="auto"/>
        <w:left w:val="none" w:sz="0" w:space="0" w:color="auto"/>
        <w:bottom w:val="none" w:sz="0" w:space="0" w:color="auto"/>
        <w:right w:val="none" w:sz="0" w:space="0" w:color="auto"/>
      </w:divBdr>
    </w:div>
    <w:div w:id="1871019663">
      <w:bodyDiv w:val="1"/>
      <w:marLeft w:val="0"/>
      <w:marRight w:val="0"/>
      <w:marTop w:val="0"/>
      <w:marBottom w:val="0"/>
      <w:divBdr>
        <w:top w:val="none" w:sz="0" w:space="0" w:color="auto"/>
        <w:left w:val="none" w:sz="0" w:space="0" w:color="auto"/>
        <w:bottom w:val="none" w:sz="0" w:space="0" w:color="auto"/>
        <w:right w:val="none" w:sz="0" w:space="0" w:color="auto"/>
      </w:divBdr>
    </w:div>
    <w:div w:id="1876770768">
      <w:bodyDiv w:val="1"/>
      <w:marLeft w:val="0"/>
      <w:marRight w:val="0"/>
      <w:marTop w:val="0"/>
      <w:marBottom w:val="0"/>
      <w:divBdr>
        <w:top w:val="none" w:sz="0" w:space="0" w:color="auto"/>
        <w:left w:val="none" w:sz="0" w:space="0" w:color="auto"/>
        <w:bottom w:val="none" w:sz="0" w:space="0" w:color="auto"/>
        <w:right w:val="none" w:sz="0" w:space="0" w:color="auto"/>
      </w:divBdr>
    </w:div>
    <w:div w:id="1881475168">
      <w:bodyDiv w:val="1"/>
      <w:marLeft w:val="0"/>
      <w:marRight w:val="0"/>
      <w:marTop w:val="0"/>
      <w:marBottom w:val="0"/>
      <w:divBdr>
        <w:top w:val="none" w:sz="0" w:space="0" w:color="auto"/>
        <w:left w:val="none" w:sz="0" w:space="0" w:color="auto"/>
        <w:bottom w:val="none" w:sz="0" w:space="0" w:color="auto"/>
        <w:right w:val="none" w:sz="0" w:space="0" w:color="auto"/>
      </w:divBdr>
    </w:div>
    <w:div w:id="1883201487">
      <w:bodyDiv w:val="1"/>
      <w:marLeft w:val="0"/>
      <w:marRight w:val="0"/>
      <w:marTop w:val="0"/>
      <w:marBottom w:val="0"/>
      <w:divBdr>
        <w:top w:val="none" w:sz="0" w:space="0" w:color="auto"/>
        <w:left w:val="none" w:sz="0" w:space="0" w:color="auto"/>
        <w:bottom w:val="none" w:sz="0" w:space="0" w:color="auto"/>
        <w:right w:val="none" w:sz="0" w:space="0" w:color="auto"/>
      </w:divBdr>
    </w:div>
    <w:div w:id="1903054652">
      <w:bodyDiv w:val="1"/>
      <w:marLeft w:val="0"/>
      <w:marRight w:val="0"/>
      <w:marTop w:val="0"/>
      <w:marBottom w:val="0"/>
      <w:divBdr>
        <w:top w:val="none" w:sz="0" w:space="0" w:color="auto"/>
        <w:left w:val="none" w:sz="0" w:space="0" w:color="auto"/>
        <w:bottom w:val="none" w:sz="0" w:space="0" w:color="auto"/>
        <w:right w:val="none" w:sz="0" w:space="0" w:color="auto"/>
      </w:divBdr>
    </w:div>
    <w:div w:id="1914392977">
      <w:bodyDiv w:val="1"/>
      <w:marLeft w:val="0"/>
      <w:marRight w:val="0"/>
      <w:marTop w:val="0"/>
      <w:marBottom w:val="0"/>
      <w:divBdr>
        <w:top w:val="none" w:sz="0" w:space="0" w:color="auto"/>
        <w:left w:val="none" w:sz="0" w:space="0" w:color="auto"/>
        <w:bottom w:val="none" w:sz="0" w:space="0" w:color="auto"/>
        <w:right w:val="none" w:sz="0" w:space="0" w:color="auto"/>
      </w:divBdr>
    </w:div>
    <w:div w:id="1930576178">
      <w:bodyDiv w:val="1"/>
      <w:marLeft w:val="0"/>
      <w:marRight w:val="0"/>
      <w:marTop w:val="0"/>
      <w:marBottom w:val="0"/>
      <w:divBdr>
        <w:top w:val="none" w:sz="0" w:space="0" w:color="auto"/>
        <w:left w:val="none" w:sz="0" w:space="0" w:color="auto"/>
        <w:bottom w:val="none" w:sz="0" w:space="0" w:color="auto"/>
        <w:right w:val="none" w:sz="0" w:space="0" w:color="auto"/>
      </w:divBdr>
    </w:div>
    <w:div w:id="1944678367">
      <w:bodyDiv w:val="1"/>
      <w:marLeft w:val="0"/>
      <w:marRight w:val="0"/>
      <w:marTop w:val="0"/>
      <w:marBottom w:val="0"/>
      <w:divBdr>
        <w:top w:val="none" w:sz="0" w:space="0" w:color="auto"/>
        <w:left w:val="none" w:sz="0" w:space="0" w:color="auto"/>
        <w:bottom w:val="none" w:sz="0" w:space="0" w:color="auto"/>
        <w:right w:val="none" w:sz="0" w:space="0" w:color="auto"/>
      </w:divBdr>
    </w:div>
    <w:div w:id="1952205248">
      <w:bodyDiv w:val="1"/>
      <w:marLeft w:val="0"/>
      <w:marRight w:val="0"/>
      <w:marTop w:val="0"/>
      <w:marBottom w:val="0"/>
      <w:divBdr>
        <w:top w:val="none" w:sz="0" w:space="0" w:color="auto"/>
        <w:left w:val="none" w:sz="0" w:space="0" w:color="auto"/>
        <w:bottom w:val="none" w:sz="0" w:space="0" w:color="auto"/>
        <w:right w:val="none" w:sz="0" w:space="0" w:color="auto"/>
      </w:divBdr>
    </w:div>
    <w:div w:id="1965505220">
      <w:bodyDiv w:val="1"/>
      <w:marLeft w:val="0"/>
      <w:marRight w:val="0"/>
      <w:marTop w:val="0"/>
      <w:marBottom w:val="0"/>
      <w:divBdr>
        <w:top w:val="none" w:sz="0" w:space="0" w:color="auto"/>
        <w:left w:val="none" w:sz="0" w:space="0" w:color="auto"/>
        <w:bottom w:val="none" w:sz="0" w:space="0" w:color="auto"/>
        <w:right w:val="none" w:sz="0" w:space="0" w:color="auto"/>
      </w:divBdr>
    </w:div>
    <w:div w:id="20094759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31907204">
      <w:bodyDiv w:val="1"/>
      <w:marLeft w:val="0"/>
      <w:marRight w:val="0"/>
      <w:marTop w:val="0"/>
      <w:marBottom w:val="0"/>
      <w:divBdr>
        <w:top w:val="none" w:sz="0" w:space="0" w:color="auto"/>
        <w:left w:val="none" w:sz="0" w:space="0" w:color="auto"/>
        <w:bottom w:val="none" w:sz="0" w:space="0" w:color="auto"/>
        <w:right w:val="none" w:sz="0" w:space="0" w:color="auto"/>
      </w:divBdr>
    </w:div>
    <w:div w:id="2031952270">
      <w:bodyDiv w:val="1"/>
      <w:marLeft w:val="0"/>
      <w:marRight w:val="0"/>
      <w:marTop w:val="0"/>
      <w:marBottom w:val="0"/>
      <w:divBdr>
        <w:top w:val="none" w:sz="0" w:space="0" w:color="auto"/>
        <w:left w:val="none" w:sz="0" w:space="0" w:color="auto"/>
        <w:bottom w:val="none" w:sz="0" w:space="0" w:color="auto"/>
        <w:right w:val="none" w:sz="0" w:space="0" w:color="auto"/>
      </w:divBdr>
    </w:div>
    <w:div w:id="2038315006">
      <w:bodyDiv w:val="1"/>
      <w:marLeft w:val="0"/>
      <w:marRight w:val="0"/>
      <w:marTop w:val="0"/>
      <w:marBottom w:val="0"/>
      <w:divBdr>
        <w:top w:val="none" w:sz="0" w:space="0" w:color="auto"/>
        <w:left w:val="none" w:sz="0" w:space="0" w:color="auto"/>
        <w:bottom w:val="none" w:sz="0" w:space="0" w:color="auto"/>
        <w:right w:val="none" w:sz="0" w:space="0" w:color="auto"/>
      </w:divBdr>
    </w:div>
    <w:div w:id="2056000126">
      <w:bodyDiv w:val="1"/>
      <w:marLeft w:val="0"/>
      <w:marRight w:val="0"/>
      <w:marTop w:val="0"/>
      <w:marBottom w:val="0"/>
      <w:divBdr>
        <w:top w:val="none" w:sz="0" w:space="0" w:color="auto"/>
        <w:left w:val="none" w:sz="0" w:space="0" w:color="auto"/>
        <w:bottom w:val="none" w:sz="0" w:space="0" w:color="auto"/>
        <w:right w:val="none" w:sz="0" w:space="0" w:color="auto"/>
      </w:divBdr>
    </w:div>
    <w:div w:id="2073262057">
      <w:bodyDiv w:val="1"/>
      <w:marLeft w:val="0"/>
      <w:marRight w:val="0"/>
      <w:marTop w:val="0"/>
      <w:marBottom w:val="0"/>
      <w:divBdr>
        <w:top w:val="none" w:sz="0" w:space="0" w:color="auto"/>
        <w:left w:val="none" w:sz="0" w:space="0" w:color="auto"/>
        <w:bottom w:val="none" w:sz="0" w:space="0" w:color="auto"/>
        <w:right w:val="none" w:sz="0" w:space="0" w:color="auto"/>
      </w:divBdr>
    </w:div>
    <w:div w:id="2075270881">
      <w:bodyDiv w:val="1"/>
      <w:marLeft w:val="0"/>
      <w:marRight w:val="0"/>
      <w:marTop w:val="0"/>
      <w:marBottom w:val="0"/>
      <w:divBdr>
        <w:top w:val="none" w:sz="0" w:space="0" w:color="auto"/>
        <w:left w:val="none" w:sz="0" w:space="0" w:color="auto"/>
        <w:bottom w:val="none" w:sz="0" w:space="0" w:color="auto"/>
        <w:right w:val="none" w:sz="0" w:space="0" w:color="auto"/>
      </w:divBdr>
    </w:div>
    <w:div w:id="2107189274">
      <w:bodyDiv w:val="1"/>
      <w:marLeft w:val="0"/>
      <w:marRight w:val="0"/>
      <w:marTop w:val="0"/>
      <w:marBottom w:val="0"/>
      <w:divBdr>
        <w:top w:val="none" w:sz="0" w:space="0" w:color="auto"/>
        <w:left w:val="none" w:sz="0" w:space="0" w:color="auto"/>
        <w:bottom w:val="none" w:sz="0" w:space="0" w:color="auto"/>
        <w:right w:val="none" w:sz="0" w:space="0" w:color="auto"/>
      </w:divBdr>
    </w:div>
    <w:div w:id="2110466867">
      <w:bodyDiv w:val="1"/>
      <w:marLeft w:val="0"/>
      <w:marRight w:val="0"/>
      <w:marTop w:val="0"/>
      <w:marBottom w:val="0"/>
      <w:divBdr>
        <w:top w:val="none" w:sz="0" w:space="0" w:color="auto"/>
        <w:left w:val="none" w:sz="0" w:space="0" w:color="auto"/>
        <w:bottom w:val="none" w:sz="0" w:space="0" w:color="auto"/>
        <w:right w:val="none" w:sz="0" w:space="0" w:color="auto"/>
      </w:divBdr>
    </w:div>
    <w:div w:id="2125465323">
      <w:bodyDiv w:val="1"/>
      <w:marLeft w:val="0"/>
      <w:marRight w:val="0"/>
      <w:marTop w:val="0"/>
      <w:marBottom w:val="0"/>
      <w:divBdr>
        <w:top w:val="none" w:sz="0" w:space="0" w:color="auto"/>
        <w:left w:val="none" w:sz="0" w:space="0" w:color="auto"/>
        <w:bottom w:val="none" w:sz="0" w:space="0" w:color="auto"/>
        <w:right w:val="none" w:sz="0" w:space="0" w:color="auto"/>
      </w:divBdr>
    </w:div>
    <w:div w:id="2139685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rojects.eclipse.org/projects/dt.aaspe" TargetMode="External"/><Relationship Id="rId13" Type="http://schemas.openxmlformats.org/officeDocument/2006/relationships/hyperlink" Target="https://www.mongodb.com/nosql-explained/nosql-vs-sql" TargetMode="External"/><Relationship Id="rId3" Type="http://schemas.openxmlformats.org/officeDocument/2006/relationships/hyperlink" Target="https://www.etmm-online.com/iot-basics-what-is-opc-ua-a-9be2f057ce7843b17843b2870298b591/" TargetMode="External"/><Relationship Id="rId7" Type="http://schemas.openxmlformats.org/officeDocument/2006/relationships/hyperlink" Target="https://www.zirous.com/2022/11/15/three-tier-architecture-approach-for-custom-applications-2/" TargetMode="External"/><Relationship Id="rId12" Type="http://schemas.openxmlformats.org/officeDocument/2006/relationships/hyperlink" Target="https://www.hostinger.com/tutorials/what-is-bootstrap/" TargetMode="External"/><Relationship Id="rId2" Type="http://schemas.openxmlformats.org/officeDocument/2006/relationships/hyperlink" Target="https://elearning.mechatronika.cool/blog/opc-unified-architecture-ucebny-text/" TargetMode="External"/><Relationship Id="rId1" Type="http://schemas.openxmlformats.org/officeDocument/2006/relationships/hyperlink" Target="https://www.techtarget.com/searcherp/definition/Industry-40" TargetMode="External"/><Relationship Id="rId6" Type="http://schemas.openxmlformats.org/officeDocument/2006/relationships/hyperlink" Target="https://www.interviewbit.com/blog/client-server-architecture/" TargetMode="External"/><Relationship Id="rId11" Type="http://schemas.openxmlformats.org/officeDocument/2006/relationships/hyperlink" Target="https://www.spaceotechnologies.com/blog/front-end-frameworks-comparison/" TargetMode="External"/><Relationship Id="rId5" Type="http://schemas.openxmlformats.org/officeDocument/2006/relationships/hyperlink" Target="https://reference.opcfoundation.org/Core/Part3/v104/docs/4" TargetMode="External"/><Relationship Id="rId10" Type="http://schemas.openxmlformats.org/officeDocument/2006/relationships/hyperlink" Target="https://existek.com/blog/top-front-end-frameworks-2021/" TargetMode="External"/><Relationship Id="rId4" Type="http://schemas.openxmlformats.org/officeDocument/2006/relationships/hyperlink" Target="https://www.opc-router.com/what-is-opc-ua/" TargetMode="External"/><Relationship Id="rId9" Type="http://schemas.openxmlformats.org/officeDocument/2006/relationships/hyperlink" Target="https://github.com/eclipse-aaspe/aaspe?tab=readme-ov-file" TargetMode="External"/><Relationship Id="rId14" Type="http://schemas.openxmlformats.org/officeDocument/2006/relationships/hyperlink" Target="https://www.technigo.io/explained/what-is-redux"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18/08/relationships/commentsExtensible" Target="commentsExtensible.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jpg"/><Relationship Id="rId63" Type="http://schemas.openxmlformats.org/officeDocument/2006/relationships/footer" Target="footer6.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9.jpe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1.pn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1.jp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glossaryDocument" Target="glossary/document.xml"/><Relationship Id="rId20" Type="http://schemas.microsoft.com/office/2016/09/relationships/commentsIds" Target="commentsIds.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kav\Downloads\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E67235448E4A8EA2F700A339A7A286"/>
        <w:category>
          <w:name w:val="General"/>
          <w:gallery w:val="placeholder"/>
        </w:category>
        <w:types>
          <w:type w:val="bbPlcHdr"/>
        </w:types>
        <w:behaviors>
          <w:behavior w:val="content"/>
        </w:behaviors>
        <w:guid w:val="{DDDE74AD-062F-4EE7-8989-081EE894E5C1}"/>
      </w:docPartPr>
      <w:docPartBody>
        <w:p w:rsidR="00EB451D" w:rsidRDefault="001F2AE1">
          <w:pPr>
            <w:pStyle w:val="67E67235448E4A8EA2F700A339A7A286"/>
          </w:pPr>
          <w:r w:rsidRPr="007938A0">
            <w:rPr>
              <w:color w:val="FF0000"/>
            </w:rPr>
            <w:t>Sem vložte evidenčné číslo</w:t>
          </w:r>
        </w:p>
      </w:docPartBody>
    </w:docPart>
    <w:docPart>
      <w:docPartPr>
        <w:name w:val="D01EC667F65041D9BEC922E88CD02874"/>
        <w:category>
          <w:name w:val="General"/>
          <w:gallery w:val="placeholder"/>
        </w:category>
        <w:types>
          <w:type w:val="bbPlcHdr"/>
        </w:types>
        <w:behaviors>
          <w:behavior w:val="content"/>
        </w:behaviors>
        <w:guid w:val="{E128BF53-5D71-4B9C-B008-E7B2AE091460}"/>
      </w:docPartPr>
      <w:docPartBody>
        <w:p w:rsidR="00EB451D" w:rsidRDefault="001F2AE1">
          <w:pPr>
            <w:pStyle w:val="D01EC667F65041D9BEC922E88CD02874"/>
          </w:pPr>
          <w:r w:rsidRPr="007938A0">
            <w:rPr>
              <w:color w:val="FF0000"/>
            </w:rPr>
            <w:t>Sem vložte evidenčné číslo</w:t>
          </w:r>
        </w:p>
      </w:docPartBody>
    </w:docPart>
    <w:docPart>
      <w:docPartPr>
        <w:name w:val="DEDCEC63F4D945E1977EC7F5259216BE"/>
        <w:category>
          <w:name w:val="General"/>
          <w:gallery w:val="placeholder"/>
        </w:category>
        <w:types>
          <w:type w:val="bbPlcHdr"/>
        </w:types>
        <w:behaviors>
          <w:behavior w:val="content"/>
        </w:behaviors>
        <w:guid w:val="{E0F19013-9620-47C7-8968-E7E7DE65AEEA}"/>
      </w:docPartPr>
      <w:docPartBody>
        <w:p w:rsidR="00EB451D" w:rsidRDefault="001F2AE1">
          <w:pPr>
            <w:pStyle w:val="DEDCEC63F4D945E1977EC7F5259216BE"/>
          </w:pPr>
          <w:r>
            <w:t>Študijný program</w:t>
          </w:r>
          <w:r w:rsidRPr="008C3053">
            <w:rPr>
              <w:rStyle w:val="Zstupntext"/>
            </w:rPr>
            <w:t xml:space="preserve"> </w:t>
          </w:r>
          <w:r>
            <w:rPr>
              <w:rStyle w:val="Zstupntext"/>
            </w:rPr>
            <w:t>:</w:t>
          </w:r>
        </w:p>
      </w:docPartBody>
    </w:docPart>
    <w:docPart>
      <w:docPartPr>
        <w:name w:val="71D0239B1EC84FA3BBF01C8AA8B9292B"/>
        <w:category>
          <w:name w:val="General"/>
          <w:gallery w:val="placeholder"/>
        </w:category>
        <w:types>
          <w:type w:val="bbPlcHdr"/>
        </w:types>
        <w:behaviors>
          <w:behavior w:val="content"/>
        </w:behaviors>
        <w:guid w:val="{BD414705-283B-4514-8A57-6F930CFC0029}"/>
      </w:docPartPr>
      <w:docPartBody>
        <w:p w:rsidR="00EB451D" w:rsidRDefault="001F2AE1">
          <w:pPr>
            <w:pStyle w:val="71D0239B1EC84FA3BBF01C8AA8B9292B"/>
          </w:pPr>
          <w:r w:rsidRPr="0061717F">
            <w:t>Aplikovaná informatika</w:t>
          </w:r>
        </w:p>
      </w:docPartBody>
    </w:docPart>
    <w:docPart>
      <w:docPartPr>
        <w:name w:val="0BB4A5E5285A4ABAAED2D29206360C10"/>
        <w:category>
          <w:name w:val="General"/>
          <w:gallery w:val="placeholder"/>
        </w:category>
        <w:types>
          <w:type w:val="bbPlcHdr"/>
        </w:types>
        <w:behaviors>
          <w:behavior w:val="content"/>
        </w:behaviors>
        <w:guid w:val="{0E29C2B6-6C13-4A09-B933-3CE26168C3F5}"/>
      </w:docPartPr>
      <w:docPartBody>
        <w:p w:rsidR="00EB451D" w:rsidRDefault="001F2AE1">
          <w:pPr>
            <w:pStyle w:val="0BB4A5E5285A4ABAAED2D29206360C10"/>
          </w:pPr>
          <w:r w:rsidRPr="0061717F">
            <w:t>Číslo študijného odboru:</w:t>
          </w:r>
        </w:p>
      </w:docPartBody>
    </w:docPart>
    <w:docPart>
      <w:docPartPr>
        <w:name w:val="AF49861641214528974FD43A1AD603D0"/>
        <w:category>
          <w:name w:val="General"/>
          <w:gallery w:val="placeholder"/>
        </w:category>
        <w:types>
          <w:type w:val="bbPlcHdr"/>
        </w:types>
        <w:behaviors>
          <w:behavior w:val="content"/>
        </w:behaviors>
        <w:guid w:val="{B7C48252-D9C0-4E5E-91BC-B94FDAB31411}"/>
      </w:docPartPr>
      <w:docPartBody>
        <w:p w:rsidR="00EB451D" w:rsidRDefault="001F2AE1">
          <w:pPr>
            <w:pStyle w:val="AF49861641214528974FD43A1AD603D0"/>
          </w:pPr>
          <w:r w:rsidRPr="0061717F">
            <w:t>2511</w:t>
          </w:r>
        </w:p>
      </w:docPartBody>
    </w:docPart>
    <w:docPart>
      <w:docPartPr>
        <w:name w:val="303C4B583AFE4311975E1503C3A39162"/>
        <w:category>
          <w:name w:val="General"/>
          <w:gallery w:val="placeholder"/>
        </w:category>
        <w:types>
          <w:type w:val="bbPlcHdr"/>
        </w:types>
        <w:behaviors>
          <w:behavior w:val="content"/>
        </w:behaviors>
        <w:guid w:val="{41F6A8D4-7A49-48C6-B2DB-9460BC0613DF}"/>
      </w:docPartPr>
      <w:docPartBody>
        <w:p w:rsidR="00EB451D" w:rsidRDefault="001F2AE1">
          <w:pPr>
            <w:pStyle w:val="303C4B583AFE4311975E1503C3A39162"/>
          </w:pPr>
          <w:r w:rsidRPr="0061717F">
            <w:t>Názov študijného odboru:</w:t>
          </w:r>
        </w:p>
      </w:docPartBody>
    </w:docPart>
    <w:docPart>
      <w:docPartPr>
        <w:name w:val="CDCC1653CE414D59A1E06323EDAC2748"/>
        <w:category>
          <w:name w:val="General"/>
          <w:gallery w:val="placeholder"/>
        </w:category>
        <w:types>
          <w:type w:val="bbPlcHdr"/>
        </w:types>
        <w:behaviors>
          <w:behavior w:val="content"/>
        </w:behaviors>
        <w:guid w:val="{88F737F0-81D3-45B3-8FF5-3FACCE020F42}"/>
      </w:docPartPr>
      <w:docPartBody>
        <w:p w:rsidR="00EB451D" w:rsidRDefault="001F2AE1">
          <w:pPr>
            <w:pStyle w:val="CDCC1653CE414D59A1E06323EDAC2748"/>
          </w:pPr>
          <w:r w:rsidRPr="0061717F">
            <w:t>9.2.9 Aplikovaná informatika</w:t>
          </w:r>
          <w:r w:rsidRPr="0061717F">
            <w:rPr>
              <w:rStyle w:val="Zstupntext"/>
            </w:rPr>
            <w:t xml:space="preserve"> </w:t>
          </w:r>
        </w:p>
      </w:docPartBody>
    </w:docPart>
    <w:docPart>
      <w:docPartPr>
        <w:name w:val="68FBE19C1E4949E5AC6A9E1AB28565AD"/>
        <w:category>
          <w:name w:val="General"/>
          <w:gallery w:val="placeholder"/>
        </w:category>
        <w:types>
          <w:type w:val="bbPlcHdr"/>
        </w:types>
        <w:behaviors>
          <w:behavior w:val="content"/>
        </w:behaviors>
        <w:guid w:val="{BBA25DA0-916F-4539-ACA3-C7A5C63DB86C}"/>
      </w:docPartPr>
      <w:docPartBody>
        <w:p w:rsidR="00EB451D" w:rsidRDefault="001F2AE1">
          <w:pPr>
            <w:pStyle w:val="68FBE19C1E4949E5AC6A9E1AB28565AD"/>
          </w:pPr>
          <w:r w:rsidRPr="0061717F">
            <w:t>Školiace pracovisko:</w:t>
          </w:r>
        </w:p>
      </w:docPartBody>
    </w:docPart>
    <w:docPart>
      <w:docPartPr>
        <w:name w:val="AC11D59261C14DEBB3BEB3ACF7924794"/>
        <w:category>
          <w:name w:val="General"/>
          <w:gallery w:val="placeholder"/>
        </w:category>
        <w:types>
          <w:type w:val="bbPlcHdr"/>
        </w:types>
        <w:behaviors>
          <w:behavior w:val="content"/>
        </w:behaviors>
        <w:guid w:val="{AD422C48-7752-4953-B433-805F6D02F8FC}"/>
      </w:docPartPr>
      <w:docPartBody>
        <w:p w:rsidR="00EB451D" w:rsidRDefault="001F2AE1">
          <w:pPr>
            <w:pStyle w:val="AC11D59261C14DEBB3BEB3ACF7924794"/>
          </w:pPr>
          <w:r w:rsidRPr="0061717F">
            <w:t>Ústav informatiky a matematiky</w:t>
          </w:r>
        </w:p>
      </w:docPartBody>
    </w:docPart>
    <w:docPart>
      <w:docPartPr>
        <w:name w:val="AD964FA578BF4826B60EEFD631106162"/>
        <w:category>
          <w:name w:val="General"/>
          <w:gallery w:val="placeholder"/>
        </w:category>
        <w:types>
          <w:type w:val="bbPlcHdr"/>
        </w:types>
        <w:behaviors>
          <w:behavior w:val="content"/>
        </w:behaviors>
        <w:guid w:val="{C2A2E2BD-8C8C-4B4B-9BB1-918E5677FCA7}"/>
      </w:docPartPr>
      <w:docPartBody>
        <w:p w:rsidR="00EB451D" w:rsidRDefault="001F2AE1">
          <w:pPr>
            <w:pStyle w:val="AD964FA578BF4826B60EEFD631106162"/>
          </w:pPr>
          <w:r w:rsidRPr="0061717F">
            <w:t>Vedúci záverečnej práce:</w:t>
          </w:r>
        </w:p>
      </w:docPartBody>
    </w:docPart>
    <w:docPart>
      <w:docPartPr>
        <w:name w:val="81A2D9907F1F43B7A5D2725F94F74D92"/>
        <w:category>
          <w:name w:val="General"/>
          <w:gallery w:val="placeholder"/>
        </w:category>
        <w:types>
          <w:type w:val="bbPlcHdr"/>
        </w:types>
        <w:behaviors>
          <w:behavior w:val="content"/>
        </w:behaviors>
        <w:guid w:val="{D997435B-010E-4E01-A5E1-A571A4D1A3AC}"/>
      </w:docPartPr>
      <w:docPartBody>
        <w:p w:rsidR="00EB451D" w:rsidRDefault="001F2AE1">
          <w:pPr>
            <w:pStyle w:val="81A2D9907F1F43B7A5D2725F94F74D92"/>
          </w:pPr>
          <w:r w:rsidRPr="007938A0">
            <w:rPr>
              <w:color w:val="FF0000"/>
            </w:rPr>
            <w:t>Meno vedúceho</w:t>
          </w:r>
        </w:p>
      </w:docPartBody>
    </w:docPart>
    <w:docPart>
      <w:docPartPr>
        <w:name w:val="95E29C18E28C4E4692B5A200E33FCB93"/>
        <w:category>
          <w:name w:val="General"/>
          <w:gallery w:val="placeholder"/>
        </w:category>
        <w:types>
          <w:type w:val="bbPlcHdr"/>
        </w:types>
        <w:behaviors>
          <w:behavior w:val="content"/>
        </w:behaviors>
        <w:guid w:val="{F7F9428B-8DF6-47B0-B592-4908FFDBCB66}"/>
      </w:docPartPr>
      <w:docPartBody>
        <w:p w:rsidR="00EB451D" w:rsidRDefault="001F2AE1">
          <w:pPr>
            <w:pStyle w:val="95E29C18E28C4E4692B5A200E33FCB93"/>
          </w:pPr>
          <w:r w:rsidRPr="00D52763">
            <w:t>Konzultant ak bol určený</w:t>
          </w:r>
          <w:r w:rsidRPr="001C4183">
            <w:t>:</w:t>
          </w:r>
        </w:p>
      </w:docPartBody>
    </w:docPart>
    <w:docPart>
      <w:docPartPr>
        <w:name w:val="8B9AD2F7437C49EAB40D19F52951714D"/>
        <w:category>
          <w:name w:val="General"/>
          <w:gallery w:val="placeholder"/>
        </w:category>
        <w:types>
          <w:type w:val="bbPlcHdr"/>
        </w:types>
        <w:behaviors>
          <w:behavior w:val="content"/>
        </w:behaviors>
        <w:guid w:val="{3DCAA262-1EC4-4CF8-A736-DC2A40C8D63F}"/>
      </w:docPartPr>
      <w:docPartBody>
        <w:p w:rsidR="00EB451D" w:rsidRDefault="001F2AE1">
          <w:pPr>
            <w:pStyle w:val="8B9AD2F7437C49EAB40D19F52951714D"/>
          </w:pPr>
          <w:r w:rsidRPr="008C3053">
            <w:rPr>
              <w:rStyle w:val="Zstupntext"/>
            </w:rPr>
            <w:t>Click here to enter text.</w:t>
          </w:r>
        </w:p>
      </w:docPartBody>
    </w:docPart>
    <w:docPart>
      <w:docPartPr>
        <w:name w:val="DF986B72DD4043D99BC0DE98660BD180"/>
        <w:category>
          <w:name w:val="General"/>
          <w:gallery w:val="placeholder"/>
        </w:category>
        <w:types>
          <w:type w:val="bbPlcHdr"/>
        </w:types>
        <w:behaviors>
          <w:behavior w:val="content"/>
        </w:behaviors>
        <w:guid w:val="{F750517F-83CA-4DDF-A4EC-021BA54EB1B5}"/>
      </w:docPartPr>
      <w:docPartBody>
        <w:p w:rsidR="00EB451D" w:rsidRDefault="001F2AE1">
          <w:pPr>
            <w:pStyle w:val="DF986B72DD4043D99BC0DE98660BD180"/>
          </w:pPr>
          <w:r>
            <w:rPr>
              <w:rStyle w:val="Nadpis1rovneChar"/>
            </w:rPr>
            <w:t>SÚHRN</w:t>
          </w:r>
        </w:p>
      </w:docPartBody>
    </w:docPart>
    <w:docPart>
      <w:docPartPr>
        <w:name w:val="8728E0CE28934EAEAF1210B6CF381E98"/>
        <w:category>
          <w:name w:val="General"/>
          <w:gallery w:val="placeholder"/>
        </w:category>
        <w:types>
          <w:type w:val="bbPlcHdr"/>
        </w:types>
        <w:behaviors>
          <w:behavior w:val="content"/>
        </w:behaviors>
        <w:guid w:val="{D934312D-9AEA-4294-865A-00CE57811C73}"/>
      </w:docPartPr>
      <w:docPartBody>
        <w:p w:rsidR="00EB451D" w:rsidRPr="00642CC1" w:rsidRDefault="001F2AE1" w:rsidP="001F2AE1">
          <w:pPr>
            <w:pStyle w:val="Zakladny"/>
          </w:pPr>
          <w:r w:rsidRPr="00642CC1">
            <w:t>SLOVENSKÁ TECHNICKÁ UNIVERZITA V BRATISLAVE</w:t>
          </w:r>
        </w:p>
        <w:p w:rsidR="00EB451D" w:rsidRDefault="001F2AE1">
          <w:pPr>
            <w:pStyle w:val="8728E0CE28934EAEAF1210B6CF381E98"/>
          </w:pPr>
          <w:r w:rsidRPr="00642CC1">
            <w:t>FAKULTA ELEKTROTECHNIKY A</w:t>
          </w:r>
          <w:r>
            <w:t> </w:t>
          </w:r>
          <w:r w:rsidRPr="00642CC1">
            <w:t>INFORMATIKY</w:t>
          </w:r>
        </w:p>
      </w:docPartBody>
    </w:docPart>
    <w:docPart>
      <w:docPartPr>
        <w:name w:val="71F3233851624F6F98CB0EB1AD593DFF"/>
        <w:category>
          <w:name w:val="General"/>
          <w:gallery w:val="placeholder"/>
        </w:category>
        <w:types>
          <w:type w:val="bbPlcHdr"/>
        </w:types>
        <w:behaviors>
          <w:behavior w:val="content"/>
        </w:behaviors>
        <w:guid w:val="{6BF16F9D-FA70-4DA7-9B8D-0BE5C79C53A7}"/>
      </w:docPartPr>
      <w:docPartBody>
        <w:p w:rsidR="00EB451D" w:rsidRDefault="001F2AE1">
          <w:pPr>
            <w:pStyle w:val="71F3233851624F6F98CB0EB1AD593DFF"/>
          </w:pPr>
          <w:r>
            <w:t>Študijný program</w:t>
          </w:r>
          <w:r w:rsidRPr="008C3053">
            <w:rPr>
              <w:rStyle w:val="Zstupntext"/>
            </w:rPr>
            <w:t xml:space="preserve"> </w:t>
          </w:r>
          <w:r>
            <w:rPr>
              <w:rStyle w:val="Zstupntext"/>
            </w:rPr>
            <w:t>:</w:t>
          </w:r>
        </w:p>
      </w:docPartBody>
    </w:docPart>
    <w:docPart>
      <w:docPartPr>
        <w:name w:val="7906A9BD53784B39A4D9C66F907F4DCE"/>
        <w:category>
          <w:name w:val="General"/>
          <w:gallery w:val="placeholder"/>
        </w:category>
        <w:types>
          <w:type w:val="bbPlcHdr"/>
        </w:types>
        <w:behaviors>
          <w:behavior w:val="content"/>
        </w:behaviors>
        <w:guid w:val="{B40864CF-0926-4A6B-9255-2B89845048BD}"/>
      </w:docPartPr>
      <w:docPartBody>
        <w:p w:rsidR="00EB451D" w:rsidRDefault="001F2AE1">
          <w:pPr>
            <w:pStyle w:val="7906A9BD53784B39A4D9C66F907F4DCE"/>
          </w:pPr>
          <w:r w:rsidRPr="0061717F">
            <w:t>Aplikovaná informatika</w:t>
          </w:r>
        </w:p>
      </w:docPartBody>
    </w:docPart>
    <w:docPart>
      <w:docPartPr>
        <w:name w:val="3D3F856052FC4675B3B372B8102DE8F0"/>
        <w:category>
          <w:name w:val="General"/>
          <w:gallery w:val="placeholder"/>
        </w:category>
        <w:types>
          <w:type w:val="bbPlcHdr"/>
        </w:types>
        <w:behaviors>
          <w:behavior w:val="content"/>
        </w:behaviors>
        <w:guid w:val="{425D9F3C-9984-4255-80C1-16CB1BAE67AD}"/>
      </w:docPartPr>
      <w:docPartBody>
        <w:p w:rsidR="00EB451D" w:rsidRDefault="001F2AE1">
          <w:pPr>
            <w:pStyle w:val="3D3F856052FC4675B3B372B8102DE8F0"/>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9C5824131DC248FCAA51AEB8DFA9934B"/>
        <w:category>
          <w:name w:val="General"/>
          <w:gallery w:val="placeholder"/>
        </w:category>
        <w:types>
          <w:type w:val="bbPlcHdr"/>
        </w:types>
        <w:behaviors>
          <w:behavior w:val="content"/>
        </w:behaviors>
        <w:guid w:val="{5821FAF0-58E6-491F-BA63-46968742BA9F}"/>
      </w:docPartPr>
      <w:docPartBody>
        <w:p w:rsidR="00EB451D" w:rsidRDefault="001F2AE1">
          <w:pPr>
            <w:pStyle w:val="9C5824131DC248FCAA51AEB8DFA9934B"/>
          </w:pPr>
          <w:r w:rsidRPr="00E66E98">
            <w:t>Kľúčové slová:</w:t>
          </w:r>
          <w:r>
            <w:tab/>
          </w:r>
        </w:p>
      </w:docPartBody>
    </w:docPart>
    <w:docPart>
      <w:docPartPr>
        <w:name w:val="80AB9D688D0940CE8A902C68883631B0"/>
        <w:category>
          <w:name w:val="General"/>
          <w:gallery w:val="placeholder"/>
        </w:category>
        <w:types>
          <w:type w:val="bbPlcHdr"/>
        </w:types>
        <w:behaviors>
          <w:behavior w:val="content"/>
        </w:behaviors>
        <w:guid w:val="{19CF2587-1898-4FCA-97C6-32912E055A8D}"/>
      </w:docPartPr>
      <w:docPartBody>
        <w:p w:rsidR="00EB451D" w:rsidRDefault="001F2AE1">
          <w:pPr>
            <w:pStyle w:val="80AB9D688D0940CE8A902C68883631B0"/>
          </w:pPr>
          <w:r w:rsidRPr="007938A0">
            <w:rPr>
              <w:color w:val="FF0000"/>
            </w:rPr>
            <w:t>Sem vložte 3 - 5 kľúčových slov</w:t>
          </w:r>
        </w:p>
      </w:docPartBody>
    </w:docPart>
    <w:docPart>
      <w:docPartPr>
        <w:name w:val="8F4129E2AFEB4E6EB1A21DFF3BFB6D70"/>
        <w:category>
          <w:name w:val="General"/>
          <w:gallery w:val="placeholder"/>
        </w:category>
        <w:types>
          <w:type w:val="bbPlcHdr"/>
        </w:types>
        <w:behaviors>
          <w:behavior w:val="content"/>
        </w:behaviors>
        <w:guid w:val="{48153CE2-3BDA-47E3-B335-C7D02062D395}"/>
      </w:docPartPr>
      <w:docPartBody>
        <w:p w:rsidR="00EB451D" w:rsidRDefault="001F2AE1">
          <w:pPr>
            <w:pStyle w:val="8F4129E2AFEB4E6EB1A21DFF3BFB6D70"/>
          </w:pPr>
          <w:r w:rsidRPr="008C3053">
            <w:rPr>
              <w:rStyle w:val="Zstupntext"/>
            </w:rPr>
            <w:t>Click here to enter text.</w:t>
          </w:r>
        </w:p>
      </w:docPartBody>
    </w:docPart>
    <w:docPart>
      <w:docPartPr>
        <w:name w:val="1AD6D871E90147F0B93BC31D7C9F26DD"/>
        <w:category>
          <w:name w:val="General"/>
          <w:gallery w:val="placeholder"/>
        </w:category>
        <w:types>
          <w:type w:val="bbPlcHdr"/>
        </w:types>
        <w:behaviors>
          <w:behavior w:val="content"/>
        </w:behaviors>
        <w:guid w:val="{4852E188-5AC6-41D4-AE77-168F6BC794B6}"/>
      </w:docPartPr>
      <w:docPartBody>
        <w:p w:rsidR="00EB451D" w:rsidRDefault="001F2AE1">
          <w:pPr>
            <w:pStyle w:val="1AD6D871E90147F0B93BC31D7C9F26DD"/>
          </w:pPr>
          <w:r>
            <w:rPr>
              <w:rStyle w:val="Nadpis1rovneChar"/>
            </w:rPr>
            <w:t>ABSTRACT</w:t>
          </w:r>
        </w:p>
      </w:docPartBody>
    </w:docPart>
    <w:docPart>
      <w:docPartPr>
        <w:name w:val="DAF1493FBD8047A28F07BAE5B1027075"/>
        <w:category>
          <w:name w:val="General"/>
          <w:gallery w:val="placeholder"/>
        </w:category>
        <w:types>
          <w:type w:val="bbPlcHdr"/>
        </w:types>
        <w:behaviors>
          <w:behavior w:val="content"/>
        </w:behaviors>
        <w:guid w:val="{61E465C0-5993-4A70-8730-D403E567EAF3}"/>
      </w:docPartPr>
      <w:docPartBody>
        <w:p w:rsidR="00EB451D" w:rsidRDefault="001F2AE1" w:rsidP="001F2AE1">
          <w:pPr>
            <w:pStyle w:val="Zakladny"/>
            <w:ind w:left="454" w:firstLine="0"/>
          </w:pPr>
          <w:r>
            <w:t>SLOVAK UNIVERSITY OF TECHNOLOGY IN BRATISLAVA</w:t>
          </w:r>
        </w:p>
        <w:p w:rsidR="00EB451D" w:rsidRDefault="001F2AE1">
          <w:pPr>
            <w:pStyle w:val="DAF1493FBD8047A28F07BAE5B1027075"/>
          </w:pPr>
          <w:r>
            <w:t>FACULTY OF ELECTRICAL ENGINEERING AND INFORMA</w:t>
          </w:r>
          <w:r w:rsidRPr="00803E9E">
            <w:t>TION TECHNOLOGY</w:t>
          </w:r>
          <w:r>
            <w:t xml:space="preserve"> </w:t>
          </w:r>
        </w:p>
      </w:docPartBody>
    </w:docPart>
    <w:docPart>
      <w:docPartPr>
        <w:name w:val="F58B04BE61344BACA842BE9BBA968610"/>
        <w:category>
          <w:name w:val="General"/>
          <w:gallery w:val="placeholder"/>
        </w:category>
        <w:types>
          <w:type w:val="bbPlcHdr"/>
        </w:types>
        <w:behaviors>
          <w:behavior w:val="content"/>
        </w:behaviors>
        <w:guid w:val="{6514BF2E-6C16-4A41-AA0E-3757AF24BBBE}"/>
      </w:docPartPr>
      <w:docPartBody>
        <w:p w:rsidR="00EB451D" w:rsidRDefault="001F2AE1">
          <w:pPr>
            <w:pStyle w:val="F58B04BE61344BACA842BE9BBA968610"/>
          </w:pPr>
          <w:r w:rsidRPr="00803E9E">
            <w:t xml:space="preserve">Study Programme: </w:t>
          </w:r>
        </w:p>
      </w:docPartBody>
    </w:docPart>
    <w:docPart>
      <w:docPartPr>
        <w:name w:val="C4FFB3F273CF4DA1AA37998744688E0D"/>
        <w:category>
          <w:name w:val="General"/>
          <w:gallery w:val="placeholder"/>
        </w:category>
        <w:types>
          <w:type w:val="bbPlcHdr"/>
        </w:types>
        <w:behaviors>
          <w:behavior w:val="content"/>
        </w:behaviors>
        <w:guid w:val="{EFA8CEC4-540D-4F0C-A0E5-297CB0EB6AFC}"/>
      </w:docPartPr>
      <w:docPartBody>
        <w:p w:rsidR="00EB451D" w:rsidRDefault="001F2AE1">
          <w:pPr>
            <w:pStyle w:val="C4FFB3F273CF4DA1AA37998744688E0D"/>
          </w:pPr>
          <w:r w:rsidRPr="0061717F">
            <w:t>Aplikovaná informatika</w:t>
          </w:r>
        </w:p>
      </w:docPartBody>
    </w:docPart>
    <w:docPart>
      <w:docPartPr>
        <w:name w:val="D3B200441D1D40DF98A175FFA0251176"/>
        <w:category>
          <w:name w:val="General"/>
          <w:gallery w:val="placeholder"/>
        </w:category>
        <w:types>
          <w:type w:val="bbPlcHdr"/>
        </w:types>
        <w:behaviors>
          <w:behavior w:val="content"/>
        </w:behaviors>
        <w:guid w:val="{9E87130C-5ABC-4723-98E3-6D98EC1AF65B}"/>
      </w:docPartPr>
      <w:docPartBody>
        <w:p w:rsidR="00EB451D" w:rsidRDefault="001F2AE1">
          <w:pPr>
            <w:pStyle w:val="D3B200441D1D40DF98A175FFA0251176"/>
          </w:pPr>
          <w:r w:rsidRPr="00803E9E">
            <w:rPr>
              <w:color w:val="FF0000"/>
            </w:rPr>
            <w:t>Vyberte ty práce</w:t>
          </w:r>
        </w:p>
      </w:docPartBody>
    </w:docPart>
    <w:docPart>
      <w:docPartPr>
        <w:name w:val="88761B0CD8554434B5674A945F71776A"/>
        <w:category>
          <w:name w:val="General"/>
          <w:gallery w:val="placeholder"/>
        </w:category>
        <w:types>
          <w:type w:val="bbPlcHdr"/>
        </w:types>
        <w:behaviors>
          <w:behavior w:val="content"/>
        </w:behaviors>
        <w:guid w:val="{907CE945-697E-4C47-8E00-57EC0BCD6B8C}"/>
      </w:docPartPr>
      <w:docPartBody>
        <w:p w:rsidR="00EB451D" w:rsidRDefault="001F2AE1">
          <w:pPr>
            <w:pStyle w:val="88761B0CD8554434B5674A945F71776A"/>
          </w:pPr>
          <w:r w:rsidRPr="00AC4C7B">
            <w:rPr>
              <w:rStyle w:val="Zstupntext"/>
              <w:color w:val="FF0000"/>
            </w:rPr>
            <w:t>Vložte názov práce</w:t>
          </w:r>
          <w:r w:rsidRPr="008C3053">
            <w:rPr>
              <w:rStyle w:val="Zstupntext"/>
            </w:rPr>
            <w:t>.</w:t>
          </w:r>
        </w:p>
      </w:docPartBody>
    </w:docPart>
    <w:docPart>
      <w:docPartPr>
        <w:name w:val="31730075726E4FBD8B9F92CD20B12D6B"/>
        <w:category>
          <w:name w:val="General"/>
          <w:gallery w:val="placeholder"/>
        </w:category>
        <w:types>
          <w:type w:val="bbPlcHdr"/>
        </w:types>
        <w:behaviors>
          <w:behavior w:val="content"/>
        </w:behaviors>
        <w:guid w:val="{24951F85-3676-4DA6-A459-05A7C2A787D1}"/>
      </w:docPartPr>
      <w:docPartBody>
        <w:p w:rsidR="00EB451D" w:rsidRDefault="001F2AE1">
          <w:pPr>
            <w:pStyle w:val="31730075726E4FBD8B9F92CD20B12D6B"/>
          </w:pPr>
          <w:r>
            <w:t>Autor:</w:t>
          </w:r>
        </w:p>
      </w:docPartBody>
    </w:docPart>
    <w:docPart>
      <w:docPartPr>
        <w:name w:val="6D40B0105CB7407F8260107CDF5D9205"/>
        <w:category>
          <w:name w:val="General"/>
          <w:gallery w:val="placeholder"/>
        </w:category>
        <w:types>
          <w:type w:val="bbPlcHdr"/>
        </w:types>
        <w:behaviors>
          <w:behavior w:val="content"/>
        </w:behaviors>
        <w:guid w:val="{0D6C7035-E2C0-455D-889F-115E1CB3B9FE}"/>
      </w:docPartPr>
      <w:docPartBody>
        <w:p w:rsidR="00EB451D" w:rsidRDefault="001F2AE1">
          <w:pPr>
            <w:pStyle w:val="6D40B0105CB7407F8260107CDF5D9205"/>
          </w:pPr>
          <w:r w:rsidRPr="007938A0">
            <w:rPr>
              <w:color w:val="FF0000"/>
            </w:rPr>
            <w:t>Meno autora</w:t>
          </w:r>
        </w:p>
      </w:docPartBody>
    </w:docPart>
    <w:docPart>
      <w:docPartPr>
        <w:name w:val="791851FCF6A04697A2E3C39E5E221814"/>
        <w:category>
          <w:name w:val="General"/>
          <w:gallery w:val="placeholder"/>
        </w:category>
        <w:types>
          <w:type w:val="bbPlcHdr"/>
        </w:types>
        <w:behaviors>
          <w:behavior w:val="content"/>
        </w:behaviors>
        <w:guid w:val="{AD2FCE5B-B30D-439A-83A9-4A60241FE184}"/>
      </w:docPartPr>
      <w:docPartBody>
        <w:p w:rsidR="00EB451D" w:rsidRDefault="001F2AE1">
          <w:pPr>
            <w:pStyle w:val="791851FCF6A04697A2E3C39E5E221814"/>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75F76806F1724A90A0B02FAA570EEAAB"/>
        <w:category>
          <w:name w:val="General"/>
          <w:gallery w:val="placeholder"/>
        </w:category>
        <w:types>
          <w:type w:val="bbPlcHdr"/>
        </w:types>
        <w:behaviors>
          <w:behavior w:val="content"/>
        </w:behaviors>
        <w:guid w:val="{6DA6C3C0-B8A1-4C8C-AB32-91857EE2B21B}"/>
      </w:docPartPr>
      <w:docPartBody>
        <w:p w:rsidR="00EB451D" w:rsidRDefault="001F2AE1">
          <w:pPr>
            <w:pStyle w:val="75F76806F1724A90A0B02FAA570EEAAB"/>
          </w:pPr>
          <w:r w:rsidRPr="00E66E98">
            <w:t>K</w:t>
          </w:r>
          <w:r>
            <w:t>ey words</w:t>
          </w:r>
          <w:r w:rsidRPr="00E66E98">
            <w:t>:</w:t>
          </w:r>
          <w:r>
            <w:tab/>
          </w:r>
        </w:p>
      </w:docPartBody>
    </w:docPart>
    <w:docPart>
      <w:docPartPr>
        <w:name w:val="96245521D8FA40B3899D5D04B388FCAD"/>
        <w:category>
          <w:name w:val="General"/>
          <w:gallery w:val="placeholder"/>
        </w:category>
        <w:types>
          <w:type w:val="bbPlcHdr"/>
        </w:types>
        <w:behaviors>
          <w:behavior w:val="content"/>
        </w:behaviors>
        <w:guid w:val="{0BE662C9-549F-4E52-A32C-1765D896ADBD}"/>
      </w:docPartPr>
      <w:docPartBody>
        <w:p w:rsidR="00EB451D" w:rsidRDefault="001F2AE1">
          <w:pPr>
            <w:pStyle w:val="96245521D8FA40B3899D5D04B388FCAD"/>
          </w:pPr>
          <w:r w:rsidRPr="007938A0">
            <w:rPr>
              <w:color w:val="FF0000"/>
            </w:rPr>
            <w:t>Sem vložte 3 - 5 kľúčových slov</w:t>
          </w:r>
        </w:p>
      </w:docPartBody>
    </w:docPart>
    <w:docPart>
      <w:docPartPr>
        <w:name w:val="15473F565ECA4463AC49A93B5AD3C0D8"/>
        <w:category>
          <w:name w:val="General"/>
          <w:gallery w:val="placeholder"/>
        </w:category>
        <w:types>
          <w:type w:val="bbPlcHdr"/>
        </w:types>
        <w:behaviors>
          <w:behavior w:val="content"/>
        </w:behaviors>
        <w:guid w:val="{92B3E620-5FB9-41A2-A3B4-0615998E198B}"/>
      </w:docPartPr>
      <w:docPartBody>
        <w:p w:rsidR="00EB451D" w:rsidRDefault="001F2AE1">
          <w:pPr>
            <w:pStyle w:val="15473F565ECA4463AC49A93B5AD3C0D8"/>
          </w:pPr>
          <w:r>
            <w:rPr>
              <w:rStyle w:val="Nadpis1rovneChar"/>
            </w:rPr>
            <w:t>Vyhlásenie autora</w:t>
          </w:r>
        </w:p>
      </w:docPartBody>
    </w:docPart>
    <w:docPart>
      <w:docPartPr>
        <w:name w:val="8E0B43FE81DB4D1B8E0C26B2AA268010"/>
        <w:category>
          <w:name w:val="General"/>
          <w:gallery w:val="placeholder"/>
        </w:category>
        <w:types>
          <w:type w:val="bbPlcHdr"/>
        </w:types>
        <w:behaviors>
          <w:behavior w:val="content"/>
        </w:behaviors>
        <w:guid w:val="{33230399-B62F-48EA-83FC-30C58E9BF68A}"/>
      </w:docPartPr>
      <w:docPartBody>
        <w:p w:rsidR="00EB451D" w:rsidRDefault="001F2AE1">
          <w:pPr>
            <w:pStyle w:val="8E0B43FE81DB4D1B8E0C26B2AA268010"/>
          </w:pPr>
          <w:r w:rsidRPr="005A315A">
            <w:rPr>
              <w:color w:val="FF0000"/>
            </w:rPr>
            <w:t>Vyberte</w:t>
          </w:r>
        </w:p>
      </w:docPartBody>
    </w:docPart>
    <w:docPart>
      <w:docPartPr>
        <w:name w:val="8F00B77E26B44EC581F9BDF7B8683C92"/>
        <w:category>
          <w:name w:val="General"/>
          <w:gallery w:val="placeholder"/>
        </w:category>
        <w:types>
          <w:type w:val="bbPlcHdr"/>
        </w:types>
        <w:behaviors>
          <w:behavior w:val="content"/>
        </w:behaviors>
        <w:guid w:val="{72373DE7-A1C9-4DCF-9971-925FA30AD5DA}"/>
      </w:docPartPr>
      <w:docPartBody>
        <w:p w:rsidR="00EB451D" w:rsidRDefault="001F2AE1">
          <w:pPr>
            <w:pStyle w:val="8F00B77E26B44EC581F9BDF7B8683C92"/>
          </w:pPr>
          <w:r w:rsidRPr="005A315A">
            <w:rPr>
              <w:color w:val="FF0000"/>
            </w:rPr>
            <w:t>Vložte Vaše meno</w:t>
          </w:r>
        </w:p>
      </w:docPartBody>
    </w:docPart>
    <w:docPart>
      <w:docPartPr>
        <w:name w:val="84BF6E7FC1B24FF7A569FA6BED1BDFD0"/>
        <w:category>
          <w:name w:val="General"/>
          <w:gallery w:val="placeholder"/>
        </w:category>
        <w:types>
          <w:type w:val="bbPlcHdr"/>
        </w:types>
        <w:behaviors>
          <w:behavior w:val="content"/>
        </w:behaviors>
        <w:guid w:val="{5C4121B5-2085-44D7-BBE0-15A46C8D300A}"/>
      </w:docPartPr>
      <w:docPartBody>
        <w:p w:rsidR="00EB451D" w:rsidRDefault="001F2AE1">
          <w:pPr>
            <w:pStyle w:val="84BF6E7FC1B24FF7A569FA6BED1BDFD0"/>
          </w:pPr>
          <w:r>
            <w:t xml:space="preserve">čestne vyhlasujem, že som </w:t>
          </w:r>
        </w:p>
      </w:docPartBody>
    </w:docPart>
    <w:docPart>
      <w:docPartPr>
        <w:name w:val="7C057C4616A6401BAD8AA2A94FA4889F"/>
        <w:category>
          <w:name w:val="General"/>
          <w:gallery w:val="placeholder"/>
        </w:category>
        <w:types>
          <w:type w:val="bbPlcHdr"/>
        </w:types>
        <w:behaviors>
          <w:behavior w:val="content"/>
        </w:behaviors>
        <w:guid w:val="{2A821693-0A37-49C3-83B2-7C478F4B176C}"/>
      </w:docPartPr>
      <w:docPartBody>
        <w:p w:rsidR="00EB451D" w:rsidRDefault="001F2AE1">
          <w:pPr>
            <w:pStyle w:val="7C057C4616A6401BAD8AA2A94FA4889F"/>
          </w:pPr>
          <w:r w:rsidRPr="00AC4C7B">
            <w:rPr>
              <w:color w:val="FF0000"/>
            </w:rPr>
            <w:t>Vyberte typ práce</w:t>
          </w:r>
        </w:p>
      </w:docPartBody>
    </w:docPart>
    <w:docPart>
      <w:docPartPr>
        <w:name w:val="16A02D10645941C7BBA7D99C1A3AD802"/>
        <w:category>
          <w:name w:val="General"/>
          <w:gallery w:val="placeholder"/>
        </w:category>
        <w:types>
          <w:type w:val="bbPlcHdr"/>
        </w:types>
        <w:behaviors>
          <w:behavior w:val="content"/>
        </w:behaviors>
        <w:guid w:val="{87755599-2BF3-4883-A30F-104C99D11C69}"/>
      </w:docPartPr>
      <w:docPartBody>
        <w:p w:rsidR="00EB451D" w:rsidRDefault="001F2AE1">
          <w:pPr>
            <w:pStyle w:val="16A02D10645941C7BBA7D99C1A3AD802"/>
          </w:pPr>
          <w:r w:rsidRPr="005A315A">
            <w:rPr>
              <w:rStyle w:val="ZakladnyChar"/>
              <w:color w:val="FF0000"/>
            </w:rPr>
            <w:t>Vložte názov práce</w:t>
          </w:r>
        </w:p>
      </w:docPartBody>
    </w:docPart>
    <w:docPart>
      <w:docPartPr>
        <w:name w:val="E63CA347A7A44608B2FBD8E7E8B0DC00"/>
        <w:category>
          <w:name w:val="General"/>
          <w:gallery w:val="placeholder"/>
        </w:category>
        <w:types>
          <w:type w:val="bbPlcHdr"/>
        </w:types>
        <w:behaviors>
          <w:behavior w:val="content"/>
        </w:behaviors>
        <w:guid w:val="{E6F7106B-EDDB-4431-BAD4-CE7FC3E6BF96}"/>
      </w:docPartPr>
      <w:docPartBody>
        <w:p w:rsidR="00EB451D" w:rsidRDefault="001F2AE1">
          <w:pPr>
            <w:pStyle w:val="E63CA347A7A44608B2FBD8E7E8B0DC00"/>
          </w:pPr>
          <w:r w:rsidRPr="005A315A">
            <w:rPr>
              <w:rStyle w:val="ZakladnyChar"/>
              <w:color w:val="FF0000"/>
            </w:rPr>
            <w:t>Vyberte</w:t>
          </w:r>
        </w:p>
      </w:docPartBody>
    </w:docPart>
    <w:docPart>
      <w:docPartPr>
        <w:name w:val="339DCB825DE44712A4F2B4C6211B0C32"/>
        <w:category>
          <w:name w:val="General"/>
          <w:gallery w:val="placeholder"/>
        </w:category>
        <w:types>
          <w:type w:val="bbPlcHdr"/>
        </w:types>
        <w:behaviors>
          <w:behavior w:val="content"/>
        </w:behaviors>
        <w:guid w:val="{1ADABA1A-631A-4E81-99CC-28D39A640529}"/>
      </w:docPartPr>
      <w:docPartBody>
        <w:p w:rsidR="00EB451D" w:rsidRDefault="001F2AE1">
          <w:pPr>
            <w:pStyle w:val="339DCB825DE44712A4F2B4C6211B0C32"/>
          </w:pPr>
          <w:r>
            <w:t>na základe poznatkov získaných počas štúdia a informácií z dostupnej literatúry uvedenej v práci.</w:t>
          </w:r>
        </w:p>
      </w:docPartBody>
    </w:docPart>
    <w:docPart>
      <w:docPartPr>
        <w:name w:val="1437B318D24544A3BD07C3CDB748EB52"/>
        <w:category>
          <w:name w:val="General"/>
          <w:gallery w:val="placeholder"/>
        </w:category>
        <w:types>
          <w:type w:val="bbPlcHdr"/>
        </w:types>
        <w:behaviors>
          <w:behavior w:val="content"/>
        </w:behaviors>
        <w:guid w:val="{ED103A4A-B976-4381-BD83-A7D24EA4A5EE}"/>
      </w:docPartPr>
      <w:docPartBody>
        <w:p w:rsidR="00EB451D" w:rsidRDefault="001F2AE1">
          <w:pPr>
            <w:pStyle w:val="1437B318D24544A3BD07C3CDB748EB52"/>
          </w:pPr>
          <w:r>
            <w:t xml:space="preserve">Uvedenú prácu som </w:t>
          </w:r>
        </w:p>
      </w:docPartBody>
    </w:docPart>
    <w:docPart>
      <w:docPartPr>
        <w:name w:val="2F5051935EF34438B0D8D10981148E22"/>
        <w:category>
          <w:name w:val="General"/>
          <w:gallery w:val="placeholder"/>
        </w:category>
        <w:types>
          <w:type w:val="bbPlcHdr"/>
        </w:types>
        <w:behaviors>
          <w:behavior w:val="content"/>
        </w:behaviors>
        <w:guid w:val="{74F14114-A23F-4542-9480-76EE496E6D50}"/>
      </w:docPartPr>
      <w:docPartBody>
        <w:p w:rsidR="00EB451D" w:rsidRDefault="001F2AE1">
          <w:pPr>
            <w:pStyle w:val="2F5051935EF34438B0D8D10981148E22"/>
          </w:pPr>
          <w:r w:rsidRPr="005A315A">
            <w:rPr>
              <w:rStyle w:val="ZakladnyChar"/>
              <w:color w:val="FF0000"/>
            </w:rPr>
            <w:t>Vyberte</w:t>
          </w:r>
        </w:p>
      </w:docPartBody>
    </w:docPart>
    <w:docPart>
      <w:docPartPr>
        <w:name w:val="7B7C4D362866463191F47176C56AEA00"/>
        <w:category>
          <w:name w:val="General"/>
          <w:gallery w:val="placeholder"/>
        </w:category>
        <w:types>
          <w:type w:val="bbPlcHdr"/>
        </w:types>
        <w:behaviors>
          <w:behavior w:val="content"/>
        </w:behaviors>
        <w:guid w:val="{14CBFF2D-50E5-4259-83DD-62083E842037}"/>
      </w:docPartPr>
      <w:docPartBody>
        <w:p w:rsidR="00EB451D" w:rsidRDefault="001F2AE1">
          <w:pPr>
            <w:pStyle w:val="7B7C4D362866463191F47176C56AEA00"/>
          </w:pPr>
          <w:r w:rsidRPr="005A315A">
            <w:t>pod vedením</w:t>
          </w:r>
          <w:r>
            <w:rPr>
              <w:rFonts w:ascii="Arial" w:hAnsi="Arial" w:cs="Arial"/>
              <w:szCs w:val="20"/>
            </w:rPr>
            <w:t xml:space="preserve"> </w:t>
          </w:r>
        </w:p>
      </w:docPartBody>
    </w:docPart>
    <w:docPart>
      <w:docPartPr>
        <w:name w:val="E7BD1BFC82284CB980BE54295416998F"/>
        <w:category>
          <w:name w:val="General"/>
          <w:gallery w:val="placeholder"/>
        </w:category>
        <w:types>
          <w:type w:val="bbPlcHdr"/>
        </w:types>
        <w:behaviors>
          <w:behavior w:val="content"/>
        </w:behaviors>
        <w:guid w:val="{16B4DA3F-2A73-437C-A166-C1BA97EFBC07}"/>
      </w:docPartPr>
      <w:docPartBody>
        <w:p w:rsidR="00EB451D" w:rsidRDefault="001F2AE1">
          <w:pPr>
            <w:pStyle w:val="E7BD1BFC82284CB980BE54295416998F"/>
          </w:pPr>
          <w:r w:rsidRPr="005A315A">
            <w:rPr>
              <w:rStyle w:val="ZakladnyChar"/>
              <w:color w:val="FF0000"/>
            </w:rPr>
            <w:t>Vložte meno vedúceho práce</w:t>
          </w:r>
        </w:p>
      </w:docPartBody>
    </w:docPart>
    <w:docPart>
      <w:docPartPr>
        <w:name w:val="1DE2B56F11FD46D7B19F3287AC48F08F"/>
        <w:category>
          <w:name w:val="General"/>
          <w:gallery w:val="placeholder"/>
        </w:category>
        <w:types>
          <w:type w:val="bbPlcHdr"/>
        </w:types>
        <w:behaviors>
          <w:behavior w:val="content"/>
        </w:behaviors>
        <w:guid w:val="{DBF0092F-24A0-4215-9327-7DFA00BE4140}"/>
      </w:docPartPr>
      <w:docPartBody>
        <w:p w:rsidR="00EB451D" w:rsidRDefault="001F2AE1">
          <w:pPr>
            <w:pStyle w:val="1DE2B56F11FD46D7B19F3287AC48F08F"/>
          </w:pPr>
          <w:r>
            <w:rPr>
              <w:rStyle w:val="ZakladnyChar"/>
            </w:rPr>
            <w:t>V </w:t>
          </w:r>
          <w:r w:rsidRPr="000A1115">
            <w:rPr>
              <w:rStyle w:val="ZakladnyChar"/>
            </w:rPr>
            <w:t>Bratislave</w:t>
          </w:r>
          <w:r>
            <w:rPr>
              <w:rStyle w:val="ZakladnyChar"/>
            </w:rPr>
            <w:t xml:space="preserve"> dňa </w:t>
          </w:r>
        </w:p>
      </w:docPartBody>
    </w:docPart>
    <w:docPart>
      <w:docPartPr>
        <w:name w:val="239713B7F3954025A3768CCF9C06256A"/>
        <w:category>
          <w:name w:val="General"/>
          <w:gallery w:val="placeholder"/>
        </w:category>
        <w:types>
          <w:type w:val="bbPlcHdr"/>
        </w:types>
        <w:behaviors>
          <w:behavior w:val="content"/>
        </w:behaviors>
        <w:guid w:val="{DC83D3C3-75EA-41CC-8CAF-E424E46CA4BC}"/>
      </w:docPartPr>
      <w:docPartBody>
        <w:p w:rsidR="00EB451D" w:rsidRDefault="001F2AE1" w:rsidP="001F2AE1">
          <w:pPr>
            <w:pStyle w:val="Zakladny"/>
            <w:rPr>
              <w:rStyle w:val="ZakladnyChar"/>
            </w:rPr>
          </w:pPr>
          <w:r>
            <w:rPr>
              <w:rStyle w:val="ZakladnyChar"/>
            </w:rPr>
            <w:t>..................................................</w:t>
          </w:r>
        </w:p>
        <w:p w:rsidR="00EB451D" w:rsidRDefault="001F2AE1">
          <w:pPr>
            <w:pStyle w:val="239713B7F3954025A3768CCF9C06256A"/>
          </w:pPr>
          <w:r>
            <w:rPr>
              <w:rStyle w:val="ZakladnyChar"/>
            </w:rPr>
            <w:t>podpis autora</w:t>
          </w:r>
        </w:p>
      </w:docPartBody>
    </w:docPart>
    <w:docPart>
      <w:docPartPr>
        <w:name w:val="344279B683CB4F5586A75FD20795A89C"/>
        <w:category>
          <w:name w:val="General"/>
          <w:gallery w:val="placeholder"/>
        </w:category>
        <w:types>
          <w:type w:val="bbPlcHdr"/>
        </w:types>
        <w:behaviors>
          <w:behavior w:val="content"/>
        </w:behaviors>
        <w:guid w:val="{2254C64E-7053-4E34-8CE6-248FA3AC1869}"/>
      </w:docPartPr>
      <w:docPartBody>
        <w:p w:rsidR="00EB451D" w:rsidRDefault="001F2AE1">
          <w:pPr>
            <w:pStyle w:val="344279B683CB4F5586A75FD20795A89C"/>
          </w:pPr>
          <w:r w:rsidRPr="000A1115">
            <w:rPr>
              <w:rStyle w:val="Nadpis1rovneChar"/>
            </w:rPr>
            <w:t>Poďakovanie</w:t>
          </w:r>
        </w:p>
      </w:docPartBody>
    </w:docPart>
    <w:docPart>
      <w:docPartPr>
        <w:name w:val="A849125205434746832CD7D7602D0A19"/>
        <w:category>
          <w:name w:val="General"/>
          <w:gallery w:val="placeholder"/>
        </w:category>
        <w:types>
          <w:type w:val="bbPlcHdr"/>
        </w:types>
        <w:behaviors>
          <w:behavior w:val="content"/>
        </w:behaviors>
        <w:guid w:val="{D10CFFE5-1E7C-4EA5-9C69-7E3AA0EED44C}"/>
      </w:docPartPr>
      <w:docPartBody>
        <w:p w:rsidR="00EB451D" w:rsidRDefault="001F2AE1">
          <w:pPr>
            <w:pStyle w:val="A849125205434746832CD7D7602D0A19"/>
          </w:pPr>
          <w:r w:rsidRPr="007938A0">
            <w:rPr>
              <w:color w:val="FF0000"/>
            </w:rPr>
            <w:t>Sem môžete vložiť ďakovný text. Spravidla sa ďakuje vedúcemu práce, prípadne konzultantovi. Poďakovanie nie je povinná súčasť práce.</w:t>
          </w:r>
        </w:p>
      </w:docPartBody>
    </w:docPart>
    <w:docPart>
      <w:docPartPr>
        <w:name w:val="E2C42F38326940428D93665EEFEB4152"/>
        <w:category>
          <w:name w:val="General"/>
          <w:gallery w:val="placeholder"/>
        </w:category>
        <w:types>
          <w:type w:val="bbPlcHdr"/>
        </w:types>
        <w:behaviors>
          <w:behavior w:val="content"/>
        </w:behaviors>
        <w:guid w:val="{F7A5ABA0-D321-4351-87C5-B0B2EF640BE6}"/>
      </w:docPartPr>
      <w:docPartBody>
        <w:p w:rsidR="00EB451D" w:rsidRDefault="001F2AE1">
          <w:pPr>
            <w:pStyle w:val="E2C42F38326940428D93665EEFEB4152"/>
          </w:pPr>
          <w:r w:rsidRPr="00D004AE">
            <w:rPr>
              <w:rStyle w:val="Nadpis1rovneChar"/>
            </w:rPr>
            <w:t>Obsah</w:t>
          </w:r>
        </w:p>
      </w:docPartBody>
    </w:docPart>
    <w:docPart>
      <w:docPartPr>
        <w:name w:val="52258C4AF4B34477A95004A0B1B75D6C"/>
        <w:category>
          <w:name w:val="General"/>
          <w:gallery w:val="placeholder"/>
        </w:category>
        <w:types>
          <w:type w:val="bbPlcHdr"/>
        </w:types>
        <w:behaviors>
          <w:behavior w:val="content"/>
        </w:behaviors>
        <w:guid w:val="{ECBD2D88-C5D1-4E8E-9D82-E52B8DF828C6}"/>
      </w:docPartPr>
      <w:docPartBody>
        <w:p w:rsidR="00EB451D" w:rsidRDefault="001F2AE1">
          <w:pPr>
            <w:pStyle w:val="52258C4AF4B34477A95004A0B1B75D6C"/>
          </w:pPr>
          <w:r w:rsidRPr="00C87A2B">
            <w:rPr>
              <w:rStyle w:val="NadpisneslovanChar"/>
            </w:rPr>
            <w:t>Úvod</w:t>
          </w:r>
          <w:r>
            <w:rPr>
              <w:rStyle w:val="NadpisneslovanChar"/>
            </w:rPr>
            <w:tab/>
          </w:r>
        </w:p>
      </w:docPartBody>
    </w:docPart>
    <w:docPart>
      <w:docPartPr>
        <w:name w:val="8CE09C7EC44848AE9F7DCA0490B23FDA"/>
        <w:category>
          <w:name w:val="General"/>
          <w:gallery w:val="placeholder"/>
        </w:category>
        <w:types>
          <w:type w:val="bbPlcHdr"/>
        </w:types>
        <w:behaviors>
          <w:behavior w:val="content"/>
        </w:behaviors>
        <w:guid w:val="{128306B7-39F2-4B32-BE17-5FA4EF0F5A83}"/>
      </w:docPartPr>
      <w:docPartBody>
        <w:p w:rsidR="00EB451D" w:rsidRDefault="001F2AE1">
          <w:pPr>
            <w:pStyle w:val="8CE09C7EC44848AE9F7DCA0490B23FDA"/>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6369A6B323B44422A3F9FD477193F8D4"/>
        <w:category>
          <w:name w:val="General"/>
          <w:gallery w:val="placeholder"/>
        </w:category>
        <w:types>
          <w:type w:val="bbPlcHdr"/>
        </w:types>
        <w:behaviors>
          <w:behavior w:val="content"/>
        </w:behaviors>
        <w:guid w:val="{446E5436-4DD5-4A1E-9171-7B6E84EE8AC6}"/>
      </w:docPartPr>
      <w:docPartBody>
        <w:p w:rsidR="00EB451D" w:rsidRDefault="002157F9" w:rsidP="002157F9">
          <w:pPr>
            <w:pStyle w:val="6369A6B323B44422A3F9FD477193F8D4"/>
          </w:pPr>
          <w:r w:rsidRPr="007938A0">
            <w:rPr>
              <w:color w:val="FF0000"/>
            </w:rPr>
            <w:t>Sem vložte evidenčné číslo</w:t>
          </w:r>
        </w:p>
      </w:docPartBody>
    </w:docPart>
    <w:docPart>
      <w:docPartPr>
        <w:name w:val="E73E021365C94BA6AF9D0B00E1EEF173"/>
        <w:category>
          <w:name w:val="General"/>
          <w:gallery w:val="placeholder"/>
        </w:category>
        <w:types>
          <w:type w:val="bbPlcHdr"/>
        </w:types>
        <w:behaviors>
          <w:behavior w:val="content"/>
        </w:behaviors>
        <w:guid w:val="{746CD69C-A46B-4330-9E23-7520148D0276}"/>
      </w:docPartPr>
      <w:docPartBody>
        <w:p w:rsidR="00EB451D" w:rsidRDefault="002157F9" w:rsidP="002157F9">
          <w:pPr>
            <w:pStyle w:val="E73E021365C94BA6AF9D0B00E1EEF173"/>
          </w:pPr>
          <w:r w:rsidRPr="007938A0">
            <w:rPr>
              <w:color w:val="FF0000"/>
            </w:rPr>
            <w:t>Sem vložte evidenčné číslo</w:t>
          </w:r>
        </w:p>
      </w:docPartBody>
    </w:docPart>
    <w:docPart>
      <w:docPartPr>
        <w:name w:val="087E554704B347C1AE20993B906D60AF"/>
        <w:category>
          <w:name w:val="General"/>
          <w:gallery w:val="placeholder"/>
        </w:category>
        <w:types>
          <w:type w:val="bbPlcHdr"/>
        </w:types>
        <w:behaviors>
          <w:behavior w:val="content"/>
        </w:behaviors>
        <w:guid w:val="{20C25A7D-1B0C-46D8-834F-6608A2A31777}"/>
      </w:docPartPr>
      <w:docPartBody>
        <w:p w:rsidR="00EB451D" w:rsidRDefault="002157F9" w:rsidP="002157F9">
          <w:pPr>
            <w:pStyle w:val="087E554704B347C1AE20993B906D60AF"/>
          </w:pPr>
          <w:r w:rsidRPr="007938A0">
            <w:rPr>
              <w:color w:val="FF0000"/>
            </w:rPr>
            <w:t>Meno vedúceho</w:t>
          </w:r>
        </w:p>
      </w:docPartBody>
    </w:docPart>
    <w:docPart>
      <w:docPartPr>
        <w:name w:val="20AF6F0C92B247EBB440FC0336338124"/>
        <w:category>
          <w:name w:val="General"/>
          <w:gallery w:val="placeholder"/>
        </w:category>
        <w:types>
          <w:type w:val="bbPlcHdr"/>
        </w:types>
        <w:behaviors>
          <w:behavior w:val="content"/>
        </w:behaviors>
        <w:guid w:val="{0FE96525-BC65-4A03-BD17-C2382C5C80C5}"/>
      </w:docPartPr>
      <w:docPartBody>
        <w:p w:rsidR="00EB451D" w:rsidRDefault="002157F9" w:rsidP="002157F9">
          <w:pPr>
            <w:pStyle w:val="20AF6F0C92B247EBB440FC0336338124"/>
          </w:pPr>
          <w:r w:rsidRPr="00AC4C7B">
            <w:t>Vyberte typ práce</w:t>
          </w:r>
        </w:p>
      </w:docPartBody>
    </w:docPart>
    <w:docPart>
      <w:docPartPr>
        <w:name w:val="CEA72A0A54F94286B52A6D20A4D0829D"/>
        <w:category>
          <w:name w:val="General"/>
          <w:gallery w:val="placeholder"/>
        </w:category>
        <w:types>
          <w:type w:val="bbPlcHdr"/>
        </w:types>
        <w:behaviors>
          <w:behavior w:val="content"/>
        </w:behaviors>
        <w:guid w:val="{A2D94F38-FC6D-4947-AC28-D11A11CF9536}"/>
      </w:docPartPr>
      <w:docPartBody>
        <w:p w:rsidR="00EB451D" w:rsidRDefault="002157F9" w:rsidP="002157F9">
          <w:pPr>
            <w:pStyle w:val="CEA72A0A54F94286B52A6D20A4D0829D"/>
          </w:pPr>
          <w:r w:rsidRPr="00AC4C7B">
            <w:rPr>
              <w:rStyle w:val="Zstupntext"/>
              <w:color w:val="FF0000"/>
            </w:rPr>
            <w:t>Vložte názov práce</w:t>
          </w:r>
          <w:r w:rsidRPr="008C3053">
            <w:rPr>
              <w:rStyle w:val="Zstupntext"/>
            </w:rPr>
            <w:t>.</w:t>
          </w:r>
        </w:p>
      </w:docPartBody>
    </w:docPart>
    <w:docPart>
      <w:docPartPr>
        <w:name w:val="6EEC255D275D4C8EAEBB18B803BE7CE9"/>
        <w:category>
          <w:name w:val="General"/>
          <w:gallery w:val="placeholder"/>
        </w:category>
        <w:types>
          <w:type w:val="bbPlcHdr"/>
        </w:types>
        <w:behaviors>
          <w:behavior w:val="content"/>
        </w:behaviors>
        <w:guid w:val="{FD201336-8BD4-40D9-A783-E7ADA70C78F1}"/>
      </w:docPartPr>
      <w:docPartBody>
        <w:p w:rsidR="00EB451D" w:rsidRDefault="002157F9" w:rsidP="002157F9">
          <w:pPr>
            <w:pStyle w:val="6EEC255D275D4C8EAEBB18B803BE7CE9"/>
          </w:pPr>
          <w:r>
            <w:t>Autor:</w:t>
          </w:r>
        </w:p>
      </w:docPartBody>
    </w:docPart>
    <w:docPart>
      <w:docPartPr>
        <w:name w:val="217E794E659B4CACB37195A091994AB2"/>
        <w:category>
          <w:name w:val="General"/>
          <w:gallery w:val="placeholder"/>
        </w:category>
        <w:types>
          <w:type w:val="bbPlcHdr"/>
        </w:types>
        <w:behaviors>
          <w:behavior w:val="content"/>
        </w:behaviors>
        <w:guid w:val="{E42F9B70-923B-45B6-9372-5C787765A0FE}"/>
      </w:docPartPr>
      <w:docPartBody>
        <w:p w:rsidR="00EB451D" w:rsidRDefault="002157F9" w:rsidP="002157F9">
          <w:pPr>
            <w:pStyle w:val="217E794E659B4CACB37195A091994AB2"/>
          </w:pPr>
          <w:r w:rsidRPr="007938A0">
            <w:rPr>
              <w:color w:val="FF0000"/>
            </w:rPr>
            <w:t>Meno autora</w:t>
          </w:r>
        </w:p>
      </w:docPartBody>
    </w:docPart>
    <w:docPart>
      <w:docPartPr>
        <w:name w:val="3A9EADCAFE674C2D84C1EF7886EAB022"/>
        <w:category>
          <w:name w:val="General"/>
          <w:gallery w:val="placeholder"/>
        </w:category>
        <w:types>
          <w:type w:val="bbPlcHdr"/>
        </w:types>
        <w:behaviors>
          <w:behavior w:val="content"/>
        </w:behaviors>
        <w:guid w:val="{8AB2ADF1-985B-4574-9666-46F0EA61A518}"/>
      </w:docPartPr>
      <w:docPartBody>
        <w:p w:rsidR="00EB451D" w:rsidRDefault="002157F9" w:rsidP="002157F9">
          <w:pPr>
            <w:pStyle w:val="3A9EADCAFE674C2D84C1EF7886EAB022"/>
          </w:pPr>
          <w:r w:rsidRPr="0061717F">
            <w:t>Vedúci záverečnej práce:</w:t>
          </w:r>
        </w:p>
      </w:docPartBody>
    </w:docPart>
    <w:docPart>
      <w:docPartPr>
        <w:name w:val="EC49A710D55E466F876A2A54BB686389"/>
        <w:category>
          <w:name w:val="General"/>
          <w:gallery w:val="placeholder"/>
        </w:category>
        <w:types>
          <w:type w:val="bbPlcHdr"/>
        </w:types>
        <w:behaviors>
          <w:behavior w:val="content"/>
        </w:behaviors>
        <w:guid w:val="{90163F4F-93B0-4786-98C1-8B7CCC30CE9E}"/>
      </w:docPartPr>
      <w:docPartBody>
        <w:p w:rsidR="00EB451D" w:rsidRDefault="002157F9" w:rsidP="002157F9">
          <w:pPr>
            <w:pStyle w:val="EC49A710D55E466F876A2A54BB686389"/>
          </w:pPr>
          <w:r w:rsidRPr="007938A0">
            <w:rPr>
              <w:color w:val="FF0000"/>
            </w:rPr>
            <w:t>Meno vedúceho</w:t>
          </w:r>
        </w:p>
      </w:docPartBody>
    </w:docPart>
    <w:docPart>
      <w:docPartPr>
        <w:name w:val="26770E0D79E6408AA8CACFE466111AAB"/>
        <w:category>
          <w:name w:val="General"/>
          <w:gallery w:val="placeholder"/>
        </w:category>
        <w:types>
          <w:type w:val="bbPlcHdr"/>
        </w:types>
        <w:behaviors>
          <w:behavior w:val="content"/>
        </w:behaviors>
        <w:guid w:val="{06E9F848-ABED-408C-933B-0E89A1E071C6}"/>
      </w:docPartPr>
      <w:docPartBody>
        <w:p w:rsidR="00EB451D" w:rsidRDefault="002157F9" w:rsidP="002157F9">
          <w:pPr>
            <w:pStyle w:val="26770E0D79E6408AA8CACFE466111AAB"/>
          </w:pPr>
          <w:r w:rsidRPr="00D52763">
            <w:t>Konzultant ak bol určený</w:t>
          </w:r>
          <w:r w:rsidRPr="001C4183">
            <w:t>:</w:t>
          </w:r>
        </w:p>
      </w:docPartBody>
    </w:docPart>
    <w:docPart>
      <w:docPartPr>
        <w:name w:val="E05434A8C87747A78141802683FD3F24"/>
        <w:category>
          <w:name w:val="General"/>
          <w:gallery w:val="placeholder"/>
        </w:category>
        <w:types>
          <w:type w:val="bbPlcHdr"/>
        </w:types>
        <w:behaviors>
          <w:behavior w:val="content"/>
        </w:behaviors>
        <w:guid w:val="{85207B62-D88C-4083-99D9-2CB27D97A859}"/>
      </w:docPartPr>
      <w:docPartBody>
        <w:p w:rsidR="00EB451D" w:rsidRDefault="002157F9" w:rsidP="002157F9">
          <w:pPr>
            <w:pStyle w:val="E05434A8C87747A78141802683FD3F24"/>
          </w:pPr>
          <w:r>
            <w:t>Miesto a rok predloženia práce:</w:t>
          </w:r>
        </w:p>
      </w:docPartBody>
    </w:docPart>
    <w:docPart>
      <w:docPartPr>
        <w:name w:val="F2293700F9434D85AAD3A5EFAABDE4A7"/>
        <w:category>
          <w:name w:val="General"/>
          <w:gallery w:val="placeholder"/>
        </w:category>
        <w:types>
          <w:type w:val="bbPlcHdr"/>
        </w:types>
        <w:behaviors>
          <w:behavior w:val="content"/>
        </w:behaviors>
        <w:guid w:val="{26B583E4-C297-4733-B04D-167E73E9B0C0}"/>
      </w:docPartPr>
      <w:docPartBody>
        <w:p w:rsidR="00EB451D" w:rsidRDefault="002157F9" w:rsidP="002157F9">
          <w:pPr>
            <w:pStyle w:val="F2293700F9434D85AAD3A5EFAABDE4A7"/>
          </w:pPr>
          <w:r>
            <w:t xml:space="preserve">Bratislava </w:t>
          </w:r>
          <w:r>
            <w:fldChar w:fldCharType="begin"/>
          </w:r>
          <w:r>
            <w:instrText xml:space="preserve"> TIME \@ "yyyy" </w:instrText>
          </w:r>
          <w:r>
            <w:fldChar w:fldCharType="separate"/>
          </w:r>
          <w:r>
            <w:rPr>
              <w:noProof/>
            </w:rPr>
            <w:t>2024</w:t>
          </w:r>
          <w:r>
            <w:fldChar w:fldCharType="end"/>
          </w:r>
        </w:p>
      </w:docPartBody>
    </w:docPart>
    <w:docPart>
      <w:docPartPr>
        <w:name w:val="0B6F51B4641845DAA3B9D10C4CFF7C8B"/>
        <w:category>
          <w:name w:val="General"/>
          <w:gallery w:val="placeholder"/>
        </w:category>
        <w:types>
          <w:type w:val="bbPlcHdr"/>
        </w:types>
        <w:behaviors>
          <w:behavior w:val="content"/>
        </w:behaviors>
        <w:guid w:val="{C7EEE91D-CB5E-4227-A438-2368F683809E}"/>
      </w:docPartPr>
      <w:docPartBody>
        <w:p w:rsidR="00EB451D" w:rsidRDefault="002157F9" w:rsidP="002157F9">
          <w:pPr>
            <w:pStyle w:val="0B6F51B4641845DAA3B9D10C4CFF7C8B"/>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24F25538D73A463AB859AE1F90BC7700"/>
        <w:category>
          <w:name w:val="General"/>
          <w:gallery w:val="placeholder"/>
        </w:category>
        <w:types>
          <w:type w:val="bbPlcHdr"/>
        </w:types>
        <w:behaviors>
          <w:behavior w:val="content"/>
        </w:behaviors>
        <w:guid w:val="{6311BB2F-410D-4657-B3BE-A61D29BE4EEF}"/>
      </w:docPartPr>
      <w:docPartBody>
        <w:p w:rsidR="00EB451D" w:rsidRDefault="002157F9" w:rsidP="002157F9">
          <w:pPr>
            <w:pStyle w:val="24F25538D73A463AB859AE1F90BC7700"/>
          </w:pPr>
          <w:r w:rsidRPr="007938A0">
            <w:rPr>
              <w:color w:val="FF0000"/>
            </w:rPr>
            <w:t>Sem vložte 3 - 5 kľúčových slov</w:t>
          </w:r>
        </w:p>
      </w:docPartBody>
    </w:docPart>
    <w:docPart>
      <w:docPartPr>
        <w:name w:val="26848A6C9D1B43548E53E716B2F39910"/>
        <w:category>
          <w:name w:val="General"/>
          <w:gallery w:val="placeholder"/>
        </w:category>
        <w:types>
          <w:type w:val="bbPlcHdr"/>
        </w:types>
        <w:behaviors>
          <w:behavior w:val="content"/>
        </w:behaviors>
        <w:guid w:val="{BCFDD89A-6BD6-4553-AF29-9E9C83D19C0D}"/>
      </w:docPartPr>
      <w:docPartBody>
        <w:p w:rsidR="00EB451D" w:rsidRDefault="002157F9" w:rsidP="002157F9">
          <w:pPr>
            <w:pStyle w:val="26848A6C9D1B43548E53E716B2F39910"/>
          </w:pPr>
          <w:r w:rsidRPr="00AC4C7B">
            <w:rPr>
              <w:rStyle w:val="Zstupntext"/>
              <w:color w:val="FF0000"/>
            </w:rPr>
            <w:t>Vložte názov práce</w:t>
          </w:r>
          <w:r w:rsidRPr="008C3053">
            <w:rPr>
              <w:rStyle w:val="Zstupntext"/>
            </w:rPr>
            <w:t>.</w:t>
          </w:r>
        </w:p>
      </w:docPartBody>
    </w:docPart>
    <w:docPart>
      <w:docPartPr>
        <w:name w:val="81BE09940CC8417EA0E10548A46307BB"/>
        <w:category>
          <w:name w:val="General"/>
          <w:gallery w:val="placeholder"/>
        </w:category>
        <w:types>
          <w:type w:val="bbPlcHdr"/>
        </w:types>
        <w:behaviors>
          <w:behavior w:val="content"/>
        </w:behaviors>
        <w:guid w:val="{529D7511-4864-41CE-848E-7F70470E1E95}"/>
      </w:docPartPr>
      <w:docPartBody>
        <w:p w:rsidR="00EB451D" w:rsidRDefault="002157F9" w:rsidP="002157F9">
          <w:pPr>
            <w:pStyle w:val="81BE09940CC8417EA0E10548A46307BB"/>
          </w:pPr>
          <w:r w:rsidRPr="00803E9E">
            <w:t>Superviso</w:t>
          </w:r>
          <w:r>
            <w:t>r</w:t>
          </w:r>
          <w:r w:rsidRPr="0061717F">
            <w:t>:</w:t>
          </w:r>
        </w:p>
      </w:docPartBody>
    </w:docPart>
    <w:docPart>
      <w:docPartPr>
        <w:name w:val="58F0F0C171B34427AC9B0AE228768FAF"/>
        <w:category>
          <w:name w:val="General"/>
          <w:gallery w:val="placeholder"/>
        </w:category>
        <w:types>
          <w:type w:val="bbPlcHdr"/>
        </w:types>
        <w:behaviors>
          <w:behavior w:val="content"/>
        </w:behaviors>
        <w:guid w:val="{E8754D42-85FF-46E4-A188-71D20073CFDE}"/>
      </w:docPartPr>
      <w:docPartBody>
        <w:p w:rsidR="00EB451D" w:rsidRDefault="002157F9" w:rsidP="002157F9">
          <w:pPr>
            <w:pStyle w:val="58F0F0C171B34427AC9B0AE228768FAF"/>
          </w:pPr>
          <w:r w:rsidRPr="007938A0">
            <w:rPr>
              <w:color w:val="FF0000"/>
            </w:rPr>
            <w:t>Meno vedúceho</w:t>
          </w:r>
        </w:p>
      </w:docPartBody>
    </w:docPart>
    <w:docPart>
      <w:docPartPr>
        <w:name w:val="C46315E5E0424E6C9BC7A06DC18AD1CC"/>
        <w:category>
          <w:name w:val="General"/>
          <w:gallery w:val="placeholder"/>
        </w:category>
        <w:types>
          <w:type w:val="bbPlcHdr"/>
        </w:types>
        <w:behaviors>
          <w:behavior w:val="content"/>
        </w:behaviors>
        <w:guid w:val="{A29653F8-7419-44AB-BB9E-C12B238AB764}"/>
      </w:docPartPr>
      <w:docPartBody>
        <w:p w:rsidR="00EB451D" w:rsidRDefault="002157F9" w:rsidP="002157F9">
          <w:pPr>
            <w:pStyle w:val="C46315E5E0424E6C9BC7A06DC18AD1CC"/>
          </w:pPr>
          <w:r w:rsidRPr="00803E9E">
            <w:t>Consultant</w:t>
          </w:r>
          <w:r>
            <w:t>:</w:t>
          </w:r>
        </w:p>
      </w:docPartBody>
    </w:docPart>
    <w:docPart>
      <w:docPartPr>
        <w:name w:val="7587100B0DB3424B82DF124CAC3C09AA"/>
        <w:category>
          <w:name w:val="General"/>
          <w:gallery w:val="placeholder"/>
        </w:category>
        <w:types>
          <w:type w:val="bbPlcHdr"/>
        </w:types>
        <w:behaviors>
          <w:behavior w:val="content"/>
        </w:behaviors>
        <w:guid w:val="{F399BBC4-4CCE-4F15-AC1A-CACFDF5FB8AB}"/>
      </w:docPartPr>
      <w:docPartBody>
        <w:p w:rsidR="00EB451D" w:rsidRDefault="002157F9" w:rsidP="002157F9">
          <w:pPr>
            <w:pStyle w:val="7587100B0DB3424B82DF124CAC3C09AA"/>
          </w:pPr>
          <w:r>
            <w:rPr>
              <w:rStyle w:val="ZakladnyChar"/>
            </w:rPr>
            <w:t>Place and year of submission</w:t>
          </w:r>
          <w:r>
            <w:t>:</w:t>
          </w:r>
        </w:p>
      </w:docPartBody>
    </w:docPart>
    <w:docPart>
      <w:docPartPr>
        <w:name w:val="A3AFE59C0C0E43B884BFA60E5E628A06"/>
        <w:category>
          <w:name w:val="General"/>
          <w:gallery w:val="placeholder"/>
        </w:category>
        <w:types>
          <w:type w:val="bbPlcHdr"/>
        </w:types>
        <w:behaviors>
          <w:behavior w:val="content"/>
        </w:behaviors>
        <w:guid w:val="{FF7E483E-9D71-4EF9-BA45-316ED4EC26EC}"/>
      </w:docPartPr>
      <w:docPartBody>
        <w:p w:rsidR="00EB451D" w:rsidRDefault="002157F9" w:rsidP="002157F9">
          <w:pPr>
            <w:pStyle w:val="A3AFE59C0C0E43B884BFA60E5E628A06"/>
          </w:pPr>
          <w:r>
            <w:t xml:space="preserve">Bratislava </w:t>
          </w:r>
          <w:r>
            <w:fldChar w:fldCharType="begin"/>
          </w:r>
          <w:r>
            <w:instrText xml:space="preserve"> TIME \@ "yyyy" </w:instrText>
          </w:r>
          <w:r>
            <w:fldChar w:fldCharType="separate"/>
          </w:r>
          <w:r>
            <w:rPr>
              <w:noProof/>
            </w:rPr>
            <w:t>2024</w:t>
          </w:r>
          <w:r>
            <w:fldChar w:fldCharType="end"/>
          </w:r>
        </w:p>
      </w:docPartBody>
    </w:docPart>
    <w:docPart>
      <w:docPartPr>
        <w:name w:val="C38A2448C79F44C7A97D2E7E0889C744"/>
        <w:category>
          <w:name w:val="General"/>
          <w:gallery w:val="placeholder"/>
        </w:category>
        <w:types>
          <w:type w:val="bbPlcHdr"/>
        </w:types>
        <w:behaviors>
          <w:behavior w:val="content"/>
        </w:behaviors>
        <w:guid w:val="{E457DAC8-C877-4A9C-BF56-F025A4A9E87B}"/>
      </w:docPartPr>
      <w:docPartBody>
        <w:p w:rsidR="00EB451D" w:rsidRDefault="002157F9" w:rsidP="002157F9">
          <w:pPr>
            <w:pStyle w:val="C38A2448C79F44C7A97D2E7E0889C744"/>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0116AB9B3E8C46F789002B591D8F3913"/>
        <w:category>
          <w:name w:val="General"/>
          <w:gallery w:val="placeholder"/>
        </w:category>
        <w:types>
          <w:type w:val="bbPlcHdr"/>
        </w:types>
        <w:behaviors>
          <w:behavior w:val="content"/>
        </w:behaviors>
        <w:guid w:val="{74CFCE0E-7E4B-4DEF-9F66-427876BE7357}"/>
      </w:docPartPr>
      <w:docPartBody>
        <w:p w:rsidR="00EB451D" w:rsidRDefault="002157F9" w:rsidP="002157F9">
          <w:pPr>
            <w:pStyle w:val="0116AB9B3E8C46F789002B591D8F3913"/>
          </w:pPr>
          <w:r w:rsidRPr="007938A0">
            <w:rPr>
              <w:color w:val="FF0000"/>
            </w:rPr>
            <w:t>Sem vložte 3 - 5 kľúčových slov</w:t>
          </w:r>
        </w:p>
      </w:docPartBody>
    </w:docPart>
    <w:docPart>
      <w:docPartPr>
        <w:name w:val="367837DC61F84A0EB932573FAB4BA4B7"/>
        <w:category>
          <w:name w:val="General"/>
          <w:gallery w:val="placeholder"/>
        </w:category>
        <w:types>
          <w:type w:val="bbPlcHdr"/>
        </w:types>
        <w:behaviors>
          <w:behavior w:val="content"/>
        </w:behaviors>
        <w:guid w:val="{FE13E4C2-DEEE-4A8D-8F94-6BE0A9CCD17F}"/>
      </w:docPartPr>
      <w:docPartBody>
        <w:p w:rsidR="00EB451D" w:rsidRDefault="002157F9" w:rsidP="002157F9">
          <w:pPr>
            <w:pStyle w:val="367837DC61F84A0EB932573FAB4BA4B7"/>
          </w:pPr>
          <w:r w:rsidRPr="007938A0">
            <w:rPr>
              <w:color w:val="FF0000"/>
            </w:rPr>
            <w:t>Sem môžete vložiť ďakovný text. Spravidla sa ďakuje vedúcemu práce, prípadne konzultantovi. Poďakovanie nie je povinná súčasť práce.</w:t>
          </w:r>
        </w:p>
      </w:docPartBody>
    </w:docPart>
    <w:docPart>
      <w:docPartPr>
        <w:name w:val="08C304AF65DE484D8D82093504712D4B"/>
        <w:category>
          <w:name w:val="General"/>
          <w:gallery w:val="placeholder"/>
        </w:category>
        <w:types>
          <w:type w:val="bbPlcHdr"/>
        </w:types>
        <w:behaviors>
          <w:behavior w:val="content"/>
        </w:behaviors>
        <w:guid w:val="{80493F5E-5E29-491C-A121-E78826DD1F5C}"/>
      </w:docPartPr>
      <w:docPartBody>
        <w:p w:rsidR="002157F9" w:rsidRPr="00713E60" w:rsidRDefault="002157F9" w:rsidP="001F2AE1">
          <w:pPr>
            <w:rPr>
              <w:color w:val="FF0000"/>
            </w:rPr>
          </w:pPr>
          <w:r w:rsidRPr="00713E60">
            <w:rPr>
              <w:color w:val="FF0000"/>
            </w:rPr>
            <w:t>WWW - srandicka</w:t>
          </w:r>
        </w:p>
        <w:p w:rsidR="002157F9" w:rsidRPr="00713E60" w:rsidRDefault="002157F9" w:rsidP="001F2AE1">
          <w:pPr>
            <w:rPr>
              <w:color w:val="FF0000"/>
            </w:rPr>
          </w:pPr>
          <w:r w:rsidRPr="00713E60">
            <w:rPr>
              <w:color w:val="FF0000"/>
            </w:rPr>
            <w:t>sds - asd d a</w:t>
          </w:r>
        </w:p>
        <w:p w:rsidR="00EB451D" w:rsidRDefault="002157F9" w:rsidP="002157F9">
          <w:pPr>
            <w:pStyle w:val="08C304AF65DE484D8D82093504712D4B"/>
          </w:pPr>
          <w:r w:rsidRPr="00713E60">
            <w:rPr>
              <w:color w:val="FF0000"/>
            </w:rPr>
            <w:t>sdf - sda sfas</w:t>
          </w:r>
          <w:r w:rsidRPr="00713E60">
            <w:rPr>
              <w:rStyle w:val="Zstupntext"/>
              <w:color w:val="FF0000"/>
            </w:rPr>
            <w:t xml:space="preserve"> </w:t>
          </w:r>
        </w:p>
      </w:docPartBody>
    </w:docPart>
    <w:docPart>
      <w:docPartPr>
        <w:name w:val="90965CEBAB8D401C9EC7B0947B91E984"/>
        <w:category>
          <w:name w:val="General"/>
          <w:gallery w:val="placeholder"/>
        </w:category>
        <w:types>
          <w:type w:val="bbPlcHdr"/>
        </w:types>
        <w:behaviors>
          <w:behavior w:val="content"/>
        </w:behaviors>
        <w:guid w:val="{F0475BCD-56A6-4474-9ADD-F0F2112058DF}"/>
      </w:docPartPr>
      <w:docPartBody>
        <w:p w:rsidR="00EB451D" w:rsidRDefault="002157F9" w:rsidP="002157F9">
          <w:pPr>
            <w:pStyle w:val="90965CEBAB8D401C9EC7B0947B91E984"/>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21509524CDF949058FEE098875AADC84"/>
        <w:category>
          <w:name w:val="Všeobecné"/>
          <w:gallery w:val="placeholder"/>
        </w:category>
        <w:types>
          <w:type w:val="bbPlcHdr"/>
        </w:types>
        <w:behaviors>
          <w:behavior w:val="content"/>
        </w:behaviors>
        <w:guid w:val="{678E84C8-1B31-4431-BED0-4826668321A6}"/>
      </w:docPartPr>
      <w:docPartBody>
        <w:p w:rsidR="0003558D" w:rsidRDefault="00266382" w:rsidP="00266382">
          <w:pPr>
            <w:pStyle w:val="21509524CDF949058FEE098875AADC84"/>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9179481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F9"/>
    <w:rsid w:val="00001CE3"/>
    <w:rsid w:val="0003558D"/>
    <w:rsid w:val="00070533"/>
    <w:rsid w:val="001F2AE1"/>
    <w:rsid w:val="00211828"/>
    <w:rsid w:val="002157F9"/>
    <w:rsid w:val="00222F36"/>
    <w:rsid w:val="00266382"/>
    <w:rsid w:val="002F559D"/>
    <w:rsid w:val="003E327E"/>
    <w:rsid w:val="004E46CB"/>
    <w:rsid w:val="006A3966"/>
    <w:rsid w:val="006B56BE"/>
    <w:rsid w:val="006E7CF6"/>
    <w:rsid w:val="008E31CA"/>
    <w:rsid w:val="00A71E92"/>
    <w:rsid w:val="00A900D9"/>
    <w:rsid w:val="00A93E4B"/>
    <w:rsid w:val="00B32F98"/>
    <w:rsid w:val="00DB69C0"/>
    <w:rsid w:val="00EB451D"/>
    <w:rsid w:val="00F31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67E67235448E4A8EA2F700A339A7A286">
    <w:name w:val="67E67235448E4A8EA2F700A339A7A286"/>
  </w:style>
  <w:style w:type="paragraph" w:customStyle="1" w:styleId="D01EC667F65041D9BEC922E88CD02874">
    <w:name w:val="D01EC667F65041D9BEC922E88CD02874"/>
  </w:style>
  <w:style w:type="character" w:styleId="Zstupntext">
    <w:name w:val="Placeholder Text"/>
    <w:basedOn w:val="Predvolenpsmoodseku"/>
    <w:uiPriority w:val="99"/>
    <w:semiHidden/>
    <w:rsid w:val="002157F9"/>
    <w:rPr>
      <w:color w:val="808080"/>
    </w:rPr>
  </w:style>
  <w:style w:type="paragraph" w:customStyle="1" w:styleId="DEDCEC63F4D945E1977EC7F5259216BE">
    <w:name w:val="DEDCEC63F4D945E1977EC7F5259216BE"/>
  </w:style>
  <w:style w:type="paragraph" w:customStyle="1" w:styleId="71D0239B1EC84FA3BBF01C8AA8B9292B">
    <w:name w:val="71D0239B1EC84FA3BBF01C8AA8B9292B"/>
  </w:style>
  <w:style w:type="paragraph" w:customStyle="1" w:styleId="0BB4A5E5285A4ABAAED2D29206360C10">
    <w:name w:val="0BB4A5E5285A4ABAAED2D29206360C10"/>
  </w:style>
  <w:style w:type="paragraph" w:customStyle="1" w:styleId="AF49861641214528974FD43A1AD603D0">
    <w:name w:val="AF49861641214528974FD43A1AD603D0"/>
  </w:style>
  <w:style w:type="paragraph" w:customStyle="1" w:styleId="303C4B583AFE4311975E1503C3A39162">
    <w:name w:val="303C4B583AFE4311975E1503C3A39162"/>
  </w:style>
  <w:style w:type="paragraph" w:customStyle="1" w:styleId="CDCC1653CE414D59A1E06323EDAC2748">
    <w:name w:val="CDCC1653CE414D59A1E06323EDAC2748"/>
  </w:style>
  <w:style w:type="paragraph" w:customStyle="1" w:styleId="68FBE19C1E4949E5AC6A9E1AB28565AD">
    <w:name w:val="68FBE19C1E4949E5AC6A9E1AB28565AD"/>
  </w:style>
  <w:style w:type="paragraph" w:customStyle="1" w:styleId="AC11D59261C14DEBB3BEB3ACF7924794">
    <w:name w:val="AC11D59261C14DEBB3BEB3ACF7924794"/>
  </w:style>
  <w:style w:type="paragraph" w:customStyle="1" w:styleId="AD964FA578BF4826B60EEFD631106162">
    <w:name w:val="AD964FA578BF4826B60EEFD631106162"/>
  </w:style>
  <w:style w:type="paragraph" w:customStyle="1" w:styleId="81A2D9907F1F43B7A5D2725F94F74D92">
    <w:name w:val="81A2D9907F1F43B7A5D2725F94F74D92"/>
  </w:style>
  <w:style w:type="paragraph" w:customStyle="1" w:styleId="95E29C18E28C4E4692B5A200E33FCB93">
    <w:name w:val="95E29C18E28C4E4692B5A200E33FCB93"/>
  </w:style>
  <w:style w:type="paragraph" w:customStyle="1" w:styleId="B62722387D684BBFA4A631A6D3854CC8">
    <w:name w:val="B62722387D684BBFA4A631A6D3854CC8"/>
  </w:style>
  <w:style w:type="paragraph" w:customStyle="1" w:styleId="8B9AD2F7437C49EAB40D19F52951714D">
    <w:name w:val="8B9AD2F7437C49EAB40D19F52951714D"/>
  </w:style>
  <w:style w:type="paragraph" w:customStyle="1" w:styleId="Nadpis1rovne">
    <w:name w:val="Nadpis 1.úrovne"/>
    <w:next w:val="Normlny"/>
    <w:link w:val="Nadpis1rovneChar"/>
    <w:autoRedefine/>
    <w:qFormat/>
    <w:pPr>
      <w:keepNext/>
      <w:keepLines/>
      <w:pageBreakBefore/>
      <w:numPr>
        <w:numId w:val="1"/>
      </w:numPr>
      <w:spacing w:after="320" w:line="240" w:lineRule="auto"/>
      <w:ind w:left="2133" w:hanging="1425"/>
    </w:pPr>
    <w:rPr>
      <w:rFonts w:ascii="Times New Roman" w:eastAsiaTheme="minorHAnsi" w:hAnsi="Times New Roman" w:cs="Times New Roman"/>
      <w:b/>
      <w:kern w:val="0"/>
      <w:sz w:val="44"/>
      <w:szCs w:val="32"/>
      <w:lang w:val="sk-SK"/>
    </w:rPr>
  </w:style>
  <w:style w:type="character" w:customStyle="1" w:styleId="Nadpis1rovneChar">
    <w:name w:val="Nadpis 1.úrovne Char"/>
    <w:basedOn w:val="Predvolenpsmoodseku"/>
    <w:link w:val="Nadpis1rovne"/>
    <w:rPr>
      <w:rFonts w:ascii="Times New Roman" w:eastAsiaTheme="minorHAnsi" w:hAnsi="Times New Roman" w:cs="Times New Roman"/>
      <w:b/>
      <w:kern w:val="0"/>
      <w:sz w:val="44"/>
      <w:szCs w:val="32"/>
      <w:lang w:val="sk-SK"/>
    </w:rPr>
  </w:style>
  <w:style w:type="paragraph" w:customStyle="1" w:styleId="Nadpis2urovne">
    <w:name w:val="Nadpis 2.urovne"/>
    <w:next w:val="Normlny"/>
    <w:autoRedefine/>
    <w:qFormat/>
    <w:pPr>
      <w:keepNext/>
      <w:keepLines/>
      <w:numPr>
        <w:ilvl w:val="1"/>
        <w:numId w:val="1"/>
      </w:numPr>
      <w:spacing w:before="320" w:after="280" w:line="240" w:lineRule="auto"/>
    </w:pPr>
    <w:rPr>
      <w:rFonts w:ascii="Times New Roman" w:eastAsiaTheme="minorHAnsi" w:hAnsi="Times New Roman" w:cs="Times New Roman"/>
      <w:b/>
      <w:kern w:val="0"/>
      <w:sz w:val="32"/>
      <w:szCs w:val="32"/>
      <w:lang w:val="sk-SK"/>
    </w:rPr>
  </w:style>
  <w:style w:type="paragraph" w:customStyle="1" w:styleId="Nadpis3urovne">
    <w:name w:val="Nadpis 3.urovne"/>
    <w:next w:val="Normlny"/>
    <w:qFormat/>
    <w:pPr>
      <w:keepNext/>
      <w:keepLines/>
      <w:numPr>
        <w:ilvl w:val="2"/>
        <w:numId w:val="1"/>
      </w:numPr>
      <w:spacing w:before="280" w:after="280" w:line="240" w:lineRule="auto"/>
    </w:pPr>
    <w:rPr>
      <w:rFonts w:ascii="Times New Roman" w:eastAsiaTheme="minorHAnsi" w:hAnsi="Times New Roman" w:cs="Times New Roman"/>
      <w:b/>
      <w:kern w:val="0"/>
      <w:sz w:val="28"/>
      <w:szCs w:val="32"/>
      <w:lang w:val="sk-SK"/>
    </w:rPr>
  </w:style>
  <w:style w:type="paragraph" w:customStyle="1" w:styleId="BE6C8E1EB96245D1928E7262F15E4B44">
    <w:name w:val="BE6C8E1EB96245D1928E7262F15E4B44"/>
  </w:style>
  <w:style w:type="paragraph" w:customStyle="1" w:styleId="DF986B72DD4043D99BC0DE98660BD180">
    <w:name w:val="DF986B72DD4043D99BC0DE98660BD180"/>
  </w:style>
  <w:style w:type="paragraph" w:customStyle="1" w:styleId="Zakladny">
    <w:name w:val="Zakladny"/>
    <w:link w:val="ZakladnyChar"/>
    <w:autoRedefine/>
    <w:qFormat/>
    <w:rsid w:val="00266382"/>
    <w:pPr>
      <w:spacing w:after="0" w:line="360" w:lineRule="auto"/>
      <w:ind w:firstLine="454"/>
      <w:jc w:val="both"/>
    </w:pPr>
    <w:rPr>
      <w:rFonts w:ascii="Times New Roman" w:eastAsiaTheme="minorHAnsi" w:hAnsi="Times New Roman" w:cs="Times New Roman"/>
      <w:kern w:val="0"/>
      <w:szCs w:val="32"/>
      <w:lang w:val="sk-SK"/>
    </w:rPr>
  </w:style>
  <w:style w:type="character" w:customStyle="1" w:styleId="ZakladnyChar">
    <w:name w:val="Zakladny Char"/>
    <w:basedOn w:val="Predvolenpsmoodseku"/>
    <w:link w:val="Zakladny"/>
    <w:rsid w:val="00266382"/>
    <w:rPr>
      <w:rFonts w:ascii="Times New Roman" w:eastAsiaTheme="minorHAnsi" w:hAnsi="Times New Roman" w:cs="Times New Roman"/>
      <w:kern w:val="0"/>
      <w:szCs w:val="32"/>
      <w:lang w:val="sk-SK"/>
    </w:rPr>
  </w:style>
  <w:style w:type="paragraph" w:customStyle="1" w:styleId="8728E0CE28934EAEAF1210B6CF381E98">
    <w:name w:val="8728E0CE28934EAEAF1210B6CF381E98"/>
  </w:style>
  <w:style w:type="paragraph" w:customStyle="1" w:styleId="71F3233851624F6F98CB0EB1AD593DFF">
    <w:name w:val="71F3233851624F6F98CB0EB1AD593DFF"/>
  </w:style>
  <w:style w:type="paragraph" w:customStyle="1" w:styleId="7906A9BD53784B39A4D9C66F907F4DCE">
    <w:name w:val="7906A9BD53784B39A4D9C66F907F4DCE"/>
  </w:style>
  <w:style w:type="paragraph" w:customStyle="1" w:styleId="4621E3AD613343BBAC3D222A6B7B3AF4">
    <w:name w:val="4621E3AD613343BBAC3D222A6B7B3AF4"/>
  </w:style>
  <w:style w:type="paragraph" w:customStyle="1" w:styleId="0E0516668E734F40A6AC59F1764C0C93">
    <w:name w:val="0E0516668E734F40A6AC59F1764C0C93"/>
  </w:style>
  <w:style w:type="paragraph" w:customStyle="1" w:styleId="33E4325FEF634E9EBB4FDFA1EA9B0F55">
    <w:name w:val="33E4325FEF634E9EBB4FDFA1EA9B0F55"/>
  </w:style>
  <w:style w:type="paragraph" w:customStyle="1" w:styleId="FEC7AFEF16A2453687FF100D4BC7F1C7">
    <w:name w:val="FEC7AFEF16A2453687FF100D4BC7F1C7"/>
  </w:style>
  <w:style w:type="paragraph" w:customStyle="1" w:styleId="D2163D76038349F483EF16F541A1537A">
    <w:name w:val="D2163D76038349F483EF16F541A1537A"/>
  </w:style>
  <w:style w:type="paragraph" w:customStyle="1" w:styleId="C1AF9C79A88D4D6A9378E1488A5DEEB9">
    <w:name w:val="C1AF9C79A88D4D6A9378E1488A5DEEB9"/>
  </w:style>
  <w:style w:type="paragraph" w:customStyle="1" w:styleId="94C98B8DC4FD4350B7EEB7721D8ACD76">
    <w:name w:val="94C98B8DC4FD4350B7EEB7721D8ACD76"/>
  </w:style>
  <w:style w:type="paragraph" w:customStyle="1" w:styleId="8389B4A98974443BAA534A5A9583F3D3">
    <w:name w:val="8389B4A98974443BAA534A5A9583F3D3"/>
  </w:style>
  <w:style w:type="paragraph" w:customStyle="1" w:styleId="2140F12179E04FD1AC794B93D600C6DA">
    <w:name w:val="2140F12179E04FD1AC794B93D600C6DA"/>
  </w:style>
  <w:style w:type="paragraph" w:customStyle="1" w:styleId="82D27203F34F4E1E9198B92DFBE0415A">
    <w:name w:val="82D27203F34F4E1E9198B92DFBE0415A"/>
  </w:style>
  <w:style w:type="paragraph" w:customStyle="1" w:styleId="3D3F856052FC4675B3B372B8102DE8F0">
    <w:name w:val="3D3F856052FC4675B3B372B8102DE8F0"/>
  </w:style>
  <w:style w:type="paragraph" w:customStyle="1" w:styleId="9C5824131DC248FCAA51AEB8DFA9934B">
    <w:name w:val="9C5824131DC248FCAA51AEB8DFA9934B"/>
  </w:style>
  <w:style w:type="paragraph" w:customStyle="1" w:styleId="80AB9D688D0940CE8A902C68883631B0">
    <w:name w:val="80AB9D688D0940CE8A902C68883631B0"/>
  </w:style>
  <w:style w:type="paragraph" w:customStyle="1" w:styleId="8F4129E2AFEB4E6EB1A21DFF3BFB6D70">
    <w:name w:val="8F4129E2AFEB4E6EB1A21DFF3BFB6D70"/>
  </w:style>
  <w:style w:type="paragraph" w:customStyle="1" w:styleId="1AD6D871E90147F0B93BC31D7C9F26DD">
    <w:name w:val="1AD6D871E90147F0B93BC31D7C9F26DD"/>
  </w:style>
  <w:style w:type="paragraph" w:customStyle="1" w:styleId="DAF1493FBD8047A28F07BAE5B1027075">
    <w:name w:val="DAF1493FBD8047A28F07BAE5B1027075"/>
  </w:style>
  <w:style w:type="paragraph" w:customStyle="1" w:styleId="F58B04BE61344BACA842BE9BBA968610">
    <w:name w:val="F58B04BE61344BACA842BE9BBA968610"/>
  </w:style>
  <w:style w:type="paragraph" w:customStyle="1" w:styleId="C4FFB3F273CF4DA1AA37998744688E0D">
    <w:name w:val="C4FFB3F273CF4DA1AA37998744688E0D"/>
  </w:style>
  <w:style w:type="paragraph" w:customStyle="1" w:styleId="D3B200441D1D40DF98A175FFA0251176">
    <w:name w:val="D3B200441D1D40DF98A175FFA0251176"/>
  </w:style>
  <w:style w:type="paragraph" w:customStyle="1" w:styleId="88761B0CD8554434B5674A945F71776A">
    <w:name w:val="88761B0CD8554434B5674A945F71776A"/>
  </w:style>
  <w:style w:type="paragraph" w:customStyle="1" w:styleId="31730075726E4FBD8B9F92CD20B12D6B">
    <w:name w:val="31730075726E4FBD8B9F92CD20B12D6B"/>
  </w:style>
  <w:style w:type="paragraph" w:customStyle="1" w:styleId="6D40B0105CB7407F8260107CDF5D9205">
    <w:name w:val="6D40B0105CB7407F8260107CDF5D9205"/>
  </w:style>
  <w:style w:type="paragraph" w:customStyle="1" w:styleId="B6A6ED3B5EBD43629D3DFFEE9D9B2A65">
    <w:name w:val="B6A6ED3B5EBD43629D3DFFEE9D9B2A65"/>
  </w:style>
  <w:style w:type="paragraph" w:customStyle="1" w:styleId="062DBBEBE9834E58A41BFA32ED326696">
    <w:name w:val="062DBBEBE9834E58A41BFA32ED326696"/>
  </w:style>
  <w:style w:type="paragraph" w:customStyle="1" w:styleId="6C5A42A7F5304CEEB1E3244421B1E074">
    <w:name w:val="6C5A42A7F5304CEEB1E3244421B1E074"/>
  </w:style>
  <w:style w:type="paragraph" w:customStyle="1" w:styleId="4C1F0F44E56B4EDC9760C8E4F96E2D5D">
    <w:name w:val="4C1F0F44E56B4EDC9760C8E4F96E2D5D"/>
  </w:style>
  <w:style w:type="paragraph" w:customStyle="1" w:styleId="0B06671DFF38422B936664F62A45A075">
    <w:name w:val="0B06671DFF38422B936664F62A45A075"/>
  </w:style>
  <w:style w:type="paragraph" w:customStyle="1" w:styleId="B67AEFF32D27410A990F2A8188DF880F">
    <w:name w:val="B67AEFF32D27410A990F2A8188DF880F"/>
  </w:style>
  <w:style w:type="paragraph" w:customStyle="1" w:styleId="791851FCF6A04697A2E3C39E5E221814">
    <w:name w:val="791851FCF6A04697A2E3C39E5E221814"/>
  </w:style>
  <w:style w:type="paragraph" w:customStyle="1" w:styleId="75F76806F1724A90A0B02FAA570EEAAB">
    <w:name w:val="75F76806F1724A90A0B02FAA570EEAAB"/>
  </w:style>
  <w:style w:type="paragraph" w:customStyle="1" w:styleId="96245521D8FA40B3899D5D04B388FCAD">
    <w:name w:val="96245521D8FA40B3899D5D04B388FCAD"/>
  </w:style>
  <w:style w:type="paragraph" w:customStyle="1" w:styleId="15473F565ECA4463AC49A93B5AD3C0D8">
    <w:name w:val="15473F565ECA4463AC49A93B5AD3C0D8"/>
  </w:style>
  <w:style w:type="paragraph" w:customStyle="1" w:styleId="8E0B43FE81DB4D1B8E0C26B2AA268010">
    <w:name w:val="8E0B43FE81DB4D1B8E0C26B2AA268010"/>
  </w:style>
  <w:style w:type="paragraph" w:customStyle="1" w:styleId="8F00B77E26B44EC581F9BDF7B8683C92">
    <w:name w:val="8F00B77E26B44EC581F9BDF7B8683C92"/>
  </w:style>
  <w:style w:type="paragraph" w:customStyle="1" w:styleId="84BF6E7FC1B24FF7A569FA6BED1BDFD0">
    <w:name w:val="84BF6E7FC1B24FF7A569FA6BED1BDFD0"/>
  </w:style>
  <w:style w:type="paragraph" w:customStyle="1" w:styleId="7C057C4616A6401BAD8AA2A94FA4889F">
    <w:name w:val="7C057C4616A6401BAD8AA2A94FA4889F"/>
  </w:style>
  <w:style w:type="paragraph" w:customStyle="1" w:styleId="16A02D10645941C7BBA7D99C1A3AD802">
    <w:name w:val="16A02D10645941C7BBA7D99C1A3AD802"/>
  </w:style>
  <w:style w:type="paragraph" w:customStyle="1" w:styleId="E63CA347A7A44608B2FBD8E7E8B0DC00">
    <w:name w:val="E63CA347A7A44608B2FBD8E7E8B0DC00"/>
  </w:style>
  <w:style w:type="paragraph" w:customStyle="1" w:styleId="339DCB825DE44712A4F2B4C6211B0C32">
    <w:name w:val="339DCB825DE44712A4F2B4C6211B0C32"/>
  </w:style>
  <w:style w:type="paragraph" w:customStyle="1" w:styleId="1437B318D24544A3BD07C3CDB748EB52">
    <w:name w:val="1437B318D24544A3BD07C3CDB748EB52"/>
  </w:style>
  <w:style w:type="paragraph" w:customStyle="1" w:styleId="2F5051935EF34438B0D8D10981148E22">
    <w:name w:val="2F5051935EF34438B0D8D10981148E22"/>
  </w:style>
  <w:style w:type="paragraph" w:customStyle="1" w:styleId="7B7C4D362866463191F47176C56AEA00">
    <w:name w:val="7B7C4D362866463191F47176C56AEA00"/>
  </w:style>
  <w:style w:type="paragraph" w:customStyle="1" w:styleId="E7BD1BFC82284CB980BE54295416998F">
    <w:name w:val="E7BD1BFC82284CB980BE54295416998F"/>
  </w:style>
  <w:style w:type="paragraph" w:customStyle="1" w:styleId="1DE2B56F11FD46D7B19F3287AC48F08F">
    <w:name w:val="1DE2B56F11FD46D7B19F3287AC48F08F"/>
  </w:style>
  <w:style w:type="paragraph" w:customStyle="1" w:styleId="239713B7F3954025A3768CCF9C06256A">
    <w:name w:val="239713B7F3954025A3768CCF9C06256A"/>
  </w:style>
  <w:style w:type="paragraph" w:customStyle="1" w:styleId="344279B683CB4F5586A75FD20795A89C">
    <w:name w:val="344279B683CB4F5586A75FD20795A89C"/>
  </w:style>
  <w:style w:type="paragraph" w:customStyle="1" w:styleId="A849125205434746832CD7D7602D0A19">
    <w:name w:val="A849125205434746832CD7D7602D0A19"/>
  </w:style>
  <w:style w:type="paragraph" w:customStyle="1" w:styleId="E2C42F38326940428D93665EEFEB4152">
    <w:name w:val="E2C42F38326940428D93665EEFEB4152"/>
  </w:style>
  <w:style w:type="paragraph" w:customStyle="1" w:styleId="BBEDC74C06D24060A442A9D8FE48777C">
    <w:name w:val="BBEDC74C06D24060A442A9D8FE48777C"/>
  </w:style>
  <w:style w:type="paragraph" w:customStyle="1" w:styleId="FE1D844D847A414994D224C2A5050A54">
    <w:name w:val="FE1D844D847A414994D224C2A5050A54"/>
  </w:style>
  <w:style w:type="paragraph" w:customStyle="1" w:styleId="D82FCD420BD840DBBC0A7B05468EF240">
    <w:name w:val="D82FCD420BD840DBBC0A7B05468EF240"/>
  </w:style>
  <w:style w:type="paragraph" w:customStyle="1" w:styleId="Nadpisneslovan">
    <w:name w:val="Nadpis nečíslovaný"/>
    <w:basedOn w:val="Normlny"/>
    <w:next w:val="Normlny"/>
    <w:link w:val="NadpisneslovanChar"/>
    <w:qFormat/>
    <w:pPr>
      <w:keepNext/>
      <w:keepLines/>
      <w:pageBreakBefore/>
      <w:spacing w:after="320" w:line="240" w:lineRule="auto"/>
    </w:pPr>
    <w:rPr>
      <w:rFonts w:ascii="Times New Roman" w:eastAsiaTheme="minorHAnsi" w:hAnsi="Times New Roman" w:cs="Times New Roman"/>
      <w:b/>
      <w:kern w:val="0"/>
      <w:sz w:val="44"/>
      <w:szCs w:val="32"/>
      <w:lang w:val="sk-SK"/>
    </w:rPr>
  </w:style>
  <w:style w:type="character" w:customStyle="1" w:styleId="NadpisneslovanChar">
    <w:name w:val="Nadpis nečíslovaný Char"/>
    <w:basedOn w:val="Predvolenpsmoodseku"/>
    <w:link w:val="Nadpisneslovan"/>
    <w:rPr>
      <w:rFonts w:ascii="Times New Roman" w:eastAsiaTheme="minorHAnsi" w:hAnsi="Times New Roman" w:cs="Times New Roman"/>
      <w:b/>
      <w:kern w:val="0"/>
      <w:sz w:val="44"/>
      <w:szCs w:val="32"/>
      <w:lang w:val="sk-SK"/>
    </w:rPr>
  </w:style>
  <w:style w:type="paragraph" w:customStyle="1" w:styleId="52258C4AF4B34477A95004A0B1B75D6C">
    <w:name w:val="52258C4AF4B34477A95004A0B1B75D6C"/>
  </w:style>
  <w:style w:type="paragraph" w:customStyle="1" w:styleId="8CE09C7EC44848AE9F7DCA0490B23FDA">
    <w:name w:val="8CE09C7EC44848AE9F7DCA0490B23FDA"/>
  </w:style>
  <w:style w:type="paragraph" w:customStyle="1" w:styleId="F0A9440943FD4199889A6EA0B2AF2477">
    <w:name w:val="F0A9440943FD4199889A6EA0B2AF2477"/>
  </w:style>
  <w:style w:type="paragraph" w:customStyle="1" w:styleId="6369A6B323B44422A3F9FD477193F8D4">
    <w:name w:val="6369A6B323B44422A3F9FD477193F8D4"/>
    <w:rsid w:val="002157F9"/>
  </w:style>
  <w:style w:type="paragraph" w:customStyle="1" w:styleId="E73E021365C94BA6AF9D0B00E1EEF173">
    <w:name w:val="E73E021365C94BA6AF9D0B00E1EEF173"/>
    <w:rsid w:val="002157F9"/>
  </w:style>
  <w:style w:type="paragraph" w:customStyle="1" w:styleId="087E554704B347C1AE20993B906D60AF">
    <w:name w:val="087E554704B347C1AE20993B906D60AF"/>
    <w:rsid w:val="002157F9"/>
  </w:style>
  <w:style w:type="paragraph" w:customStyle="1" w:styleId="0A19C4BF8CE34B3EB304EE495D1C0F0F">
    <w:name w:val="0A19C4BF8CE34B3EB304EE495D1C0F0F"/>
    <w:rsid w:val="002157F9"/>
  </w:style>
  <w:style w:type="paragraph" w:customStyle="1" w:styleId="D08FFC54F1D64B978B8FF88F14BBFA79">
    <w:name w:val="D08FFC54F1D64B978B8FF88F14BBFA79"/>
    <w:rsid w:val="002157F9"/>
  </w:style>
  <w:style w:type="paragraph" w:customStyle="1" w:styleId="CFFE3408A4F04B0B824B5EBEC55D5392">
    <w:name w:val="CFFE3408A4F04B0B824B5EBEC55D5392"/>
    <w:rsid w:val="002157F9"/>
  </w:style>
  <w:style w:type="paragraph" w:customStyle="1" w:styleId="FFDA8F2CFB2340AB8F42EAFEDC09BCE9">
    <w:name w:val="FFDA8F2CFB2340AB8F42EAFEDC09BCE9"/>
    <w:rsid w:val="002157F9"/>
  </w:style>
  <w:style w:type="paragraph" w:customStyle="1" w:styleId="ED172FD17F5049B98C5526100F770A52">
    <w:name w:val="ED172FD17F5049B98C5526100F770A52"/>
    <w:rsid w:val="002157F9"/>
  </w:style>
  <w:style w:type="paragraph" w:customStyle="1" w:styleId="5E09385A1B504305B0A6364566C0BA96">
    <w:name w:val="5E09385A1B504305B0A6364566C0BA96"/>
    <w:rsid w:val="002157F9"/>
  </w:style>
  <w:style w:type="paragraph" w:customStyle="1" w:styleId="BD556751B3D341DF86E107596246F5CE">
    <w:name w:val="BD556751B3D341DF86E107596246F5CE"/>
    <w:rsid w:val="002157F9"/>
  </w:style>
  <w:style w:type="paragraph" w:customStyle="1" w:styleId="BA44E897447540C99AFBFF2E1A6432EF">
    <w:name w:val="BA44E897447540C99AFBFF2E1A6432EF"/>
    <w:rsid w:val="002157F9"/>
  </w:style>
  <w:style w:type="paragraph" w:customStyle="1" w:styleId="87488BE62B2240079D968AE6DC9409AD">
    <w:name w:val="87488BE62B2240079D968AE6DC9409AD"/>
    <w:rsid w:val="002157F9"/>
  </w:style>
  <w:style w:type="paragraph" w:customStyle="1" w:styleId="DFBAE7EFB56A48B79A19A6A1083D77F5">
    <w:name w:val="DFBAE7EFB56A48B79A19A6A1083D77F5"/>
    <w:rsid w:val="002157F9"/>
  </w:style>
  <w:style w:type="paragraph" w:customStyle="1" w:styleId="20AF6F0C92B247EBB440FC0336338124">
    <w:name w:val="20AF6F0C92B247EBB440FC0336338124"/>
    <w:rsid w:val="002157F9"/>
  </w:style>
  <w:style w:type="paragraph" w:customStyle="1" w:styleId="CEA72A0A54F94286B52A6D20A4D0829D">
    <w:name w:val="CEA72A0A54F94286B52A6D20A4D0829D"/>
    <w:rsid w:val="002157F9"/>
  </w:style>
  <w:style w:type="paragraph" w:customStyle="1" w:styleId="6EEC255D275D4C8EAEBB18B803BE7CE9">
    <w:name w:val="6EEC255D275D4C8EAEBB18B803BE7CE9"/>
    <w:rsid w:val="002157F9"/>
  </w:style>
  <w:style w:type="paragraph" w:customStyle="1" w:styleId="217E794E659B4CACB37195A091994AB2">
    <w:name w:val="217E794E659B4CACB37195A091994AB2"/>
    <w:rsid w:val="002157F9"/>
  </w:style>
  <w:style w:type="paragraph" w:customStyle="1" w:styleId="4B0DFAACF53A4930B4FE531E6C76F22A">
    <w:name w:val="4B0DFAACF53A4930B4FE531E6C76F22A"/>
    <w:rsid w:val="002157F9"/>
  </w:style>
  <w:style w:type="paragraph" w:customStyle="1" w:styleId="464EDA089BD043EEA1BA97B49ED3C846">
    <w:name w:val="464EDA089BD043EEA1BA97B49ED3C846"/>
    <w:rsid w:val="002157F9"/>
  </w:style>
  <w:style w:type="paragraph" w:customStyle="1" w:styleId="7F7F55E5146546E6AAFFA8BE034A4C79">
    <w:name w:val="7F7F55E5146546E6AAFFA8BE034A4C79"/>
    <w:rsid w:val="002157F9"/>
  </w:style>
  <w:style w:type="paragraph" w:customStyle="1" w:styleId="1E36FCF5EB0C4C36AE094AEE687CAFA1">
    <w:name w:val="1E36FCF5EB0C4C36AE094AEE687CAFA1"/>
    <w:rsid w:val="002157F9"/>
  </w:style>
  <w:style w:type="paragraph" w:customStyle="1" w:styleId="D47DF86BD228406F95E19A551DF06456">
    <w:name w:val="D47DF86BD228406F95E19A551DF06456"/>
    <w:rsid w:val="002157F9"/>
  </w:style>
  <w:style w:type="paragraph" w:customStyle="1" w:styleId="0371B58431B24CD28D1F753773CCD512">
    <w:name w:val="0371B58431B24CD28D1F753773CCD512"/>
    <w:rsid w:val="002157F9"/>
  </w:style>
  <w:style w:type="paragraph" w:customStyle="1" w:styleId="3A9EADCAFE674C2D84C1EF7886EAB022">
    <w:name w:val="3A9EADCAFE674C2D84C1EF7886EAB022"/>
    <w:rsid w:val="002157F9"/>
  </w:style>
  <w:style w:type="paragraph" w:customStyle="1" w:styleId="EC49A710D55E466F876A2A54BB686389">
    <w:name w:val="EC49A710D55E466F876A2A54BB686389"/>
    <w:rsid w:val="002157F9"/>
  </w:style>
  <w:style w:type="paragraph" w:customStyle="1" w:styleId="26770E0D79E6408AA8CACFE466111AAB">
    <w:name w:val="26770E0D79E6408AA8CACFE466111AAB"/>
    <w:rsid w:val="002157F9"/>
  </w:style>
  <w:style w:type="paragraph" w:customStyle="1" w:styleId="71C01934C52B44F1AE191A4B1EBB56E6">
    <w:name w:val="71C01934C52B44F1AE191A4B1EBB56E6"/>
    <w:rsid w:val="002157F9"/>
  </w:style>
  <w:style w:type="paragraph" w:customStyle="1" w:styleId="E05434A8C87747A78141802683FD3F24">
    <w:name w:val="E05434A8C87747A78141802683FD3F24"/>
    <w:rsid w:val="002157F9"/>
  </w:style>
  <w:style w:type="paragraph" w:customStyle="1" w:styleId="F2293700F9434D85AAD3A5EFAABDE4A7">
    <w:name w:val="F2293700F9434D85AAD3A5EFAABDE4A7"/>
    <w:rsid w:val="002157F9"/>
  </w:style>
  <w:style w:type="paragraph" w:customStyle="1" w:styleId="0B6F51B4641845DAA3B9D10C4CFF7C8B">
    <w:name w:val="0B6F51B4641845DAA3B9D10C4CFF7C8B"/>
    <w:rsid w:val="002157F9"/>
  </w:style>
  <w:style w:type="paragraph" w:customStyle="1" w:styleId="24F25538D73A463AB859AE1F90BC7700">
    <w:name w:val="24F25538D73A463AB859AE1F90BC7700"/>
    <w:rsid w:val="002157F9"/>
  </w:style>
  <w:style w:type="paragraph" w:customStyle="1" w:styleId="26848A6C9D1B43548E53E716B2F39910">
    <w:name w:val="26848A6C9D1B43548E53E716B2F39910"/>
    <w:rsid w:val="002157F9"/>
  </w:style>
  <w:style w:type="paragraph" w:customStyle="1" w:styleId="81BE09940CC8417EA0E10548A46307BB">
    <w:name w:val="81BE09940CC8417EA0E10548A46307BB"/>
    <w:rsid w:val="002157F9"/>
  </w:style>
  <w:style w:type="paragraph" w:customStyle="1" w:styleId="58F0F0C171B34427AC9B0AE228768FAF">
    <w:name w:val="58F0F0C171B34427AC9B0AE228768FAF"/>
    <w:rsid w:val="002157F9"/>
  </w:style>
  <w:style w:type="paragraph" w:customStyle="1" w:styleId="C46315E5E0424E6C9BC7A06DC18AD1CC">
    <w:name w:val="C46315E5E0424E6C9BC7A06DC18AD1CC"/>
    <w:rsid w:val="002157F9"/>
  </w:style>
  <w:style w:type="paragraph" w:customStyle="1" w:styleId="34EBB87181C4422F88E8246445E8E4A0">
    <w:name w:val="34EBB87181C4422F88E8246445E8E4A0"/>
    <w:rsid w:val="002157F9"/>
  </w:style>
  <w:style w:type="paragraph" w:customStyle="1" w:styleId="7587100B0DB3424B82DF124CAC3C09AA">
    <w:name w:val="7587100B0DB3424B82DF124CAC3C09AA"/>
    <w:rsid w:val="002157F9"/>
  </w:style>
  <w:style w:type="paragraph" w:customStyle="1" w:styleId="A3AFE59C0C0E43B884BFA60E5E628A06">
    <w:name w:val="A3AFE59C0C0E43B884BFA60E5E628A06"/>
    <w:rsid w:val="002157F9"/>
  </w:style>
  <w:style w:type="paragraph" w:customStyle="1" w:styleId="C38A2448C79F44C7A97D2E7E0889C744">
    <w:name w:val="C38A2448C79F44C7A97D2E7E0889C744"/>
    <w:rsid w:val="002157F9"/>
  </w:style>
  <w:style w:type="paragraph" w:customStyle="1" w:styleId="0116AB9B3E8C46F789002B591D8F3913">
    <w:name w:val="0116AB9B3E8C46F789002B591D8F3913"/>
    <w:rsid w:val="002157F9"/>
  </w:style>
  <w:style w:type="paragraph" w:customStyle="1" w:styleId="367837DC61F84A0EB932573FAB4BA4B7">
    <w:name w:val="367837DC61F84A0EB932573FAB4BA4B7"/>
    <w:rsid w:val="002157F9"/>
  </w:style>
  <w:style w:type="paragraph" w:customStyle="1" w:styleId="08C304AF65DE484D8D82093504712D4B">
    <w:name w:val="08C304AF65DE484D8D82093504712D4B"/>
    <w:rsid w:val="002157F9"/>
  </w:style>
  <w:style w:type="paragraph" w:customStyle="1" w:styleId="90965CEBAB8D401C9EC7B0947B91E984">
    <w:name w:val="90965CEBAB8D401C9EC7B0947B91E984"/>
    <w:rsid w:val="002157F9"/>
  </w:style>
  <w:style w:type="paragraph" w:customStyle="1" w:styleId="21509524CDF949058FEE098875AADC84">
    <w:name w:val="21509524CDF949058FEE098875AADC84"/>
    <w:rsid w:val="00266382"/>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Version="2006">
  <b:Source>
    <b:Tag>Dom24</b:Tag>
    <b:SourceType>InternetSite</b:SourceType>
    <b:Guid>{DAFDE2A6-6DCA-4832-BDDC-CA1912BD553A}</b:Guid>
    <b:Author>
      <b:Author>
        <b:NameList>
          <b:Person>
            <b:Last>G.</b:Last>
            <b:First>Domantas</b:First>
          </b:Person>
        </b:NameList>
      </b:Author>
    </b:Author>
    <b:Title>What is MySQL: MySQL Explained for Beginners</b:Title>
    <b:Year>2024</b:Year>
    <b:Month>January</b:Month>
    <b:Day>19</b:Day>
    <b:YearAccessed>10</b:YearAccessed>
    <b:MonthAccessed>March</b:MonthAccessed>
    <b:DayAccessed>2024</b:DayAccessed>
    <b:URL>https://www.hostinger.com/tutorials/what-is-mysql</b:URL>
    <b:RefOrder>31</b:RefOrder>
  </b:Source>
  <b:Source>
    <b:Tag>Tut24</b:Tag>
    <b:SourceType>InternetSite</b:SourceType>
    <b:Guid>{A3D7669B-41E5-472B-A961-A051588974D5}</b:Guid>
    <b:Author>
      <b:Author>
        <b:Corporate>TutorialsTeacher</b:Corporate>
      </b:Author>
    </b:Author>
    <b:Title>What is MongoDB?</b:Title>
    <b:InternetSiteTitle>TutorialsTeacher</b:InternetSiteTitle>
    <b:Year>2024</b:Year>
    <b:YearAccessed>10</b:YearAccessed>
    <b:MonthAccessed>March</b:MonthAccessed>
    <b:DayAccessed>2024</b:DayAccessed>
    <b:URL>https://www.tutorialsteacher.com/mongodb/what-is-mongodb</b:URL>
    <b:RefOrder>33</b:RefOrder>
  </b:Source>
  <b:Source>
    <b:Tag>Pri23</b:Tag>
    <b:SourceType>InternetSite</b:SourceType>
    <b:Guid>{5AC9B317-79E3-4DD0-9A0D-B3B17BAFC4DC}</b:Guid>
    <b:Author>
      <b:Author>
        <b:NameList>
          <b:Person>
            <b:Last>Pedamkar</b:Last>
            <b:First>Priya</b:First>
          </b:Person>
        </b:NameList>
      </b:Author>
    </b:Author>
    <b:Title>What is MongoDB?</b:Title>
    <b:Year>2023</b:Year>
    <b:Month>March</b:Month>
    <b:Day>20</b:Day>
    <b:YearAccessed>10</b:YearAccessed>
    <b:MonthAccessed>March</b:MonthAccessed>
    <b:DayAccessed>2024</b:DayAccessed>
    <b:URL>https://www.educba.com/what-is-mongodb/</b:URL>
    <b:RefOrder>34</b:RefOrder>
  </b:Source>
  <b:Source>
    <b:Tag>OPC24</b:Tag>
    <b:SourceType>InternetSite</b:SourceType>
    <b:Guid>{48AC0B8F-262D-44E6-90F1-D56F2E3AC37F}</b:Guid>
    <b:Author>
      <b:Author>
        <b:Corporate>OPC Foundation</b:Corporate>
      </b:Author>
    </b:Author>
    <b:Title>Object Model</b:Title>
    <b:Year>2024</b:Year>
    <b:YearAccessed>10</b:YearAccessed>
    <b:MonthAccessed>March</b:MonthAccessed>
    <b:DayAccessed>2024</b:DayAccessed>
    <b:URL>https://reference.opcfoundation.org/Core/Part3/v105/docs/4.3</b:URL>
    <b:RefOrder>4</b:RefOrder>
  </b:Source>
  <b:Source>
    <b:Tag>Obj23</b:Tag>
    <b:SourceType>InternetSite</b:SourceType>
    <b:Guid>{7B613B7A-FE37-4013-A737-050741823D78}</b:Guid>
    <b:Author>
      <b:Author>
        <b:Corporate>Object-Oriented Internet</b:Corporate>
      </b:Author>
    </b:Author>
    <b:Title>Address space and Address space model</b:Title>
    <b:Year>2023</b:Year>
    <b:YearAccessed>2024</b:YearAccessed>
    <b:MonthAccessed>March</b:MonthAccessed>
    <b:DayAccessed>10</b:DayAccessed>
    <b:URL>https://commsvr.gitbook.io/ooi/semantic-data-processing/addressspaceaddressspacemodel</b:URL>
    <b:RefOrder>5</b:RefOrder>
  </b:Source>
  <b:Source>
    <b:Tag>OPC241</b:Tag>
    <b:SourceType>InternetSite</b:SourceType>
    <b:Guid>{EB12A37E-F32C-4676-AF14-C9A45C26ACFB}</b:Guid>
    <b:Author>
      <b:Author>
        <b:Corporate>OPC Foundation</b:Corporate>
      </b:Author>
    </b:Author>
    <b:Title>OPC UA Servers</b:Title>
    <b:Year>2024</b:Year>
    <b:YearAccessed>2024</b:YearAccessed>
    <b:MonthAccessed>March</b:MonthAccessed>
    <b:DayAccessed>10</b:DayAccessed>
    <b:URL>https://reference.opcfoundation.org/Core/Part1/v104/docs/6.3</b:URL>
    <b:RefOrder>6</b:RefOrder>
  </b:Source>
  <b:Source>
    <b:Tag>Cha19</b:Tag>
    <b:SourceType>InternetSite</b:SourceType>
    <b:Guid>{7B2A86C3-6B26-4482-BA73-8D6241E404F6}</b:Guid>
    <b:Author>
      <b:Author>
        <b:NameList>
          <b:Person>
            <b:Last>Chao Liu</b:Last>
            <b:First>Yuqian</b:First>
            <b:Middle>Lu, Xun Xu, Hrishikesh Vengayil</b:Middle>
          </b:Person>
        </b:NameList>
      </b:Author>
    </b:Author>
    <b:Title>A Cyber-Physical Machine Tools Platform using OPC UA and MTConnect</b:Title>
    <b:Year>2019</b:Year>
    <b:Month>April</b:Month>
    <b:YearAccessed>2024</b:YearAccessed>
    <b:MonthAccessed>March</b:MonthAccessed>
    <b:DayAccessed>10</b:DayAccessed>
    <b:URL>https://www.researchgate.net/figure/OPC-UA-information-model-for-the-EMCO-Concept-105-Milling-Machine_fig2_332561075</b:URL>
    <b:RefOrder>3</b:RefOrder>
  </b:Source>
  <b:Source>
    <b:Tag>Uni24</b:Tag>
    <b:SourceType>InternetSite</b:SourceType>
    <b:Guid>{35596EF6-5D9C-47ED-8016-67097D85BE17}</b:Guid>
    <b:Author>
      <b:Author>
        <b:Corporate>Unified Automation</b:Corporate>
      </b:Author>
    </b:Author>
    <b:Title>Introduction to OPC UA</b:Title>
    <b:YearAccessed>2024</b:YearAccessed>
    <b:MonthAccessed>March</b:MonthAccessed>
    <b:DayAccessed>10</b:DayAccessed>
    <b:URL>https://documentation.unified-automation.com/uasdkcpp/1.5.1/html/L2OpcUaOverview.html</b:URL>
    <b:RefOrder>2</b:RefOrder>
  </b:Source>
  <b:Source>
    <b:Tag>Lor25</b:Tag>
    <b:SourceType>InternetSite</b:SourceType>
    <b:Guid>{312DA6D4-658A-4E73-B753-5684CFC24232}</b:Guid>
    <b:Author>
      <b:Author>
        <b:NameList>
          <b:Person>
            <b:Last>Raftacco</b:Last>
            <b:First>Lorenzo</b:First>
          </b:Person>
        </b:NameList>
      </b:Author>
    </b:Author>
    <b:Title>Industry 4.0 - Elsist</b:Title>
    <b:Year>25</b:Year>
    <b:Month>November</b:Month>
    <b:Day>2020</b:Day>
    <b:YearAccessed>2024</b:YearAccessed>
    <b:MonthAccessed>March</b:MonthAccessed>
    <b:DayAccessed>10</b:DayAccessed>
    <b:URL>https://www.elsist.biz/en/industry-4-0/</b:URL>
    <b:RefOrder>1</b:RefOrder>
  </b:Source>
  <b:Source>
    <b:Tag>Kav21</b:Tag>
    <b:SourceType>InternetSite</b:SourceType>
    <b:Guid>{A817EB79-C3B9-4C0A-B927-DC4394DC6FF6}</b:Guid>
    <b:Author>
      <b:Author>
        <b:NameList>
          <b:Person>
            <b:Last>Kavijaru</b:Last>
          </b:Person>
        </b:NameList>
      </b:Author>
    </b:Author>
    <b:Title>RAMI 4.0 (Reference Architectural Model Industry 4.0): Explained with example</b:Title>
    <b:Year>2021</b:Year>
    <b:Month>April</b:Month>
    <b:Day>14</b:Day>
    <b:YearAccessed>10</b:YearAccessed>
    <b:MonthAccessed>March</b:MonthAccessed>
    <b:DayAccessed>2024</b:DayAccessed>
    <b:URL>https://industry40.co.in/rami-reference-architecture-model-industry-4-0/</b:URL>
    <b:RefOrder>7</b:RefOrder>
  </b:Source>
  <b:Source>
    <b:Tag>SAP17</b:Tag>
    <b:SourceType>InternetSite</b:SourceType>
    <b:Guid>{B6FD0F97-27F9-43B5-AE2D-CF2C6AD424D6}</b:Guid>
    <b:Author>
      <b:Author>
        <b:Corporate>SAP Community</b:Corporate>
      </b:Author>
    </b:Author>
    <b:Title>RAMI 4.0 for pizza lovers</b:Title>
    <b:Year>2017</b:Year>
    <b:Month>August</b:Month>
    <b:Day>28</b:Day>
    <b:YearAccessed>2024</b:YearAccessed>
    <b:MonthAccessed>March</b:MonthAccessed>
    <b:DayAccessed>10</b:DayAccessed>
    <b:URL>https://community.sap.com/t5/technology-blogs-by-members/rami-4-0-for-pizza-lovers-part-3/ba-p/13321143</b:URL>
    <b:RefOrder>8</b:RefOrder>
  </b:Source>
  <b:Source>
    <b:Tag>iSC24</b:Tag>
    <b:SourceType>InternetSite</b:SourceType>
    <b:Guid>{50E4C4DC-25AD-497B-A273-7CE36D0DA881}</b:Guid>
    <b:Author>
      <b:Author>
        <b:Corporate>i-SCOOP</b:Corporate>
      </b:Author>
    </b:Author>
    <b:Title>Industry 4.0 and the fourth industrial revolution explained</b:Title>
    <b:YearAccessed>2024</b:YearAccessed>
    <b:MonthAccessed>March</b:MonthAccessed>
    <b:DayAccessed>10</b:DayAccessed>
    <b:URL>https://www.i-scoop.eu/industry-4-0/</b:URL>
    <b:RefOrder>9</b:RefOrder>
  </b:Source>
  <b:Source>
    <b:Tag>Ora24</b:Tag>
    <b:SourceType>InternetSite</b:SourceType>
    <b:Guid>{8C95BB8C-AD88-43D3-882C-E60B220AD372}</b:Guid>
    <b:Author>
      <b:Author>
        <b:Corporate>Oracle</b:Corporate>
      </b:Author>
    </b:Author>
    <b:Title>What is Internet of Things</b:Title>
    <b:Year>2024</b:Year>
    <b:YearAccessed>2024</b:YearAccessed>
    <b:MonthAccessed>March</b:MonthAccessed>
    <b:DayAccessed>10</b:DayAccessed>
    <b:URL>https://www.oracle.com/internet-of-things/what-is-iot/</b:URL>
    <b:RefOrder>10</b:RefOrder>
  </b:Source>
  <b:Source>
    <b:Tag>Ibe24</b:Tag>
    <b:SourceType>InternetSite</b:SourceType>
    <b:Guid>{BACD15E9-4124-41F6-9238-ED6D73EC6959}</b:Guid>
    <b:Author>
      <b:Author>
        <b:NameList>
          <b:Person>
            <b:Last>Iberdrola</b:Last>
          </b:Person>
        </b:NameList>
      </b:Author>
    </b:Author>
    <b:Title>What is IIoT? Discover the Industrial Internet of Things</b:Title>
    <b:Year>2024</b:Year>
    <b:YearAccessed>2024</b:YearAccessed>
    <b:MonthAccessed>March</b:MonthAccessed>
    <b:DayAccessed>10</b:DayAccessed>
    <b:URL>https://www.iberdrola.com/innovation/what-is-iiot</b:URL>
    <b:RefOrder>11</b:RefOrder>
  </b:Source>
  <b:Source>
    <b:Tag>Mok21</b:Tag>
    <b:SourceType>InternetSite</b:SourceType>
    <b:Guid>{68E6A0AD-BC2C-4036-9F4A-EDA393E052B1}</b:Guid>
    <b:Author>
      <b:Author>
        <b:Corporate>Moko Smart</b:Corporate>
      </b:Author>
    </b:Author>
    <b:Title>Difference Between IIoT VS IoT Technologies</b:Title>
    <b:Year>2021</b:Year>
    <b:Month>October</b:Month>
    <b:Day>20</b:Day>
    <b:YearAccessed>10</b:YearAccessed>
    <b:MonthAccessed>March</b:MonthAccessed>
    <b:DayAccessed>2024</b:DayAccessed>
    <b:URL>https://www.mokosmart.com/iiot-vs-iot-technologies/</b:URL>
    <b:RefOrder>12</b:RefOrder>
  </b:Source>
  <b:Source>
    <b:Tag>Ass</b:Tag>
    <b:SourceType>InternetSite</b:SourceType>
    <b:Guid>{DFE8AA51-199F-4A68-9827-21D19635037B}</b:Guid>
    <b:Title>AssetAdministrationShell</b:Title>
    <b:URL>https://wiki.eclipse.org/BaSyx_/_Documentation_/_AssetAdministrationShell</b:URL>
    <b:Author>
      <b:Author>
        <b:Corporate>Eclipse BaSyx</b:Corporate>
      </b:Author>
    </b:Author>
    <b:Year>2022</b:Year>
    <b:Month>November</b:Month>
    <b:Day>26</b:Day>
    <b:YearAccessed>2024</b:YearAccessed>
    <b:MonthAccessed>March</b:MonthAccessed>
    <b:DayAccessed>10</b:DayAccessed>
    <b:RefOrder>14</b:RefOrder>
  </b:Source>
  <b:Source>
    <b:Tag>OPC242</b:Tag>
    <b:SourceType>InternetSite</b:SourceType>
    <b:Guid>{E8D636C5-E270-4047-9A5A-FE39D2D8A03B}</b:Guid>
    <b:Author>
      <b:Author>
        <b:Corporate>OPC Foundation</b:Corporate>
      </b:Author>
    </b:Author>
    <b:Title>Introduction to Asset Administration Shell</b:Title>
    <b:Year>2024</b:Year>
    <b:YearAccessed>10</b:YearAccessed>
    <b:MonthAccessed>March</b:MonthAccessed>
    <b:DayAccessed>2024</b:DayAccessed>
    <b:URL>https://reference.opcfoundation.org/I4AAS/v100/docs/4.1</b:URL>
    <b:RefOrder>13</b:RefOrder>
  </b:Source>
  <b:Source>
    <b:Tag>SAP171</b:Tag>
    <b:SourceType>InternetSite</b:SourceType>
    <b:Guid>{77A44825-7394-493D-8944-CDC7983B3590}</b:Guid>
    <b:Author>
      <b:Author>
        <b:Corporate>SAP Community</b:Corporate>
      </b:Author>
    </b:Author>
    <b:Title>Asset Administration Shell (AAS) for beginners</b:Title>
    <b:Year>2017</b:Year>
    <b:Month>September</b:Month>
    <b:Day>17</b:Day>
    <b:YearAccessed>2024</b:YearAccessed>
    <b:MonthAccessed>March</b:MonthAccessed>
    <b:DayAccessed>10</b:DayAccessed>
    <b:URL>https://community.sap.com/t5/technology-blogs-by-members/asset-administration-shell-aas-for-beginners/ba-p/13346471</b:URL>
    <b:RefOrder>15</b:RefOrder>
  </b:Source>
  <b:Source>
    <b:Tag>Gee24</b:Tag>
    <b:SourceType>InternetSite</b:SourceType>
    <b:Guid>{5CFF7173-28EC-4EC4-BFFA-C9F4B2B281DA}</b:Guid>
    <b:Author>
      <b:Author>
        <b:Corporate>GeeksForGeeks</b:Corporate>
      </b:Author>
    </b:Author>
    <b:Title>MVC Design Pattern</b:Title>
    <b:Year>2024</b:Year>
    <b:Month>February</b:Month>
    <b:Day>19</b:Day>
    <b:YearAccessed>2024</b:YearAccessed>
    <b:MonthAccessed>March</b:MonthAccessed>
    <b:DayAccessed>10</b:DayAccessed>
    <b:URL>https://www.geeksforgeeks.org/mvc-design-pattern/</b:URL>
    <b:RefOrder>16</b:RefOrder>
  </b:Source>
  <b:Source>
    <b:Tag>Jos18</b:Tag>
    <b:SourceType>InternetSite</b:SourceType>
    <b:Guid>{883D78FA-A727-4849-AE26-ECF901EE50D7}</b:Guid>
    <b:Author>
      <b:Author>
        <b:NameList>
          <b:Person>
            <b:Last>Spinelli</b:Last>
            <b:First>Joseph</b:First>
          </b:Person>
        </b:NameList>
      </b:Author>
    </b:Author>
    <b:Title>MVC Overview</b:Title>
    <b:Year>2018</b:Year>
    <b:Month>December</b:Month>
    <b:Day>19</b:Day>
    <b:YearAccessed>2024</b:YearAccessed>
    <b:MonthAccessed>March</b:MonthAccessed>
    <b:DayAccessed>10</b:DayAccessed>
    <b:URL>https://medium.com/@joespinelli_6190/mvc-model-view-controller-ef878e2fd6f5</b:URL>
    <b:RefOrder>17</b:RefOrder>
  </b:Source>
  <b:Source>
    <b:Tag>Hri23</b:Tag>
    <b:SourceType>InternetSite</b:SourceType>
    <b:Guid>{9393652E-BC0D-4E0C-8516-6290B24CDFEA}</b:Guid>
    <b:Author>
      <b:Author>
        <b:NameList>
          <b:Person>
            <b:Last>Petkovski</b:Last>
            <b:First>Hristijan</b:First>
          </b:Person>
        </b:NameList>
      </b:Author>
    </b:Author>
    <b:Title>DOM vs. Virtual DOM – Understanding the Differences</b:Title>
    <b:Year>2023</b:Year>
    <b:Month>July </b:Month>
    <b:Day>12</b:Day>
    <b:YearAccessed>2024</b:YearAccessed>
    <b:MonthAccessed>March</b:MonthAccessed>
    <b:DayAccessed>10</b:DayAccessed>
    <b:URL>https://www.keitaro.com/insights/2023/07/12/dom-vs-virtual-dom-understanding-the-differences/</b:URL>
    <b:RefOrder>19</b:RefOrder>
  </b:Source>
  <b:Source>
    <b:Tag>Gee241</b:Tag>
    <b:SourceType>InternetSite</b:SourceType>
    <b:Guid>{748F64E7-57A9-472A-8DDF-428662868B6C}</b:Guid>
    <b:Author>
      <b:Author>
        <b:Corporate>GeeksOfGeeks</b:Corporate>
      </b:Author>
    </b:Author>
    <b:Title>DOM (Document Object Model)</b:Title>
    <b:Year>2024</b:Year>
    <b:YearAccessed>2024</b:YearAccessed>
    <b:MonthAccessed>March</b:MonthAccessed>
    <b:DayAccessed>10</b:DayAccessed>
    <b:URL>https://www.geeksforgeeks.org/dom-document-object-model/</b:URL>
    <b:RefOrder>20</b:RefOrder>
  </b:Source>
  <b:Source>
    <b:Tag>Vah21</b:Tag>
    <b:SourceType>InternetSite</b:SourceType>
    <b:Guid>{889D7E73-E8D7-4412-9770-4D091080729A}</b:Guid>
    <b:Author>
      <b:Author>
        <b:NameList>
          <b:Person>
            <b:Last>Dejwakh</b:Last>
            <b:First>Vahid</b:First>
          </b:Person>
        </b:NameList>
      </b:Author>
    </b:Author>
    <b:Title>Understanding the Model-View-Controller (MVC) Pattern</b:Title>
    <b:Year>2021</b:Year>
    <b:Month>April</b:Month>
    <b:Day>16</b:Day>
    <b:YearAccessed>2024</b:YearAccessed>
    <b:MonthAccessed>March</b:MonthAccessed>
    <b:DayAccessed>10</b:DayAccessed>
    <b:URL>https://vahid.blog/post/2021-04-16-understanding-the-model-view-controller-mvc-pattern/</b:URL>
    <b:RefOrder>18</b:RefOrder>
  </b:Source>
  <b:Source>
    <b:Tag>Adi21</b:Tag>
    <b:SourceType>InternetSite</b:SourceType>
    <b:Guid>{D6625E96-7376-4C25-AD78-627F67640F04}</b:Guid>
    <b:Author>
      <b:Author>
        <b:NameList>
          <b:Person>
            <b:Last>Sharan</b:Last>
            <b:First>Aditya</b:First>
          </b:Person>
        </b:NameList>
      </b:Author>
    </b:Author>
    <b:Title>React Virtual DOM Explained in Plain English</b:Title>
    <b:Year>2021</b:Year>
    <b:Month>July</b:Month>
    <b:Day>5</b:Day>
    <b:YearAccessed>2024</b:YearAccessed>
    <b:MonthAccessed>March</b:MonthAccessed>
    <b:DayAccessed>10</b:DayAccessed>
    <b:URL>https://dev.to/adityasharan01/react-virtual-dom-explained-in-simple-english-10j6</b:URL>
    <b:RefOrder>21</b:RefOrder>
  </b:Source>
  <b:Source>
    <b:Tag>Ash22</b:Tag>
    <b:SourceType>InternetSite</b:SourceType>
    <b:Guid>{1DC22F38-9EDA-4EB0-9224-EF22C2C78473}</b:Guid>
    <b:Author>
      <b:Author>
        <b:NameList>
          <b:Person>
            <b:Last>Kumar</b:Last>
            <b:First>Ashutosh</b:First>
          </b:Person>
        </b:NameList>
      </b:Author>
    </b:Author>
    <b:Title>How React Renders a Component on Screen</b:Title>
    <b:Year>2022</b:Year>
    <b:Month>May</b:Month>
    <b:Day>8</b:Day>
    <b:YearAccessed>2024</b:YearAccessed>
    <b:MonthAccessed>March</b:MonthAccessed>
    <b:DayAccessed>10</b:DayAccessed>
    <b:URL>https://blog.bitsrc.io/how-react-renders-a-component-on-screen-da97c56caf71</b:URL>
    <b:RefOrder>23</b:RefOrder>
  </b:Source>
  <b:Source>
    <b:Tag>Kin23</b:Tag>
    <b:SourceType>InternetSite</b:SourceType>
    <b:Guid>{42A13163-798E-4971-8128-E74335AC5EBD}</b:Guid>
    <b:Author>
      <b:Author>
        <b:Corporate>Kinsta</b:Corporate>
      </b:Author>
    </b:Author>
    <b:Title>What Is React.js? A Look at the Popular JavaScript Library</b:Title>
    <b:Year>2023</b:Year>
    <b:Month>July</b:Month>
    <b:Day>11</b:Day>
    <b:YearAccessed>2024</b:YearAccessed>
    <b:MonthAccessed>March</b:MonthAccessed>
    <b:DayAccessed>10</b:DayAccessed>
    <b:URL>https://kinsta.com/knowledgebase/what-is-react-js/</b:URL>
    <b:RefOrder>22</b:RefOrder>
  </b:Source>
  <b:Source>
    <b:Tag>Tut241</b:Tag>
    <b:SourceType>InternetSite</b:SourceType>
    <b:Guid>{6C3EDA5F-CD00-4415-83A4-E9D898282785}</b:Guid>
    <b:Author>
      <b:Author>
        <b:Corporate>TutorialsPoint</b:Corporate>
      </b:Author>
    </b:Author>
    <b:Title>ASP.NET - Introduction</b:Title>
    <b:Year>2024</b:Year>
    <b:YearAccessed>2024</b:YearAccessed>
    <b:MonthAccessed>March</b:MonthAccessed>
    <b:DayAccessed>10</b:DayAccessed>
    <b:URL>https://www.tutorialspoint.com/asp.net/asp.net_introduction.htm</b:URL>
    <b:RefOrder>24</b:RefOrder>
  </b:Source>
  <b:Source>
    <b:Tag>Ecl24</b:Tag>
    <b:SourceType>InternetSite</b:SourceType>
    <b:Guid>{E0CAE3EC-8592-4918-8A50-0753D5250226}</b:Guid>
    <b:Author>
      <b:Author>
        <b:Corporate>Eclipse BaSyx</b:Corporate>
      </b:Author>
    </b:Author>
    <b:Title>Eclipse BaSyx</b:Title>
    <b:YearAccessed>2024</b:YearAccessed>
    <b:MonthAccessed>March</b:MonthAccessed>
    <b:DayAccessed>10</b:DayAccessed>
    <b:URL>https://projects.eclipse.org/projects/dt.basyx</b:URL>
    <b:RefOrder>25</b:RefOrder>
  </b:Source>
  <b:Source>
    <b:Tag>Ecl241</b:Tag>
    <b:SourceType>InternetSite</b:SourceType>
    <b:Guid>{31A983BA-65FD-4971-9CC9-F471928EFFC9}</b:Guid>
    <b:Author>
      <b:Author>
        <b:Corporate>Eclipse Basyx</b:Corporate>
      </b:Author>
    </b:Author>
    <b:Title>AAS Server</b:Title>
    <b:Year>2024</b:Year>
    <b:Month>February</b:Month>
    <b:Day>5</b:Day>
    <b:YearAccessed>2024</b:YearAccessed>
    <b:MonthAccessed>March</b:MonthAccessed>
    <b:DayAccessed>1,</b:DayAccessed>
    <b:URL>https://wiki.eclipse.org/BaSyx_/_Documentation_/_Components_/_AAS_Server</b:URL>
    <b:RefOrder>26</b:RefOrder>
  </b:Source>
  <b:Source>
    <b:Tag>Ecl22</b:Tag>
    <b:SourceType>InternetSite</b:SourceType>
    <b:Guid>{52677905-52C6-4A39-98C1-7C3D356EEA37}</b:Guid>
    <b:Author>
      <b:Author>
        <b:Corporate>Eclipse BaSyx</b:Corporate>
      </b:Author>
    </b:Author>
    <b:Title>AAS Registry</b:Title>
    <b:Year>2022</b:Year>
    <b:Month>November</b:Month>
    <b:Day>28</b:Day>
    <b:YearAccessed>2024</b:YearAccessed>
    <b:MonthAccessed>March</b:MonthAccessed>
    <b:DayAccessed>10</b:DayAccessed>
    <b:URL>https://wiki.eclipse.org/BaSyx_/_Documentation_/_Registry</b:URL>
    <b:RefOrder>27</b:RefOrder>
  </b:Source>
  <b:Source>
    <b:Tag>Cam23</b:Tag>
    <b:SourceType>InternetSite</b:SourceType>
    <b:Guid>{DC43E601-4D93-43FA-BA46-0CCBA31DE799}</b:Guid>
    <b:Author>
      <b:Author>
        <b:NameList>
          <b:Person>
            <b:Last>Cameron Hashemi-Pour</b:Last>
            <b:First>Stephen</b:First>
            <b:Middle>J. Bigelow, Meredith Courtemanche</b:Middle>
          </b:Person>
        </b:NameList>
      </b:Author>
    </b:Author>
    <b:Title>What is Docker and How does it work_</b:Title>
    <b:Year>2023</b:Year>
    <b:Month>September</b:Month>
    <b:YearAccessed>2024</b:YearAccessed>
    <b:MonthAccessed>March</b:MonthAccessed>
    <b:DayAccessed>10</b:DayAccessed>
    <b:URL>https://www.techtarget.com/searchitoperations/definition/Docker</b:URL>
    <b:RefOrder>28</b:RefOrder>
  </b:Source>
  <b:Source>
    <b:Tag>Doc24</b:Tag>
    <b:SourceType>InternetSite</b:SourceType>
    <b:Guid>{A63E7092-5815-4AFE-A30B-957B6E4C448F}</b:Guid>
    <b:Author>
      <b:Author>
        <b:Corporate>Docker</b:Corporate>
      </b:Author>
    </b:Author>
    <b:Title>Docker overview</b:Title>
    <b:Year>2024</b:Year>
    <b:YearAccessed>2024</b:YearAccessed>
    <b:MonthAccessed>March</b:MonthAccessed>
    <b:DayAccessed>10</b:DayAccessed>
    <b:URL>https://docs.docker.com/get-started/overview/</b:URL>
    <b:RefOrder>29</b:RefOrder>
  </b:Source>
  <b:Source>
    <b:Tag>Ost19</b:Tag>
    <b:SourceType>InternetSite</b:SourceType>
    <b:Guid>{7D2A751C-8B61-4119-8474-0E11C21FEFBF}</b:Guid>
    <b:Author>
      <b:Author>
        <b:Corporate>Ostechnix</b:Corporate>
      </b:Author>
    </b:Author>
    <b:Title>Getting Started With Docker Compose In Linux</b:Title>
    <b:Year>2019</b:Year>
    <b:Month>November</b:Month>
    <b:Day>20</b:Day>
    <b:YearAccessed>2024</b:YearAccessed>
    <b:MonthAccessed>March</b:MonthAccessed>
    <b:DayAccessed>10</b:DayAccessed>
    <b:URL>https://ostechnix.com/introduction-to-docker-compose/</b:URL>
    <b:RefOrder>30</b:RefOrder>
  </b:Source>
  <b:Source>
    <b:Tag>Gee242</b:Tag>
    <b:SourceType>InternetSite</b:SourceType>
    <b:Guid>{6D0C36C1-9B45-48E6-ADAF-1E62E451DA16}</b:Guid>
    <b:Author>
      <b:Author>
        <b:Corporate>GeeksForGeeks</b:Corporate>
      </b:Author>
    </b:Author>
    <b:Title>Architecture of MySQL</b:Title>
    <b:Year>2024</b:Year>
    <b:YearAccessed>2024</b:YearAccessed>
    <b:MonthAccessed>March</b:MonthAccessed>
    <b:DayAccessed>10</b:DayAccessed>
    <b:URL>https://www.geeksforgeeks.org/architecture-of-mysql/</b:URL>
    <b:RefOrder>32</b:RefOrder>
  </b:Source>
</b:Sources>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16EF99B1-E9F5-47B1-8923-50EB976E9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sablonaZP.dotx</Template>
  <TotalTime>143</TotalTime>
  <Pages>66</Pages>
  <Words>10419</Words>
  <Characters>59391</Characters>
  <Application>Microsoft Office Word</Application>
  <DocSecurity>0</DocSecurity>
  <Lines>494</Lines>
  <Paragraphs>139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69671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Likavec</dc:creator>
  <cp:keywords/>
  <dc:description/>
  <cp:lastModifiedBy>Peter Likavec</cp:lastModifiedBy>
  <cp:revision>9</cp:revision>
  <dcterms:created xsi:type="dcterms:W3CDTF">2024-04-18T18:58:00Z</dcterms:created>
  <dcterms:modified xsi:type="dcterms:W3CDTF">2024-04-20T15:57:00Z</dcterms:modified>
</cp:coreProperties>
</file>